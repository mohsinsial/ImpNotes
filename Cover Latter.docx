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E77B5E" w:rsidP="00AE68A8">
            <w:bookmarkStart w:id="0" w:name="_GoBack"/>
            <w:bookmarkEnd w:id="0"/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LUv9FMYAwAANAYAAA4AAAAAAAAAAAAAAAAAPAIAAGRycy9lMm9Eb2MueG1s&#10;UEsBAi0AFAAGAAgAAAAhAFhgsxu6AAAAIgEAABkAAAAAAAAAAAAAAAAAgAUAAGRycy9fcmVscy9l&#10;Mm9Eb2MueG1sLnJlbHNQSwECLQAUAAYACAAAACEAVYeESdoAAAAFAQAADwAAAAAAAAAAAAAAAABx&#10;BgAAZHJzL2Rvd25yZXYueG1sUEsBAi0ACgAAAAAAAAAhAEiuhN8uTwEALk8BABUAAAAAAAAAAAAA&#10;AAAAeAcAAGRycy9tZWRpYS9pbWFnZTEuanBlZ1BLBQYAAAAABgAGAH0BAADZ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AE68A8" w:rsidRDefault="00D24B2B" w:rsidP="00AE68A8">
            <w:pPr>
              <w:pStyle w:val="Title"/>
            </w:pPr>
            <w:sdt>
              <w:sdtPr>
                <w:id w:val="-1625693074"/>
                <w:placeholder>
                  <w:docPart w:val="678326592FF24BE6BC78826850BEFAC4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[First Name]</w:t>
                </w:r>
              </w:sdtContent>
            </w:sdt>
            <w:r w:rsidR="00E77B5E" w:rsidRPr="00AE68A8">
              <w:br/>
            </w:r>
            <w:sdt>
              <w:sdtPr>
                <w:id w:val="1980958706"/>
                <w:placeholder>
                  <w:docPart w:val="2103301AD5144DC1A53F87C4EDD797C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[Surname]</w:t>
                </w:r>
              </w:sdtContent>
            </w:sdt>
          </w:p>
        </w:tc>
      </w:tr>
      <w:tr w:rsidR="00E77B5E" w:rsidRPr="00AE68A8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441B200A15304DA98FAB3B065D0F6170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9B591F">
                <w:r w:rsidRPr="00AE68A8">
                  <w:t>Date</w:t>
                </w:r>
              </w:p>
            </w:sdtContent>
          </w:sdt>
          <w:p w:rsidR="00E77B5E" w:rsidRPr="00AE68A8" w:rsidRDefault="00D24B2B" w:rsidP="009B591F">
            <w:pPr>
              <w:pStyle w:val="Contact"/>
            </w:pPr>
            <w:sdt>
              <w:sdtPr>
                <w:id w:val="-530570983"/>
                <w:placeholder>
                  <w:docPart w:val="73B4487A68874C97818DF7D5CA855E8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:rsidR="00E77B5E" w:rsidRPr="00AE68A8" w:rsidRDefault="00D24B2B" w:rsidP="009B591F">
            <w:pPr>
              <w:pStyle w:val="Contact"/>
            </w:pPr>
            <w:sdt>
              <w:sdtPr>
                <w:id w:val="161364655"/>
                <w:placeholder>
                  <w:docPart w:val="D2FF55B0866E47C08F68F8A685C74F8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:rsidR="00E77B5E" w:rsidRPr="00AE68A8" w:rsidRDefault="00D24B2B" w:rsidP="009B591F">
            <w:pPr>
              <w:pStyle w:val="Contact"/>
            </w:pPr>
            <w:sdt>
              <w:sdtPr>
                <w:id w:val="-1371762988"/>
                <w:placeholder>
                  <w:docPart w:val="C572EE636F3644369A1AB13EEE0668E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:rsidR="00E77B5E" w:rsidRPr="00AE68A8" w:rsidRDefault="00D24B2B" w:rsidP="009B591F">
            <w:pPr>
              <w:pStyle w:val="Contact"/>
            </w:pPr>
            <w:sdt>
              <w:sdtPr>
                <w:id w:val="-1451239978"/>
                <w:placeholder>
                  <w:docPart w:val="530B8D1E131A4DB3A8E06FC42209B53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:rsidR="00E77B5E" w:rsidRPr="00AE68A8" w:rsidRDefault="00D24B2B" w:rsidP="009B591F">
            <w:pPr>
              <w:pStyle w:val="Contact"/>
            </w:pPr>
            <w:sdt>
              <w:sdtPr>
                <w:id w:val="-810639550"/>
                <w:placeholder>
                  <w:docPart w:val="3127391BF7454F61BBD33FE9EB8104C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E11E52DE3F2649FC848413B15FE26792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CA4AC997A9224B9BACA7279DBA191D2F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3D4FACE8513D4D7886CD34E030968A50"/>
              </w:placeholder>
              <w:temporary/>
              <w:showingPlcHdr/>
              <w15:appearance w15:val="hidden"/>
            </w:sdtPr>
            <w:sdtEndPr/>
            <w:sdtContent>
              <w:p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9CA22F40547C4415A9D6613BFC4A4E81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:rsidTr="00E77B5E">
        <w:trPr>
          <w:trHeight w:val="1164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54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34FDA0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D24B2B" w:rsidP="00AE68A8">
            <w:pPr>
              <w:pStyle w:val="Information"/>
            </w:pPr>
            <w:sdt>
              <w:sdtPr>
                <w:id w:val="1645700282"/>
                <w:placeholder>
                  <w:docPart w:val="DF151D860C084CDEABA031ECC0C7077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:rsidR="00E77B5E" w:rsidRPr="00AE68A8" w:rsidRDefault="00D24B2B" w:rsidP="00AE68A8">
            <w:pPr>
              <w:pStyle w:val="Information"/>
            </w:pPr>
            <w:sdt>
              <w:sdtPr>
                <w:id w:val="-798381348"/>
                <w:placeholder>
                  <w:docPart w:val="7CEAE682F00B4EBBB01C61BB1ACAFA5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24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61189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D24B2B" w:rsidP="00AE68A8">
            <w:pPr>
              <w:pStyle w:val="Information"/>
            </w:pPr>
            <w:sdt>
              <w:sdtPr>
                <w:id w:val="1701595270"/>
                <w:placeholder>
                  <w:docPart w:val="0C646CE4EFFC495494953CF1E33CE2B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E5095E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D24B2B" w:rsidP="00AE68A8">
            <w:pPr>
              <w:pStyle w:val="Information"/>
            </w:pPr>
            <w:sdt>
              <w:sdtPr>
                <w:id w:val="-1997099910"/>
                <w:placeholder>
                  <w:docPart w:val="09E1213C041F4C46AF0BED553975766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74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0F31DE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2285006E6B1D4D32A01FCFDC4497FF07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2448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B2B" w:rsidRDefault="00D24B2B" w:rsidP="00590471">
      <w:r>
        <w:separator/>
      </w:r>
    </w:p>
  </w:endnote>
  <w:endnote w:type="continuationSeparator" w:id="0">
    <w:p w:rsidR="00D24B2B" w:rsidRDefault="00D24B2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B2B" w:rsidRDefault="00D24B2B" w:rsidP="00590471">
      <w:r>
        <w:separator/>
      </w:r>
    </w:p>
  </w:footnote>
  <w:footnote w:type="continuationSeparator" w:id="0">
    <w:p w:rsidR="00D24B2B" w:rsidRDefault="00D24B2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1A03919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V7m8sGAPDg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j12XEl2/iuEHg1oVPcqCqMB3O2WXwbGwDMP40c2RV1gSiRIznQbhv+7&#10;v5W5d+ZaWUfKVR7AVPU5cWJfY8dlRcQL9plHdEtwu/DMCjc6NR7CE8dHGnweWs8YNx6FF2jRPHCG&#10;awHVmY5logX8+DxCHMeMdxAAQCucl45xrd7MTnpSllFVkdaNfGauMJRrAQXWjzFmDiAjgWg26bm5&#10;7p5xnu/0sGCBDG24VXTo0YEFqvm9+e/8PvHEqaMIFLK66ez7F0+wzI15a3djajso4VYEwnq4WpR3&#10;w9kwJ86lfoF0ZjMotTxpnzs0lUQ71TU92HmpKRq5WWO7AflsTS/Pmau4q6jzJOxzBmw8l0Si5XiO&#10;EE677jxPYcmZKjMbePCZtU0JQH56HtHndwcc+5Y7ujsBOs7ym23YQhScjF/guzdo1IWP1XRsbsZL&#10;5QWd9qbNfUkU7Z1nLOlu2wy9YZvuvInQcs5yms9RY+2mIUobJJ7K7WM9DCFCicjPCs+k7EmU95aK&#10;0no2pQYjb/WJb5MieXe2BeOnnz1Y8UhvH3dztl5SF3+aiWwXdvvpfWCut2wfl5yJyUwL+4LvjOz/&#10;PePouWISgN7t446zNmea4LsVsk2Kuuh7asWmsO8fY4Vu/vhN3e84q5TjrtvK8xZHiNu8i7jnnBUc&#10;3a77Szmjeex223POUrSnYJaylWebOKnZIfPjcs4yBrZr8+xsExih6N4Q68/ziiXVtju5mcolZz2t&#10;Uzw+v89gfYhvTs7zwm77TNR613l+/2wfXlWo8DbPHyW6N70G83vz3/EK01RwC4ruGiHzm9+7+CLh&#10;GNIWrQqEjnPma4C62IK4i7w4fKzZzInrmC0fl2vq27XRbotGha99ybcjun28GOkbZ23tRRk55z59&#10;85zc7UVAA3xWaeT4fbSM7UHeFPizNaVOGLXn5po+E+9APgiHzY+n2r/PjLO5xURfeE4Vkd/Uwe21&#10;3H+aNZ2QmP0Z3z6Wt26/IdzTF+jmi2NjXvvNu7b/NJu5Xd3n6gcJBFaMYHr2unMEpA9+Yzm3SgU7&#10;Z8LKm5B9rlNRihC/4aSeGlnJGX18O/24PdO/gDt5w8LJxswsQqHJp0RZWgT1b7w1ZseVyg+HhKV6&#10;5aYYU6hR0Hhzt8jVO/eB92PUl6+mS2iOVjHrSpGXfAwWUE9kyhGVt8jZ0iYFC2nQElPdLISUSfnX&#10;emfxo5B9MUmfhRLQJ7f5bHDYufkgObh9k5bZ9kaCSqPOvaVU0KgVvf2w4Kzzh59hNVhVrKbB9mUo&#10;EGqTqyjdIo53AMlkS7IvEZH5Ka7d2FsykDexI4jV+mm1t1i3O7iEO7SiCja2OG62sBfnPL3f9HCY&#10;XSrUHoTFuiiJL+0tVuPmGFcWW3odARFuIVFBvfNIqU7xFM3gEgTfbN35l0m32XJOpk63//D+KbGS&#10;sfPCkLzAZ0NHJmpbrbt3YT6EzOb1urAWROrmuXjpImNCTJuTl+cAluJEqVLOeuA2rNQ2W+Ie8z0B&#10;uzjORXekWJxpZO/FprYfpoT6dr3wkWXAkwtEFcs5KDxMvXCkRBIlZScp8Y/Qi5nOZpddWmTu7bZB&#10;qAcvOFJEFKYcoqLaKEuyzZZ3Zb67z7HecQvkT+uf3QeiltOqBymlGgQm7B+QyVPLv/ApN367QNg9&#10;azi02lsM+g2oLSd77h4uq9lcUkVXhR7wQXHON7bciDU+2LGlKuO0PEjgO4AseWA2yBZeFOW8GluV&#10;CJg+KuAOqjzTiguB4+YFovGBMFL+wwBJ51ml4CXomfiUZhtTYsvDsm5QNVuVeZ2ayU46jxQR51nL&#10;2Gpp7p8KVr7eAoxfVU7pZ4sSOS6Q0FFpWOL8nbWdYYujN+JEgLO2YoPyKr8gZIK7moyAMWLiiehG&#10;v7fIPPNr7HabrYCTQ4bJYHnBSRbac9s9Xvl0ZpOuQCvDMSgirQlRuRcAdrLl0XiBW5cMl00fUq/G&#10;jMaRObcF46QrZ9iAUL9g5IvEfiFmXBrfFOcMnZPhiwzsYvOfyypJyA2t2TY0CDXvhl1fnWT1xpqI&#10;MiqlKjfV9pbJwGvMB0GZLmy19Z0PH4F0nuaLJznttlsQwDNhnuqCGvd6/OfX5r+risljvFXhFQ5r&#10;E0nza5d0F0n5+ZoTWWQ/fVKonRsIjAg8eJj4lJWerwVtDHfTPhnlX2OsvOZTFwMPcehOqFaOcy15&#10;6g9VEdXSc9qlV1juL7gnRDCepsKL0+oAi6Yf8BZhYyUOFS9jUNyx9Vw9Ozlzscc8yf6Zlwv8Hf7S&#10;P95CEg1mwPVKeuPx6xfXUr1r1rANaHWerUjB1gsz4r/wZ9hxWdSrcETEcdTw8lw+l5fYqsHiCO8C&#10;NwdPGGzVanGEI0mzAKsQHhcknVLBdPmlTeI7H8uSjHItaWU3KyIn0fxaEq8bgPUzSxrREQLDIqdP&#10;oYkhcnnx1AHEz7fiv0OY85Zwty6P8iJbHswh3cgiYXHi4vD8z7pUpGMgfpMtB3PofvhBCAq/gO2S&#10;cruu69KuI3+Yd2G8icBSgNfnWnCMhkZDKIP3ZBnys/N9cbZc4fHAqMQArjhfRh27kRGgilz8lZ8S&#10;llwfarlFB5CxYstp31pHqJR4GnTAhycOHLYCYjpbsnv22W5DrthiyE+PiFL9VCnA3gFSBycelLeJ&#10;NNdkq3Kn61PMZiB5X7C3kpgbqaKOwRb30Fxk3F+HUjks0yye8kdHal6kcXVQpkd9LE4ouuOxysvh&#10;6zwlo6oT2ggRgT9+rW44ivSgWUQAYgdDX9NhA+avzn/HYOi9R0mE5essKnfqD79Obo3UtvXrPE1V&#10;txtEwCzOxxaTexISjUltDT9I3EFY+PpzxGY2qlotcA/H+PK+5KToq453ZB0lY3w4mxRAjFFwVaeI&#10;AhiHNUhe68KplciwNgiPLq3r7LSqa/Ko+S2fI76xmBTSc95roAjAfZpJoQgN96sanqKrHUZ5WAO+&#10;fr0iA/g6r/NyrO0cXJyUE6FKpCKNTN9/ksBWKmp6LYerAD+qFLOLk7rMdmk0uJwqLAT8abla1GNe&#10;FWlq/rByh08BQI4TqXK7q2VQCRzMCAmKhS1InNFw4M23Y4OJgg2kCi8ufvMQR4roDJAgNcKQIPOa&#10;5fzyr/nD4PzGI03c+SkVaQIK22xZ/4MJJV8Iq7MOGSXtBW9Y7B5O4uPesttzGXlr0lnNEZ0QlRfv&#10;Lf7zkR9hpNsiqw773Nvt0OyfskFjpV56pOgcyIO4HqnnJxnbjB1bP0WxS6ucl3SgYrjk1N6dFy03&#10;M/9at5beklN1A7BPRq+fY+JVw+NFIxr08PwQo2nOlDV5wfuFHjOMNhpbUP82fhYlbeqDgA4PQAOq&#10;+Q27C0QiK90f4SfmNkbL63TIzeACz5OEN+uAUsE9zHouC48RNMAz1W1Vf9axoTvlPCl0q5zH6MKH&#10;rOcc7Qt5LqsyRsucQwSomNr8WW7qeky2AfHtOdqX9f9G4ZrqIk8tHhM/Q2pwO5ePr+WA/ENu+wsE&#10;sFFSsk6QcXvLbEC0ZTlU30DZGzhDScThqO32c19bTHihUown/8O8n2T1H9y0yIl5tYGSKNd81XDy&#10;RuZzSFXOYfKDVubHl1W11/DwbVSboUPJj7iKfvt2clrvvk7W2BrWBAMw5kPR0PGDyo7PBiJ2stF/&#10;VB33fD66WON8oSKNTmc2wpxPfFtopsFhfuvifPabKuMji3HYfVOCXT7Jtj+YYbLXLs3nIs/9NEkT&#10;PLhS94uBmaX6fnZgUEfgs9xUVWr8nTNxiSePw5S85Bzgo4yfVb+W8bMIdGSM8cTlNTUPdkNZu5fm&#10;Odd4PSW0XJ5KEs8haNhBM781/53fnnFEMjkI7x2/fWk+SiufJ2Mb1RRLWDDXcz7c5XzlMWZGOFSm&#10;sxDql+ZziSdK/RT5skrTNkM7mo4SNcY98LQPiQ++hCdbM3ZchQ9Wz982TzZ1LALXXYk9tm9I1emc&#10;qOWH0VCfgZ0/7NvFVdn5UDcW2/F3BoHVSwGk+HAfPiGal6RfqcHQ9ijRFiOMKdsJ+g8ecq/8w0f2&#10;cxqCObP8az2l3LztTUdSpLvAFo44H+auz5MnY77MmGkYbWNVk0v+tfJU9bWxwTvl3P0//pBbO1W/&#10;l/HkJZgyBp+ApL0dKv8QgX6opG2UNCB/wcvsP6t1jmMiDWAsAuCLQz6jUSIOR72I6mVG0E0lg8gS&#10;/8/naTxxah/CxYrwzzeQO3I935ncwZRx0nHW6rWoU9zjKUXnt+a/Y9/33dsvtr17yWnQ4KvdJAXT&#10;CSGODbh9uAmg7SDZhzRUW9+Gbg13SlySx1aj+zI9f1qRFPN8srrERvo74ZS88iH07E7sT8k2z/02&#10;EYEZpm43z/0Gc7tVAcLuBMbTVImkHa4ei40nvqZxD3Fj482t52kiRVmdqXzgrxtZHiqwdii3hX94&#10;vr5gs/idizzzxCF/56tI71IK/w2a+a3573rWeGxYg0UPITVTJuj6hs5vXTqfsg/G+aTMrrIHbA3t&#10;xb4COJCedHt3we6N8GS1b7w584FUMa71pm5bs4ioVZmifNPBEWtnBWHwO1rPpXn6yb5ha2KeJjqw&#10;Rqn85ItglxQ1a3hMqnk6JZinQ7xgl5946Y4xDPtw06M6nkb5TFFFBZrm3XNVySWvpOE8Pbma+deQ&#10;cSazuWqHee48WdiBhdo2ex8teZzkFowTm1zyr+c8n1lwHMYRcSNsgV24/OzkiRdrukLo2ThKSXZr&#10;u8+T5/CQpG8/i6Nc0CS7SP7hZq5XPJ1S/os4t/6hvC0xTzt9qoO2YbRzNfOvZ2/WTjmXz+7KhQ/3&#10;V2D/sJonb82UyJgphwiLCd27Zx4zk0P46VSZcpV6ObP8a52n2RzPPb9myjx3/JqkBdr0kiCiohxD&#10;bXru2DVzEES7AEV2hsxPgrzY7eicWf61znOvUSoLSB257GcVnxsqEPEHpYDZh8xsvllK5yO6f2lt&#10;5/uycsOBOXrjocmh5M53bn5r/ju+zV6PANjFb1+aD57GKcZw6AHy8iGD75qdJDGpAYDGpSBsPktp&#10;4CPj4/7ll8dtvu7IlKFIz2uBjTxT77iVwhTHoBS92AKixOTnouT08q91gSgaPvE4Qr4cMCj4xme2&#10;DGwFmAy25mp+5AVcfcLVfST6P+0NgQDTE4hKP0NI+H+PgOrds0s/XvxyF8/MpanyXs0YufCB6YEx&#10;VzPN0o/YceTOXN5tQM/mmScPOOboccspIJo/bc75rfnvug2c5Gm3o4rvsJj5rUvzMd8azbJGv/p5&#10;YMxlh6LIO+gbZ14sJcW/QKaZCAE1cqgpLHN+KHtA11E7nKcJPFSOgSl5toaX5mlqL9mYAl+YCDHZ&#10;DUjt4DkzG3zBHfWy20xBatgqdm88/UNM0YM+t+uQe4yrmqc9fbzvw2qY+2m6FSA5NcqzAZk9TBGA&#10;PXyaq5l/jeu/aysg3UfPjsmTqOf0EPIiKRnbeeKNmV4KRv6Ce4hQmW/U82ARNtf8Vdzkq5Y4x4Np&#10;Of0/EhH9bn6NaBuWC+flUIfoayHvVrNGqQPJ0sZKhvJuweda5l9TsM7eDJiAKKb5TizBj4NLd07T&#10;1C5Eh1qusOzVCZLWOFYIfwqnIjZs0RpXnpzM1T278eT7k/JlVrIcX9PWfWYIc1vnzz63WE2DJJVF&#10;VcDaedpNQd84wlp2JRH5dIh/mqsA83oc6WptzeCnnIdeL7sMmHws9moaYx1kkN/tUdWyW3al4rnb&#10;9CTPH/rU7poezhsdbxvOLqXxOr/kWd6VQBQfeVvtRzGgkHTrHBFP6YLZR3Ot6OAavHs2x/marTdE&#10;oxwXT6X2yPhc939+a/47vr3EYsWe8nnqBpRfvnQFfTZLURCbDUgYsDDLz4Emz6DVHnABTTvaEDyb&#10;yyWGPGzDaUkg7KAa7mE/sI2od760+2P9mpO0gjErhrvaQNt5Yv3+o1ypoU9SkuegAGDLjUCKMiFe&#10;4A9XmuQqJ/AcDYN6ypBdheKB4tz5YHZ9D5wXtXbG7uUi5objRRnqmoCFJ9EkU8uVmrR5F+ZPJqMh&#10;oXdlHd8XRbd8wKYXI2AYc364aeOIZ2HS1sOYXPKv+SpscCCKrt+sfQrnAi6gnVXPxGyizkfwlNk6&#10;PyQE+wKeaHjDoCEh4jHBGcBAyB5ZLoLaCBx4ApseqSO4BkaDwOpgYgkKZ6P7hXN09GPc5kkEekwF&#10;xfVY85aA7jANKIqsfov12oIIHJlV3KFniFJ+dp0nlecPsA6i4Mpe0WgJ9yiM2PLESThhrDy4owv6&#10;nCfqKKGo9WeRWauKtH2IRoeDceGJrF2DZNXa8mrNdB+kmsosmVxTF4pxbchUGrJk44lLYs4T1NcL&#10;rFMBC4ZNRjU9ti947shlPPNYwPGh/qexCPjC11vWzZMzNDQzikyi/MXPsrLDd60ykqnNcMpnM3TA&#10;bwPW0fHcsd8gmvCSBE/E7dBAccscUgyoqDblFUH3l3RqMZA6hwmNJXjK4llfSbTPge7f9lN4+nVt&#10;8TC9JBF0eWbGz+J6z6ajoOvxUi9HUybBQZvBKhg6nVLnVsOyWlvgr8j09Wc5RGu0YU4FkPNEHKiM&#10;Rr4eIL8Abg9KhPFl2Tdl/SppYTCxt6qDTSbNeqfnt+a/49u4PsaLSA260WmAWc1vXZLlCswPGUe7&#10;jYEp2OaDNTWXSaMPVYo0Lg7LOh8SCF4QewODh+diUHKX405QjF755RIpghukTkjDKWpmjQ9BtVy2&#10;KuZ8x6oI/L+uu/yFm59gfmv+u30bcMXgoEDcYcUvriGG3JBIi2wKuYKuMX3p1PMZOXVzgRUaH5kW&#10;BPzx2QxuySX/WsepIvRD8QREoHb2Jj/ZyRmxAtM4GmVsPDml4+FCxxjRuersY95IY162Bv/9itre&#10;fpaDNAQdb+xI4ts+FMJ6rCpek21Vc2b515jnnvOG8D5YSZ5px1lJ256TO72NOM4F0W/fQ67uVpXt&#10;kRydOJ9kVGItLouAhD60PJAfajiDMdLG6/1sbfPE8fzhUl5/kF09OZ+Ro0my9JzV/M1La0hATiFj&#10;7RteHwpb+FkBsqB7tHzI1qTuhFd8JnVACL69XkOklUTC8rM8bal66lpPvwu2bb57lNub3UqVX1yh&#10;7ZQDMuQCzzN5vGOcc1Xmv+uZUph2WoFPKu97+PalNeT8cBSW+YDn49b6GtIlCANkfMjc4jLiQsUc&#10;Wj/E07/e1Gdn4iJP/PYzD4tnOc8hZRwxw8fPosAtORHzvqFlP9yPiAXS4Xd0pMOqkI04Q+M48Xk7&#10;/+itkU97bqHQ9c0a8iArmKAzwaqrrZbJrKWA9/oh0Z/UzUjVmFkti3IxRpZrlrMhqY+DvfCijMr2&#10;2M4vzX/XA0E/McWKNDAQElv/2/ml5LOSoDToRVxp1IPd58KHID6HvOPuRbwI3wLv7Hog8MF0uSVs&#10;x8yYkWF4fJXmSOfY8AYOsxk5vRmq81uX56PaH+uCMbHEFPHo8oqtHz4y2ZgrT+rE6pPbPG9e8si/&#10;xiiJPz9ybrTqlAONC8UVRiauOzJ/dJ5tmGGtrnQWkkgW+ddgyLrpiRVDcppDmZEDUPbx5c94A6aa&#10;ztIUp4+KmqjA6x7jmZlqytyA+e8YF8Jwq7iwYyfmly5OBdedgJrLcMeib+tD4hNa/7quY7j7Z8BX&#10;huo1N7ISRYJUKhYihqj3edpV5n9KDiA4ca0B0UI45BRnsVq9pbvncEUi505OOzMC4bwMDefDM9l/&#10;ef3+cMjcsAG+YTtCmGN1o72uB/MBje3iWbjMkUpCQ2A+O9E8+9yFZQZouOEFBdIM3brTmPfzJCWL&#10;/Gs7Vc8I92Ow/yi7GdfZ+P2OL/v9h8/v1qfh45svPy9eff3HP3/+Mjz8n7/893cffv2nf3zz7U+f&#10;3vzw/S/v3y///Xn5Bv/j51cfP3z+7qurr/Q/f37787tf3/35/adX//nm/Xdf/fWnid/66fNKtX4Z&#10;kSod5gLFm7dv3/325Wb56M37jz+/WX+IXLcVX8L53ngsA9QP8z/+NMejwb/S//fdV29/+fT2/bvl&#10;p35k2P/24X++e/vlFcMa7F/9dfvPwwr4TN//9upvyzXhUL598/G7r358/+bL8qO/fdBqrK/ep89f&#10;/tubzz+vo/384f0vP6z78OsvX959Wn/9/W+M9G8fP3/7+eO/fPqnf9R//fXDD//nXz69+vTl/Z8/&#10;MC4Oxpvf3v784RNj//JpOY361t8+f1y/zn+8+vuv73/jf/rIkv/85cvHb7/5ZlmPN5//4ddf3n76&#10;8PnDj1/+4e2HX7/58OOPv7x9983fPnz64RvUmavlvz5++vD23efPv/z207/+/Oajlka///Z//CeD&#10;+OUHpbF/9eq3N7++++6r7z+9e/fjh0+/fvtq+eYr9H3t1ru/fxn7zn+9+o9Pv3z31f/9/vubP93/&#10;5fu7r7/nv76+u/rT3dd/+svd66+/5/r+5ebx+z/f3D78v2UyO/2yDgvfbQj/uqwK2/vxnz+8/d+f&#10;X/324c8/v/ntp3f/9fNHto2xbesB3fplDX5dzDff/v3HT8shZd6v/o5qjFNxWFS41gRFWPZJo37L&#10;x6T1ESzWjiIC1SdORuW6TfOH3v7HfvLf/CezXn7gpx/muf9hrNTbD7/99pld/nd278df37/57qv/&#10;8s0rub7Rk1/97RV8KOg1HtmfjkT/y4mI8QPKvn/1M0QK+A+5/Izo31FOjRPv7vXVOScnAkuMWfR4&#10;zgmxHZyYyjknJxInXsRzTjyvOyclpT4Uq+dEAPhUUfGcE3qBcbqiAurT+ZyciEgp9TyK1eN87ZxU&#10;uO6+2CcnUkwW4+Z8TlgHxomz97pYPSeq58TDZpzw+l4VnJyIfSJQXswJNWPn1J4IJ6pPBFJv50Sh&#10;V7qCnp8IJ8J4wkF4fb5PwmE6K+ROcaGCCl44KhtefuPxEsljfT4tlSfYRihe+EWKefmdp8kpKasF&#10;KydaaiRyls6Fn196csZBpRSsnEgAbBLNClZ+67HBMDMKVk4EK1JlXxes/NpjVOLMb6blVFxhpFIh&#10;amnKt28xtgqhp4aXU9WC6dqvPrwUiCjW0KngRYOIu2IN/fJT9QNkQ7NfTtWvoV9/gmqqeVnMy6k0&#10;L1LCz+elSOl2JclyAIVUvCNBRW4cUrd4HG/8+hNxprvvzfm8goqQJ3WTnop5+f0XaB5fQMHLqcSL&#10;Z7Xg5QIADwgb1vByKnihnzW8XAIQf+AJb9bQqQhQsl8NL5cALCEjbM6GU8FLbVyLNXQJgIIKmKM4&#10;80oE306vYrE4MwteLgHU74Jih8XZcCp4qYdswcslgDpzEBMoeDlVz8slAKVUEGzNfjkVvJDzxf2S&#10;a2hbeR5/MiKKMx9Ugi9QUOR8DSm547zwWd0VWnVQiReO+YKXSwC1ACeucL5fAnFuq7He5YaXSwB4&#10;4cpseDlVfTbksdxGiFuZs1Gc+aDqebkEwMEJuqc4h7KYtxFiN6mjUbFfLgHghc+t4eVUWMO8e4WM&#10;UiRoGyH7he+5WUOnghdyo5BRAuAbL/UXaXg5Vc/LJQBGF4pDs4ZOJY8C4MHz/SJoafOivgC2zfn9&#10;Cip44ZYo1vAu5AbqhhTzU69JUAlAS6ZmMS+XAGBYAOA3vJwKXrwPzRq6BECPAu3R8HKq+i4T3rH9&#10;InoIgLJYQ6dCHqLcFHdZQaX9zOOUBfFR8HIq1WmgTlKxXy4B5LMl0FbwcirxojJ8wcslAEovtUkK&#10;Vk6EPgREoDkaLgAIa1JWrGDlRJjli553aiurrM62W2urioKVE8mzgfZ1voCKamysSLoBCXDOKojw&#10;ABCXLM6gkph2VqWzIYhqZ4NiPBsr4jpcrsKxEVTAZ0hnK1QoYeqMlzLfXhdL6FTwUmmxYrf88pNF&#10;woEqrpYKY24jVH45QI2Cl19+nn/SH4vnROFJ58XDUKhrgklsVKhQhI2KexxUzIuHoRAZSkTaeQna&#10;jhF1+nQFlfYLuHuxhn79AYthRhXqtSK12wh1DqnYWPDy+88reUWpg2JeTnUDSg0fwDkv4Rq2ERIZ&#10;BWdR8AoqePHgFefwwcUGLlRs+WK/goo1xElRnA1BKW1eAig083Iq5gVKuZmXSwBlapEffL5fwqxs&#10;I4QXsNnCpARQtlORsYWrvLjLQYVLFG2ouMsCaWwjBCgKFqF4KINKMgqJWJxDlxtkMwNFL5bQiaQm&#10;A4kqWLnYANml+M6p1BDQalsL5TVX0lBA7I2qfZODqH6TyR7aWZF2gIu9mJUTrZpGcS4Eydxmhf4E&#10;pvqcVRAt+hOP66n+JIzgzgrw6kNx2oNo0QofGlZ+99WjsLFNgLPs41sccjyt57Pyq0/aDjUPigV0&#10;Iljhgmr2yuUFRprs6tPDDhTZZ3UDq2ZWLi7IQZCr9pyVEyGZgNo1s/KLj9WvqMs5KyfiXsGrYeUX&#10;n1IWlStZkKbt2NY6hlJiNqqlu1lz2J1IT5Zs6vMT6BcfGDhlHIoFdCLSsIR8P2clKNs+q1KyB1Et&#10;2Z9cWizw2OLNDyLqfipZvpiVX3w1lmqefMB0+1IwK1XPKFj5xSdVEIX1fK8EdN5WHVa8Vw0rv/hr&#10;87CClROxgEokLWblF7/eKyfq98ovvnxVDVrnyYkAUAH1bxbQL77qaDROXZIAba+U4dI4Z5Shue0w&#10;4Ene/GKvnIjYB16xQsFVPsXOilPbuOCDSNn54G/Oj4USf3ZWS9bD+ayCCNCbolUFK5cW7bF47UT1&#10;sVAhgG1WJLdiFxezciJyOMk5LtQYwaSD1euHgpUTwUpGVrGAfvFxNpOkUrByImD4KpZSsPKLDyvq&#10;GxSsnAhWuEqbExgXn34lgo+cKhcqHLAtO6lT9/ArphU3n5jC68YiFpI/eJFEVfCKq08ZFYVzzucV&#10;VEuuW3MyXGAQU1C0v+DlVKyfsi7O54Vf2pZDHeLI1z5nlmQU7CHzv1hFkEHBDZdk42dNMu7/Alc5&#10;VdPUhnLf6usnHEFczNNNSzK44Z+p5uZigFrmqtTZcHMy8rUo61Ttm0sCVXrDKmy4ORlPGIUDqrm5&#10;MKCgOskrFTcnQ+OgDHLxtIBH8n1Tbn6jYCeZkmsFyClOiQsE1YPvsGtkCu+HC27MrTAd1L5nJ8Py&#10;el25k5OsVn7JbAtuwJkrTFmQwY2WGM1KBtCTjoEAUZtTEmQYYRgRzQ0IqCcHGZR8c7uDDOsSv1dz&#10;A5SrtT0bquCPWV/ctyBbPV/VSrpQoAgVeUcVNyfDH0CgslpJFwpK0aZcYjM3J0P8dI4OIte+krhu&#10;5f4+l8pBBjfAG9XcQpbc8S42jhUgdjZIkNickmrfXCiQRaFuXs3cnEzcZBCfSy5lse9nUg73hyK8&#10;t5QU2MhYSdxa1UqGLCFvjDyCZm5O1p+SwH8uDtnGcF/KJdvc2hsQCFBuN660wk1wHWT97VZdjG2Q&#10;SK7HKtq8dOrYyHrJpcIjGxlSmTzX5kwGWS+V1Upv56bM0yaESZ8dI+tfHBULMG7Ec7q5OVn/mgYW&#10;VBUQKV5T3IAgw/NHrbUitqiCDT433A2N4yDJ4IZHrpElKnHkK0mpjuoGOBkrSU2tRgtSB0XjpmaS&#10;1Zl0MnQunGXN3AITioZHzKqRk0EmbqT/FlI5UKEgXQkaNHIyyOAGQrlZycCFcrContasZJChmWPj&#10;VNxCltDUkPKexQ1Qy9Rtu7E6lN3frKQLBXWHooZrw83JVN2DqpUNNxcKWIvqWNpwczI8dVjC1dxc&#10;wVBLC0ozNNycDNuUU9K83YkrxStDEYGGm4sgrHyKuVdzc6FAOQo0w+qUOBnewSdaWzf75kJBbRKA&#10;ODZzczL8JaT2NHNLnCjVZKqYoJqB2Q2g4BtZC8XcAikKRKfC6NAx0plR2qK7AKohvN1SAlRUFCrW&#10;MajIe6XCYeG7QzcOZgDTmuMfVGKGLG+WMSQCRVW6BL9AptJTmhorzYEMkCk5LdSWbtSEJNNtq9xO&#10;6oe07doLuAUZ3KrQMcahc8MNSB3d5pAEGdy03ecGjsrW7HNbitVUpyTI+pUMiaCELt77c8M0UKqk&#10;c5FK16gJCR5Vy7775rolGVcAR2OxkokfBcJUYUFUUtA2QHUyqxuQCFIKalIptFjJJCMxDr2kmZuL&#10;EmquVDkTSw1IO1uPvL+NlhAgUlxOpAo0MwsBpOb11WMTKFIVIWrAVhjLvmk4va+7ZQyJQN5fhcO/&#10;TvQpqh2xymbTQiLAjSVpFjLJtGsVt5AIcKMoUcMtyZQJ2YgtNXP3o4XqWnFLMupdN6mGeCuCG6XM&#10;mvDegYxiaBimxb4loBTXZAUNpVSwDxJuVAFouLlKwrUpVzLwqzTlfUTfbbi5IFFmfndKEouKF5qO&#10;4A23kAn1fUs0an3fAljKW0PZt+ICBBVbRinkh2ZqLkoAvmpBzh9SlbK1a4PvtKpJEeBSmKG3NsxS&#10;kOBwbYp64D6zMVJBDIRuw8ypSM+lhF0jtQKVSmXVqtQLv21DvEGvIDJV7FlATMlKpVJhMbOggtnr&#10;2+vmyQ6QKXq1wBnnBySoVEYEd0czMxciQGko49kwcyphJMkkaJi5DCG2h83WMHMqwFJUYmwOSEBN&#10;cVBV2fOIDD8gKuvTgIlZASO7wzvSlFZIKmyoBVp9rvmrxdkmC4hRV7n66JlGJfNQyWkFM5cFd8qf&#10;r/bMqVCNWZLqgLgsIGwsK684+k61mKLV+0l5XVtGGo5UQZSgErPOEg3YKQlFHbOgegEzVyg4+fxf&#10;sYwJV+VZkmZ2fkACelofkKDqD0iAT5ej39hOQdUfffpl7AcE13GHDwgqgeuIqzbL6BIEAYIfptkz&#10;p8JRp24JDTOXBfS3ofRxw8ypYIajotHlAoSqQvUVzCKoYIbDs1pGlwXUCsZ13MzMqV6wZy5ByH0i&#10;vtAwcypQIDhXm2UMKOode3bfaFdBhftFJYOLAxJgVA4wYyxmFlS8naT8Nk9MYFhJz5L5cy71g0qV&#10;grqXOlCs1HUAMtswO+ggpKBUM3MJgtOedgoNM6fCQqPVdnVAXBYoHlFJELWN2JQJ7Dq0q4qZywJK&#10;EmLrNjNzKlQ5wvbVMro2QekUtrph5lQ0A8DQbWSjarVvCwJQjmE2zJzqhmDvVYNJX/qMGDMCco3l&#10;qe4kGxXMQOgXy0iagZG1y5hU9TIuZfa3Md4ql69YxqSqD8hSBHpntjQmOd+zpKqPPq5vW0YOPknl&#10;DTOnQsI9VYmyWDvOrLSpk6q2qZfi3NsyghYhtbnaNBchBBmvQMScvzEE3mxq4lY5J5JM3Kp8WbWk&#10;sztDYh+9HpptCzJKDlTqPiVDk1u7kk6GP2/Jzz9VwQlsOTeseKpSNHNzMoL6eNALAUmfseBGY5oG&#10;o5hk5Gbw8Fbc3JbB3KKLXbNvgWQlzE65w0LvUfdnOyXo0yqQcqqLJFl/A9Ttbr9vQESpEt1wCzKa&#10;yQEkK+4bDRGMG507Hm8rbkEGYISG5Q03FwoonlRXK3BFCEYfJFjDKqiGz9zJUHNpkNasZJDpcnNx&#10;zu9bVD5lbhQ+qU5JyhLcxU1JHB4mnxv+0QqleyBTY/MG8Y9cDG7gUyo5GWQCmtBDoVjJQLJyu9nu&#10;5sUJMm42jbuK2BPKS8xNRd0aWRJk3DZcuYVjBJMkuNGNjrjmuSwJMtaDm1NxC6HAK0Uxvoabk/Hi&#10;oCw0b/cBkgrQoXELoqrakgDrIvZdnZIQCnd0UWtsX56l4IZa2MSe8A8ZGaoMKVWNnAwyOoDwCldz&#10;C6HQz83JiI+1cwtZgoVY7puTvWDfQpZQcJz3tDmTToZFujhxzqVyQlKJSPBWFdyC7BrDvvKLA6SL&#10;U0I8tNJLggxZ0iEr8BIFN+o9N4iAJEPjJbu1kZMHSCrI5WrfggzTVv3kizcgq5ze0QTvoblvQaa5&#10;Ueao4eZCQaZz5WhluW0DSAWlsXTF7SBLEHnVmXQyTolwus3cXCiQckFdxYqbk6l3kciK++ZCQQeZ&#10;i9rcNyfjvt0rM7ng5kKBVJlSltBQbld6e1mSkFSS/Oi9WswtyIi4gS5t3oDEpNLUhqzmhpuLIKAV&#10;dNKruKUsoQBFJUsCywo3gkrNviUqlZWk6mQzt9BLlkaOzX1LVCrvPbjghlvoJQ9kryDMz89kolLp&#10;vEb74oZbyBJAYQivhpsLBeDt6GrNfQsMLBreaxxWDTcXCiiTpLQVMATUpbhvtFZuSuqSsGVkC7cm&#10;4JBkyBJCdNUNcKHA6cdfUu2bk8ktD56yWMlEpfJuVLAHBKotCS2d1Wy14eZCAS0FqEpzAwLMiv2G&#10;RdWcyQMqlbyQyn5LsiuQck0uLsmftiSc/tuqC8iRTEW9qn1zocB788BaFrc7QLCwAi5UraQLBbgp&#10;etZwSzKqNjbxPWpCx0rSWr3J/D2SUakUN8u5nMzCqKTlqHfDuSV8IEMxaSLpLFzMjWzVJn3iQIaz&#10;pCqAD8TZuV3RYbjBIR/IUPAomlKsZOJZ6a/6dFMg0UAI+SBVkKHyGCYwlXwemQ/n+5ZkNLyj1E0z&#10;t9BLrrg3TUFmMnhibg/IhAL4hu/NySiErYhuMbcguyGDtNJeA5iKaaSirA23EEFL9L6RJYFM5ekA&#10;n9fctyDT01HlYbEGtpJwu71tOoQlGdweVFjhXJYEohXTSP2bm5V0vQRz9pb85IabyxK4qctVw83J&#10;hCfpLKpAp6o/eudXDjKgMgJ1F3MLeCrKE/mqzQ0IMpQnmrQ3ZzLwqaih1DJv9MkgwxetZiHN3Fwo&#10;YKy8BphW7FsWXb0lsNKkmeFF9htAbReCuw03JyMAipHZxKgConqNS0dPx7nkCjLsIuViNSvpCgax&#10;ByokVNycTA9OVQGI8kK5krzBjc88yOBGCZrGxoliqiiFhKCrGxCy5I7epFXcNIqwKjeBdOhm30KW&#10;4NhX6axzORk41WuKATxWnqcgQy2hmlizkgFU5SmlKlUztyDDpCXa2tyAQKri/MbqbM5kkLHVSIVq&#10;bilLnh6o0lPsWyJciaJ1EbHAqhL+wR/dyJIgQyqTxt7oXAFW5cVBmjdyMsh4cV4/VQCkJxcKek07&#10;iyrI4PZAXmdxA6LOKi5b7MVq31wE8XbTXrHRSwKv2utcQYYAWprunN/uKNGKuf7Q2ThBdkMJON7F&#10;ZiXdxkF7RZ+sbreT8dzQVKS53QlZvUKSVL6gJGtTDtCp7cWR1SfAwflrmmSYc/giipVM0Ko8thV4&#10;LMkQd539FljXG8QWz3czt9BL1Ca4qbYCoMRXEiB61aDlSEbVDkza8xtwxK0+SLwW++YiCDcL+eiN&#10;L+hQhPX1k2qhF9xCloB4whRu5hYKBoYYHrKGm5NxTREK1UqGglF7DAMnK5O2884kdvWWgtTd7XZZ&#10;gnilUnQxN7rp+plElOB8Ol/JJANfouDW+b5h9wa3+0eVKTo9JUnGQwW8ofCq3UYFV0yjqyrWkWQ8&#10;wsytuAGYazE3YJdNw4wkE7pHTYdPb/dtwF4pisSKVPvmIkhmH1p2wy2EAm4PhEmzb04m86Gqlonn&#10;wVdSqWCNHZBkKlVHbKWZmwsF9R1UUL44k04GWvk1XZ8abiFL6GZb1Umg56UtCSYtKfCFjcNFMTLm&#10;1nJzsp5b4l4FU2iygBH5NkiyxG8FTTy/AQFgxTktwmLfggxugNMLXZkqGDZIuKFONqckyOD2pPIi&#10;xdxCluDBoHpZMzcnU+FXdIWGmwsFXOHgjpvbHXBZuMkWbri5UBC3+8bPhXFoGwC39pSELAE+zEFp&#10;VtLJ4IZXrdo3FwqcktdVyS1wzTE3gInV2524V9ri4Vdo5hayhDjaVYNTIDXfBik5eY8L6VxOBpmi&#10;dro45zcgAKxwu1fY7pxbkC3cmnoytwFgFTcUk4abqzNwo31NcwMCwAo3lZ1ouLkIIvZwqye/WEkX&#10;CnC7qvI68PTZdhPbBd9TzS1kCUlv100qGpVXnZsyFRvfK6mhRqaKT3S8a1bSyVSXBBdls5IuFBBb&#10;aArVvjlZL0uigit4LvCT1dxSlrSaQlRw5ZLKj92sZMgSlJKq2wGugNg38nsbn3mSMURUvuYGBIAV&#10;1B8Yw2bfgozCKDgjGskVAFZhDCssNnk0tiQkIVO1orlvB9wrEoijfC4ng4z0WUBIja4cAFYeDnmk&#10;G24hS/DpPFbvWwBY9UwpraCYW8gS8AZosMXtDgArN4BTUnELWfKAo6vx9N7eulDgdgu70czNyXqr&#10;Iyq4IrmYWyNLgqzX8G5dKCCVeRiruTmZ7ACkQrNvKUuEza3m5mQUWSZHsLlvAWDlNaUGSMMtyHhN&#10;ZS8Wc0vcK05lQpnFKQkyVpI+T80NCAAr+/aA37zhFnoJ2D18Xc3cXChwA67oL9xwczIwEUAam1OS&#10;uFc0Jxal4ZayZIWUnutciXu9v0bBbKzFIOPFUc/LZiVdKCAn2bfmviXuFeMBS7zh5goGnnbwyhU3&#10;J6OM+lIBqlhJFwoE5XkDqlPiZDXyG2eAPcJqJFBhsZOMqp64axq9JACsBOXJtGhenCDD5OMVbvYt&#10;AKwUbSe3r7ndQVZnIyC7fSVvy9y+JJOnl+puxZlM3OstQNSmZvhtkCG1cE9W++ZCgZCkXMuFLEnc&#10;6xWRlQbRSHjVV/KGlWzyqA5kV1zubiVDlqiZUpONAMjJB4nGxYPa7JsLBdIRwRtUNyDIwK9SR6fh&#10;5kKBINrrqiMAjURjbiU6GoSBk3FMqk5FBzIWsiotyQkMbnRWaHAKBzKESeczPwBYuaWVNzTJVLS0&#10;0rkSwApUR4C6czsgydoateBQfCUJgAIPbbgFGeCZqg4GNU6CG1jgysZJMmDnVeYu6MDgBlizKXx3&#10;IKPwnZbk/O0O3CvlLTAzq30LWQI3FV8ruKVQAM1SSeWAyyKCKMRYzS2Fwj1UjRYUFWB5OLqClrcJ&#10;YMU0VUfk4gakCOJoVT6FBLACb0CjKbglGYN8XflLEsAKCENpc+dzSzKULnTK4pQkgBX/RdWHjKoq&#10;cXGoTNGg2nHkOxmHC89+M7cgu6Z6WOXpTQArQ+TONdwOIoh9a/TJqOiqApVVDXbgqr4k12BnmloR&#10;5IQ5GTF6RFcztyC7woeNUDiXJYF71dOtBn7FmQwRBACgQkdTHCXmho1TWflBhqn+WHW8oYSRc5P1&#10;0N03J8M7CbdmJRPAiicIkFuxkkFW5y3S0SjmhsOkugFBhh1MnadGe00AK04dDmUzN5clCC4K6DWS&#10;KwGsvPdPTbUUHLS2JFjCNLZtXtMEsKJwISqbubksQSLzwFXcQihQKFRJDOf3LXCv+Mx5vKt9C6FA&#10;dS5egYabk+F5osNXdQNCKNQRscC94sFGMa9WMmTJPR6M6sUJ3CvOMd6pipsLhT6S+eRkeEOJ9jX7&#10;lgBWXNj4bIt9CzJ0IFpkN161BLDWMeEggxshquZ2J4C1RiEFGRHoh6fqNU3cK8Ub6H3ZrGTIEmoA&#10;UNireE0T93pP1ezKhxdky75Vtztxrwu3otIZkBeXkzolHTcXCjgwWMnmfQu4LC5NVrLAmZMAZYNE&#10;laF8RiO5ggx18l7V98+1oACwwo1RNvpkkDE3kn8aWZK4155bypKSG6LbV5JS/zyN5zcgyVRhhR5C&#10;5ysJPDm5dSikJOMG0GazuG+odMGtRCElGWCDR+5OMzcXCjXmCTXEBiksPAk5DTdXMOozyQULbvVK&#10;ulCAW4eMoxhRcNOZrOYWsoTbXWVJUhHZud0q1ajIbOJeGhkeJKKthZ8rya5V3bfJSKNodnADT9dI&#10;riS7xg9S1Z+8O+BeldZRyMkkQ07ydje3OwCs1G6gTG8jS4LsmiJ6ejpOpTKFWnMlUbuK9y3J4Ea8&#10;tZElAWBlbkS8i/eN98UGyUqKspmbCwWt5FNTwYdgj3NrXxwKfBsZ3LroepKhc11Vnqe7ALBy36hN&#10;Ue1byhIcf4S2ilPiQoG58eJUZ9LJFEWr+hbRIC1WkkyLxqJKMk7JE/GmZm4pS1rJFXDZXnIFgFXe&#10;Kt64QlMIMgAAT2q/eL5vAWCFG20smvsWZHAjtalZycS90sSv8hgSAbPtllSuOpIREDGyF8zNyTgl&#10;j+Clm5V0oQA3MJ7NG3DAvYLNbdAshNNzbtdk9BenJMhI9qXgcaMpJO4V4w1lreEWsgSIG7XCm5V0&#10;oUBdGERQNTcnI5BJcL/at5AlJBqp7MmpLwg0g20AHSPxl1TcQpbUGl7AZfEFAd6oVtKNFR5upHJ1&#10;u52MzCagA4X9xoG3JUFqIZWbfQsy5sbj3axkAFjhhq+34hayBFcQULDiTAaAFbu7tKiCDK8aQNSK&#10;W8oSimk3+W+Yh7YBcKN+TKMFJe6V6lAlNxdBK7fmTCbulaonvMPFfQsydVPsZEniXqlFJQj3+e0O&#10;MmxTPIbV3FwoILnIiGpkSeJekeSP3ZlMWSI/S3O7Ay6LzoV3ppqbCwXet/LFyXqvhAfQuor7FgBW&#10;uKnySbFvQYbOxdtdcXOh0L/diXulwAeNVpq5uYIBt1LDC7hsr+FFvVfKwHB3moV0UaJSVI1PjYKr&#10;LoAoDNKkNSUVvJRYea65JngVXpURHFTwqrDD1C/yeZHjUikkQYXjTqWmi3m5DCFVgrSTZr+cCpwT&#10;crXh5RKEMAxiteHlVE/kTjU4XjQWX0MSYZu056SSRlHNKyGrzKpJHSR2YiOkZBJY+2INE7AKr4ei&#10;PBD+/uTVncNAudb7FVRawwaVQ76fjbA+h0H1SJZJZV8EVJWqR939CqpHMPbd2QijhFSFJhR1F6hY&#10;eKlI/fldDpiqUqywks+Vj6CCV6fpZHFW0rIq92pQqRRBg6MlMuBng9wSXtliXk4FqwqHACjeeT3A&#10;q1EEggopX3VRoV6H8wJS2fSdTyrNqjobAU6l+txdA+YgR8ZGCC/s3OIcBjS1vstB1a9hyA307Urh&#10;DhRsfTYSlqo2d81bGVSUOnhsquECt7GVpy4i7vrizAcVpYgp7Nzsl+sbN4iABjZLGTYbIcBeUBUN&#10;L9ccbiiMWpksAWPF0FES3Lk8TDiqysY1xlhQkY2gllQFr5AbeBW6++VUtW4TUFQShYEvFWcjqOS/&#10;qN7lAKJy/YX7Ppe9QUWR6tcN6hjQl50oGs0LW1LwciryR9Tt/Hy/Art6jXVZnY2kUsC0cnsHdPWa&#10;yGeDgqdyvy8Hku2pQWTdBQSV+gRCxBWr6PLm+ko2WLWMLgTkyqnU7IC7XoNYUsGlYs9cdqC2VR7v&#10;ALvSo5uj2NzngJ+yGpV6E0RquCeJU8zLpQC9lCuVI4Cu1yofXPEK6CmJDk0eDamrfhLxoQmYcz6v&#10;AJ4KltMcxCC6Jq+l82EGWhXAXeUKCCIyyAhRN4c+QafCPzRyKqngRuJBs4ghBYDJNPVg7wLgKkjg&#10;NYHtYsdCCqiScmNBJFCV3jn07WyYhexAllYqTpZ1pXA/ke2GmcuOayoQVQ6+hKkCEVNUu1hGNz1A&#10;IwALL0RwoFTBuZAX0fBy4YHdQdWYhpdTKbxQHfzEmlKzv5JUQUVrGWqlFvNKpCmgn0rxSCpU9E57&#10;S6Ap3v4q4JhUWMAdXC7gqbx+D012IRBKl8FcaDBNzTKm+ECnao5HglOvhB+smIX4uLpGhyvOYmJT&#10;a20gQab4BSur5UDV6jmJMW1F/oGq1eASYqqISfO+JFWtmwYw9bq+0yE/SqWb4iV+hu+BAxSHMala&#10;Y+I+QKmqpNFoi0nVGklkg/u8ngAQFBuWVK3xR/Ew43XDvJrDkVStUXsfuNLWCZFUrROCeIXPCy24&#10;6aGRVPK8N2lbZC0ceVXn0Kl6Xq54ABoQcOPUHCMr3kZIpiOVr86FPcXLjarn5VTi1cDUQM4ZL6xn&#10;LKtmXk4FTJP8/2JegSW9e6DGWRH0wIyyEcIL06/h5S5PeNFcvJhXwFYJO1NgsOHlcoP0ZQFyz89G&#10;oE8Jhym0daqTUqXHVgNUM/DrhpdT3dJpvSm1dB/QU0I7qPYNL1dVgBcQz2nm5XLjDghEk31D9MZX&#10;g9Zmldy4dgmAWk/F4WZeTqWepIyw2C+XAKj1ZP81vJzqjrPRraFLAMEYmmptSEBbQzKK7po0N2JZ&#10;RkWWJ3luzbycCqgR2KZiDQM3Skp1hZGk+oCNECmifK7z/QrUKDhHUGzFvIKKzSI3seHlckNA/sZy&#10;Jl5p8wJ6C/Cn4eUSQGChprIY+bTOS11NKl4uAWoZFSjTWkYFyLSW80FVy/mbkABP5AI1ciOoUMzp&#10;3dvsV0iAJ0oQVOfQqSiGrEoOxZl3CYDjWeD98/cr0KWY9VfU0C14uQRQNYYGp07lSTuHPMqASwte&#10;gRElgbcKUtEnyHnRY7ABI1D52ajo/a2Q3fkaBhVpDKpWfb6GgQ+9U0m8Zr+CinIKFfCBR9/nhS+g&#10;qSSZVEi2qkgm6B7jVb/LQUU2YlXgHdRS8qI8XrNfToXvEXW52S+XGxTSQGtreDnVkuRSwAR5eHxe&#10;QMW7c+hUnF6qCjbzcrmhXpyVLhpIUvRX7mXDKyTAktHXrKFTEYm7vWvWMPCgS+uwZr+CCl5gNIt5&#10;BRqU+soPTZgPV5LtMt59UkUbXq45UH+Q/hzFGgaCFHhA1ZYUULGNsNZtgqq+ywEgJUOYkF0zr5A2&#10;klHNmQ8oKB1tKGDU8HK5UcvegIIKmNHtl8sNvSmsxvmbchcSgKohDcCNUlG+y3orqzV0ucFNqSKl&#10;1CRxXiqHUs0rJADlviq7MmCn6FGUrivWMKCghCwYcnE2gkoNrCsZFVBQ4KNYsc2hTzLZ2c0iBhYU&#10;WNxj1TeNdtW2YwBcqtL0pGA5FSUnVKXzXJVKMjXvbURioEFpbIUyVS2jyw6clVWqE9nFPrN+z4Ks&#10;3jMXA5QdotpvI6kOMFKl258Lj8CDgkrk6Fe8XHqwY5Xye0CRUpeqqdeImeFrfw2eudG0AxD6gkV0&#10;oUNaTrWICSMlBIxcLM59kCEGKs9DAEKJXeLnaERVkOF56HiFFLhiWk3aNUUgbcPoGtQkNxGKMiJA&#10;UwRWmoMYZEDxK09sAEKvaYJbtSvgJbEhquZ9I6YCEEpxuoemvgGRZWe1NAM7v8uBB32NU7oKCAQV&#10;RVQpTFTIjcCDvgZRUAnfoCLO3DlHAw9KZ7SbpnzhfVARB++co1EJ9YkstKaI+X1QkadBKnKxhoEH&#10;ldu8QTOTVGRHA8FGGkvDy80O+k+hJRYSKlCkyqq5ad6UQJE+ABNsEMYU/rB5YQiwHM28XGw8YDRX&#10;0jBQpIDpKpQ2i2YjJLX0sXKoBBXJx1VtLMrBGS8wT1QsbPbLqShbLmDLudwIMKi6VVX6aFCxhFX/&#10;LprI2bwIjzxWDrCgQoTSVrSZlysOVH6vEMY8BTZCSu1U1aEJlRkVAXhl9J5rvkGFWV/VYCTR3nmp&#10;O3Tj5AgqnLeSAOdnI8CgOC8EQzqfV1DxNNw3FTXwhPi8cLZXgJGgopm1YGrFvEJucOarIFggSKlB&#10;INd+wSvkxgP40eZsBIAUmxmJ2PByCUDyFFHcZr+c6gZB362h2ylAd9UBojgbTgVOh1zvZl4uNx6f&#10;6MhQzcupUJXp99HwcglA3YEuoB3gUbCBKh5anA2XG084OSo5nwVOcd5UQZWEgRIErwKJQQWgkETe&#10;Yl4BA6VaEG0OirMRVIvd28ioQIFSXPymybq8DypU0S7QkSBQVZ+svIhB9sAmN3c5MaBy+FSotiAD&#10;h06Y7vwcJgQUfA/OimbDXHDw7FXO7ESAUuteDWLPBUeQUb+zussJAFWYrsmBANzgTxEmbKNjJ/6T&#10;1E0qGTXzcnFDYbPKhE3QaH82XNyUZ4OltsWgKSCeikL4JhnCpskSeDiARpVbW5zDJCNjsKlwgrHg&#10;88LfgAJ2vl9JRsO8xsH8EKBRYPugwKt5uZqiGumF7KU6ns+r3y8nq/fLBQDqEI6boo8yiWM2RIRo&#10;4z+kYKkRCbWvhnKnciPJSJptalshkpzXFdUhOl5ORuHM5l1+CNAoL9EjqQXNvFxu4KJvbCL83TGv&#10;64dK8U0yEM/N+0VuivHCz84Qi2kFVelaJiBqrNTWsImBJdVaHe/8qURIGK9HNeFodiuoWlWUJ8R5&#10;oYreVEvoVBSersxlEsidF2ZlJeWDijCM4kun6gbZpsbrgeY6TdQhqciAxLppeLnYIJkRmFBzDJ2K&#10;DogoNw2vuP+kWnVr6FQUm7t6rObl95/sJEq+NvNyKpLwqkJndPy0/VLRUB69c8kbVPSCu2pKcGM4&#10;OS9CiE2Vs6SiCc19U+SBeqTJC4u5mFdQUVhZpVfOz3ygP8HddlI+qDjxlBpveLkEwOkopfJ8vwIz&#10;yp5XLgcQR7aGdPtRCm/By6moDKv87mINXW7cgFzs9supeP8Bmza8XAKQCyrUXTEvp6LfJ/WXGl4u&#10;AQD3kEze8HKqR1awKbeKxmr7Ba+rxuWQVISWKAnbzMvlBpXoOg07MKNtASvAaD4vVrBxbyQV5cAr&#10;jBS+ruBF1fjmzAcVFdKvm+JLVN91XnR2R4qen8OgUt/NqyKXmfT74NXlFycV9pA67J3f5UB/4voG&#10;19rMy+UGfkCUh4aXSwBMh6onGQqQrQaxLzDPDS+XAESyOws2KpC2RVSYh4+Q3OJGRAURZ7CrofIQ&#10;6E/ANpWKHURElznN1Rq63CBBpXEQUaHJFgPYPdUem7MR6E8cldXzFURUd7ipQhxgy22IwHoqtTeI&#10;8IrSc6u5X4H+5J40hUZwxtsA2S9QydUautx4TdWK5hwGZJRzSL5kczYCMyrXcoF/IYsw5oWa0tSR&#10;oFarkUlCNSIqiDQvynMWciMwo1rDIkKP4mQDFC9dy3PZG+hPtlkl7M7flKB6jZyvZG+gPwH4Vp2Q&#10;+HGbGNeLtN1mXiECiFXQPKaYl1PxpAAaLXgF+pP6vECYCl5BBa/Hxt1Lcq+tBlXlAN83vJyKKqBV&#10;gSLeEOelyvPNoQ+qWo9K6Cd2ShNNeQiqWj9MwOg9xX8KkB695Gw14IXp25wNlxuoG5TkafbLqWod&#10;O3Cf1wiOBjgHZsDmhW8OTFAzL9c3KEOFW6SZl1PRyFrlNM5lVOA+cX2TwtjwcrlBfxMKHDa8XALc&#10;gIGpfESBMcWQQo4WvAL2SfiA/yvmFVRAkUgSbni5BACVWuW3PwRYlGAKsbaGl8uNFm7zEGDRxR/V&#10;6AAB+8SxBFqsWUPXUuRnayD0uLrspjyQH1j59ILq/1N2NkuyJDd2fpW2+wJTkZnxR5uehdaz1EJa&#10;Nlu0mTGjyDGyJVF6en3IW1kXOMGZPIdc9C1UwR3ucQLh7geAP18Ua1zdA7C0+bDO9Ea0aJ2LOvnS&#10;MAZtXBVH6M1h17LPe0fgJxeuVHbr++/y0HqeY1tz2D0AEe1WXgAZDm027PP5EfgJPw9f4Yyrexub&#10;dxiBnxzpcxho9DW0MM9JKeKG8D4ZrNjuzs0uU61YIudxjbjPCgkuE99jY6gV+2X11R0AOyl4Y2dt&#10;M8JFYfWcaAAONPsccs4GyeGMq6u5bOWIFoWF5WTUOT8casTA7s7SZsR9cjmXV9CMOMo2HcQesSB6&#10;vwQYcZ91jW1NvYGNvt5wPl0j5rMuOiEw1emn+4yqpOEMab77J9s8q6uuxumrM6oR8UkWBrEvTleq&#10;Zn1MRsRnXZRuZXJuQ41kG6eiHid+DUpE2p3EzRlPa6ixWLMOX0fEZxUK9I69hlohw/FOI+ITh3Ee&#10;1gn2UIOlcOIpqVjd55DTfCu7cqoRsOzcEsMCd/ZlxvQMtSrN7xxszHqhduzLUKM6gPXlkohP4oec&#10;eK9tqNlz2N//ii61spdJKmtTT5yok/ZF3HVTIpuFPbDjN4YateqcGGKyQ0ZffJOtnddQo2CaEwtI&#10;oEbvi+i3qlX3/msy1SqawnDzI+Cz1tZ1+a7R11iguH31JQOpfR/eCmrEiT5X1864ht+AOWA774xr&#10;qLnjGn6DOmunk/hFkbn+mEl4dr6VI+CTDE7C85xvylCrm5ItbPRlA8WJ4b4sHHY1189LnCjld6xd&#10;3lAzV6GctPSJp+5JXRLxFvNTjdgSpzDLPuNE6asyWo2+urupClzGoTJX5IxxkTjjnIhONXsOhwPA&#10;a1Shd2NcXY2zF4cg2iVOlLWNs/OaauTAOOsomJM+h9zUejrv11QjCtEpEsgVaqMv5tC55myqsdJx&#10;Doe4o2H0RTSVk9A21Wo5b/iofcaJEgZglZKeagcnosY6ivv/+rg21tgOQzTVTrYczrhGxCfZoiDM&#10;+KZQF6GbyJrNYXtxL12LrhbnaEPUOGK7GZ4e/lk6I97OeJunGqUWHe6LTMrRGRWXCT167zqmGkei&#10;lk+cYZ9EwVoJPjjcbmNFmBlRKRy4dC2q3HFC7YxsqN24Ocd6ZsN71F1M1hs9KpMuLAUsFzwutufq&#10;FshsC/rD65AQ66x/91EulAVffTSdaezrjqqV4DDMRPT3Z0YmPcy009lQY59D2P3bc6J9hIxSh4eR&#10;OSuPqcZlR058zz6iP8mHJS7I6mw6Hi9vn5O8MY1V5dlYK4oaR7HOwnQf8Z+1qbISs6Ya/P5pQX+E&#10;jVLyGk9sjax7kBvQd47CiMPs08iB0YezHZtqlMquOCQDjcOD0FkVNHrviEe1UToDxk5n3RWwjiAD&#10;2vnEjOvs6wZkDyDdFeBQSfhzXuoZccrVHndnD72PMNDqzaoCOtWIAiNi0siAxF83iFRZ9Fpsvn9q&#10;Q62u7uTmI+OxjVBQwh6eFXmM3oYTuREX45z24bHH2CBdnZOqqcbNFFSLd/ZLI4iUyB1uunP2ZkOt&#10;PLiV3kE0wRgbpwTWan+o0VsVDnCeW3ckTIfbW1ejNz7YVm/dk9AbcaHOwmfEkhKZ9FGhSe/91ogL&#10;rd6qFraBye6B6v4Siks4vQ1fwsn64mREUvC9Pe46OSn+xBhbX1fctrppzNlXz5BSu7cRHUoiFbSr&#10;M5NDDV/yUR/792Mb8aGVtlUrtPfPbaiBEjBp9TZ8CaFNVvlCiqr252a/ASNG9Mb98nhmZ2xjL1QF&#10;Uy2vPKJE6Y3QaOu5dRe0UBes4nqN59adAr1BPFpj62qQos+rEY3ehi8p6sY5CWRn15/b44ajtFDS&#10;nQLvGxSCs0geEaYLGzbiQJ2Z7E6heqvdl/EGdDV6Yyad79soMUpv1HNxvPJQozfMdFAyAkZ9lAy1&#10;hbV15Qa8R8kINPXfgKHGG0CAqoOSETRKb+bbPdQIQbh/4F6NsXWngJ80PdeINuXbjU+weutOwffK&#10;I94Ur0xvFkq6U2A9/yxB9/4NmHVN70QIQ0UYM9mdAr0Rfue8byPmNJjJ6UvYdThFjQho7Z6Ly0eK&#10;MjXG1p0Czw0/6XxNR7QqpE4l5Dq9zXXJnXWJ88UZkae83YQlOpgcQaSMDY/nfHGGGl+pZ6rW+5kc&#10;YaS83aQNOygZatyRwhfHGltfYNDbs+Dj+zdgxJ+SoUhdT6u36Us+OGGxxtbVFrYPzIqBkhlMSgEx&#10;q6QiH8/+Bqx19ZmDyRlOyntTlU6NmewuiMISsElWb8OXUH6PDp3eulqVmPROCkdIKae0BA4679tQ&#10;ozeO5K2xDV9CfAjlfZyxdTWuKSbY0/HKIxi11qAcAzq9dRfENa9s35zeRmBphcxzCmv0NtQWaloR&#10;q2i8ASMilbE9Az7fY3KoBWMbvsQ+nRkxqf5zG+GlzOSzVJIxtuFLuHjRO8MbcanEBD6D7ozehi/h&#10;PL8q1b3/BowQ04pArLKuRm/Dl3BNDkfRTm/dKVRvhPg7vXU1gp2pSObsA0Z0Kr0R/mH1NtYlNZNO&#10;QXNIhubMQQknT9b71tXgslyUdKfAuhzPZfXW1SBiOGh33u4RclrQYiNgPLehBo/L4tXqrR+iPi+o&#10;ttiiEasKslasNDA5w06rKreFkqHGqoRLeK3eulOg0AWVBq2Z7GoQOERaOW/ACD3l5iHi8B0+YKix&#10;fSYK0Bpbdwpc4sgdn877NkNdKcFeC4z3nmuEn0JfVmUTB5Pdl9z4utWxptFbdwpsp1jTW2Mbaryk&#10;ddBo9NadAr2RLuCcYIzIVVwCAUMWSrpTqMxrq/bdPmJXOZyEVnTGNsNQ7+w6rFXQVFtqEeSs8GYg&#10;Koff+C4DJVONbQd3fBjPbYSiUrfcHdtYznBgAonv9Nadgv/cRugrlVE+PNZohKPeuLG2HsD7lcJU&#10;4+jp7tR+pD5U/5ryMeXWGae3ocZ+thKj3r9vIySVZEAO2x2SdqqxoGTL7vQ2nAKHY5UraszkUGOx&#10;TJVGp7fhS6AkYfyc3oZaBdk49Qv3EZhabosVhtPbcEEsTIiRfj82Knt1lJCfAo/wvjdVI5HD+XZD&#10;9/TeFmIJnapConbjuTlcPibN3na4a2dsQw0uv9La3r4BxFuM3njcTsyzqHF8YVVpJoZt9Aa16/U2&#10;1KhkSnU8Z2zTKZBG52DyGCGxvKN4SiP/jj8aY6NEi3NXtKjR2wmVbDy36RTsmRxq1MbgLjunt4tT&#10;8J7bUOMQm1W209t0CrXtMPwkyQv9AfARPp3dInHSXY3SeneCKd56ZVGj8kfdVfT+uY0wV47GuMXC&#10;WOFxitmNJMmASFent+EU6A16yxnbUKM3K4sX39GNhP+0CtmLGllN5tiGU2AZejrxoFSg7kYSggQl&#10;4Mzk8CVMJPGFzkwONdYyH3fHl4ygVRb0D9YmTm/DBbFSsy5NP0awK3GClTDn9DZ8CdfnWCXfKEHT&#10;HwCxYwTiOb0NNSJJK1DEeN+6U+DTTdEc6+3ualwNtFul88jvamOjN7IpnLENNXo7rOKv1MlpvRE5&#10;hpbz3Kbag4BXp2TkMSJeq1rUar1vU81+bhLySqyacz8blEifEihhnJeBEo15vd2dmgAcEY7eVi4l&#10;M/YBROs1NQoDfbDqNd6AocYREi+ccdILuzp64xTPqVM51eiN0xlnXTLiVzkeYyYtTE5fwjfAiXni&#10;Dpg+NhjJ0+E6phoTQncWSrpTYK9CHJLjS2a4LCQtdZYMTM4AVjdQny9Mm5I6aifCy+mt+xKO2jfr&#10;SkkIgNkb5JbVW19gLCzUDqe+GATA6I2zICdSh0DjpkZvFDU2TjCmGkftVdbYmcnuFEgdIYDV6q2r&#10;0RvHas73bZRCJXoS3sjxJUMN0uJWBbbff01nACtpGdD5hucaahUabXGLx4h75dyDzClrJocvYQlU&#10;23VjbMOXkDFs1ZVm+djAVcHwcGJOb8OXkGt7d/juY8S90hurLqe3GcBaew4Lk0MNcpc0C+cNmAGs&#10;UA+4PAMlQ43eap9vzOQMYAXHdTv7+/3bUGMm+eI4Zwoj7rVu+axrCI3euguiN77dVm/dKXDOSIlZ&#10;Z9cxw2VXdjgOj8ONVA3KvG+VG+2MrasxNl4AZ0c1A1iJiamiJcZM9uUMnotDc2smu1P4ntBnzWRX&#10;wyuTM2S9b90p8MWhWK/VW1ejN2bS+ZrOAFb4maLtjJnsLoiZrEWX8b7NAFYic6vIx/vehloFwRTZ&#10;9N4rzwBWSunz9XZ6m+sSSCOW2EZvfYHB5EMjOL5kxL2SNAT94LwBM4DV9lxDjVApvLKDkhnAilf2&#10;zhSGGhQCHxxrbN0pENxAPoiDyRH3Sm88Nqu37hQojn8SM+6gpKvRG/93vjgzgJWjIKusNsWmmnul&#10;N6BsPbfuFKj6w37R8ZMj7pWdYmWJOW9AdwrUJqNYiPV2dzV4Rb44jleeAazkj39YX5yhFvTWnQLx&#10;VYRTOGMbca/MJFSyM5MzgPWBv3NiDKmm1VHCHWSHtTIfhVdJWuQT57xvQ63Cq9hDGyiZAazkEVrX&#10;D3MDhYxtt3bCI+61AtWIPTbe7qFGVgevnPMNGOVX7SpAx1BjJnm7Hc81A1jJR7NuVaI8+ZxJF5PD&#10;l3BrYRVUe//tHjVYGRs8uTW27hQ4sIXbcryyhMsSZOvE0DOWNiV2paiphi+pfZ/xBswAVjBZC4z3&#10;MznU6K1oC6e37hQqJZmAIqe3rgb8ebudNdeIe+U8gW+A40uGWjC27hSIuOGs3eqtq/lf0xH3Sr0+&#10;7ky1euvLGdZceHPrufUFBlEpXpVK7t5uUK71ZF1V8371OuJeK92XDh2UDF9ir15H3Cu97cRdOr11&#10;F1T3CiyLcxq6D19SHyqLgR5q31fmzqnaDGCt8nFWb0MNlJBs5zy3GcDKCR45GsZMDjXegLq+2kDJ&#10;DGB1qy0SwDgw6fqSUXCVFCWvRhuVOWZvrIKs59adAiuF0ztXHnGvvp+cAazET1apgvffgKFWfpJd&#10;jvPculPg+0ZknPO+zXBZHyXdKbAKIubMGltX4w3gFbCeW3cKHPOyM7J662r+6cwIYF0OnpvluYYa&#10;QdWcPDnPbQSwVg2eup3nPUqGGmHOlER3fMkIYLWr91BXu79vVXLcitQZca/w3ZD5jucaamSxwUA7&#10;KJEAVjIfLD851YietLLtKLzcp+SDMzwrKmKq2RFWM+61SCrr7Z5quK6iEd6vFGYAa91NZe2ERQ12&#10;/Wb1NpwCwbJWRRH2vf0BUEzYuqKOD9NQI7fPqZIsauUVrF2+xL1yQGkxK1OtkjI5aHz73E6Je610&#10;HGMfIGoEfBDQ5fQ2nAJvDWFI7z3XKeGyfPOdt5sUofHcCEJy9jiiRt4uGzhnbGOBASStTPlTw2U5&#10;6bJmcviSG/kBTlQEOUJjSorKt1AyNiuEj1W5z7dfHBKnRm9sMp0MUA52uxrlCx/OXSuixtL84XAd&#10;bJh7bx+koDtRSKLG0TfHfw5Khi8hjYcsJWcmhxqRMxVUbbzdY48Di8OC0umtq1VOeIU5v+9txL2y&#10;UqiIOqO3oQZDCyFmnJecI4AVV06IibF6nWqsgh4V6G+MrfsSfDlncY6fHPVdWeHBgTq+ZMS9Vso7&#10;e2FnJocLwidTB8AZW3cKrMy9M7xzxr3WCYYTPcZd6O19s8/wptrzvMTrrfsSeuM01PFcM1x2rf2D&#10;9QZ0X7KQ2WSxfZwQtimxT2d4m5taFe3DLTso6WrBTHanUGVvayP2/hswqsOixfGMg8kRwErt4MKy&#10;0dtQe9ronJecI4C1csmt05mpRm8eb0oIY39uvN4cTjhj62qghBMMaya7U1jg7Cos5f1zm3Gv68qh&#10;rRFnfo4AVk5euTbCed+Gms3lkys9ZvJORVpjJzzViC8hS9KayeFLoK2rNIgxk12terMuP+YS8j42&#10;qthydY/TW1fjBIMTesdzjbhXqk9aRQDIHW820pkX0EiR86ZGX5TBcEbWtYhDhf1xvqUjfLWy660l&#10;0NCqwg1VzeL9MmFEr3Lq7vnIoUWZAqh155mN4NWq2Gq5kaFFGPaHlWx9jpDXg3sxnOqMU8s+4SKe&#10;vAGEY2jr0uqpFYysOxEuGCNEx0DjjHdlk05tNAcg3RlwAuR9sme4K1SddR83zbdp5MJFUtGsoXW1&#10;qnZihWCz1hm9wTFZC4Shhg8B/NZr3b3BwratuPj3zljCXXEHzvEWq78+NlY/H85VvlOtKrlwl6cB&#10;khG3uiwcsTvpilxI0oykN05pjPAETsabGnfysNZyPqJDjd68kFBi10dv7C0t5z/UvoeEWjPZHQkL&#10;O95Sg8Bkc9eMpDe+9Y5DnuGubJyrVt97TA61YGzdlfBqPzldo7euRm81OAeT3Smw2eBc0kJJVwt6&#10;G76EnEqW5M5MdjV64+PmOOUZ7krwEdEwTm/dBdGbiZIRt/o99MLpbagFvXWnYNOl54iSpTc2G84b&#10;MOJWucL1o7Ll3mNyqAVjG76kMiUsPynhrq5XHnGrBHpw2ZT13KYvMdNwyLRtLgh6g7twnEXyUONr&#10;Wss74+2e9VqJEWTt4Dy36Us4gbAWriNulUAP73orcvbblLAueX463q/JR9zqUqHUlucaavXBt0oP&#10;n7NeK8XsSARxZnL4ElL6DqcADBdXtCkheeTuHV4PNXY3rPAclIy4VWaSvGLn4GKo1QbMKtFOre0+&#10;to0FhrWeHGqg5HmW8x4lI261FkFExBnPbaj5m9IRt8oCjw+qg5KhxtvNTDqroBG3iucivN8aW3dB&#10;vi8ZcauUg6dmsdXb9CXuwcWIWyW0kKJE1kxOX2Imfp4jbtX/mg61WpkTump45RG3ykqB696tsQ1f&#10;Yvem4a6V+2m8AUONb7e5nhxxq3Vzyd0pSHEONXrzEj/PWa/1eZ5jja27oKC3sS6pioLWc5NwV3c9&#10;Ocq8+kflQ42320tEIxmye2VYPm9dMtT8N2DErbJ/40DNCNQ/h1r1VhEb778BM9z1VrkLzuH1UKM3&#10;vjjOrmOGuz53i46fHGpgspavzti6U/i+E7Z662r05qWZUgZtoqRu9DJ8yVCr3qziNueIW+UEAyud&#10;5zbUeG5euiKc6hgbL45TkmWq+e/biFvlnAvm35rJ7oLozTyZH3GrLJ04HXP85FBjFcQxl/O+jbhV&#10;zidxJdbYugvy9wEjbpXDMgqxOZAcy5IHYavWkuvo64s6r7VWk0OLIoSUf3HWCaNaK5epsX9zRjYO&#10;S3hizL/hSEbQKsUKainzfoc/tCACGJnjI0fMKpNhVT8iarS9oX6MxwhZ3Zl8iwgYWnTGTtF5ZiNi&#10;lfsyrBuhyBPsIyPbkEJexjMbAatcf20VtSEyaXRGHUkncZCaUU2NO6lhpgyADC1K0MLmWNPYfQFs&#10;CqcJTmddiy+vO43dF+AZOd9yOutabNng0p33bASrAv3yO+/fs6FVZS1r9t+vfEaIK47Aqq9xDq1b&#10;MQAWSTpCVTmw8JibocV1sIzMmMaF28IbHLlOpdTezqOo3ajGuDg58ej181ZunrLuyhA1gglhTo0v&#10;KHrdIaz4LCd4UdQoOlUXS7+HCXrdJdRNb05FUlEjWJWPjddddyWwkMR5W8+uq9HdrUqqvH0JMLO7&#10;BQLaHs7iR9TojmdnOGX0umOgFE7VCnCQ2dVY13k1h+muL0nWD0KBvO66Wl0daSVO0V1fXnD1CI7P&#10;Gl1Xu5EFbsVD013fqDy4uco5mhQ1vh4c8lrIHEGrd77Lzndn+RhqFGtlPWO95iPY9U5o7c2oWUJ3&#10;3Rmxn8VjG+UE0etehVQtq/S2qNEdKyhvdN2rcBRnxdbSXVerq2+tXT563T3cCSRy1nmixnkViVfW&#10;az4CXokJtQ4o6a47I/t6CfS6e+ArwsVLzns31Opq98OpNkB33T1UBRgneEDUqtIoiX2Oix4xr9yA&#10;bhVOp7vuVThGOihRa3XXvQoeuhK9DBc9gl75lvNZtrqb4avcEOgkv7Ew6UucpLvhHuq1MxbPdNfV&#10;KMuPd/BG170K9z5w5uhM5gyXhQWy6pdg5nAPHAt5C7+hRgArNSKtL8IIYeXKJuvyH6zszoiDE1IL&#10;vO6Ge/BH19WqMIIV/YGZ3auwPt2cxC1RI/YYit6DSvcq7Cysqv5019WqipILle4e2KJZVynRXVdj&#10;qUJKpxFwhd7wKqSBrsahtqhBvcKYWD5zxrJyXukcD3H0OrwKDpOjNsdnzmhWSDInM43uhlchhZqD&#10;LKu77lUWNq5OyjzdDTVyA9krW911r1KXyztVNuluqFVxHafcB3rDPaykeFgLv6nG2MhgsUY33APJ&#10;oE49YqwcavgGLi61uutehTWtuZ0c4bBVUoxLlazuhnuAmnaO0hndUOPCa7bZVnfDPdCdEy9Ed0Ot&#10;VjhOdgJ63avwQbizkzHWKlONstxWMTJc5HAPPAPvvZtqVV/byYir4OV2jFNQcQI5VY27Sx9OPBR6&#10;wz2QtueUj1A1Qsmp2O9AZYS3AufNCWKgu+FVgmc3vAqe3qFC6G6oBd1198C5nRN/RW9di2tGKHzt&#10;zWV3KqzDnLg5euta5G5T1N7rrTsH6j16K/ZH1yLlkidgrfoe3TcQYO8UWWBsXatSLslysFDZPQoV&#10;N02UdK2gtxHgWsVJjMjR5WNocdM8B1TWrnwEuNaN8Ua8I70NL3QnNt+h+tHr7oSNiLdoGFrl83YP&#10;JSPAFYfulIfBxuFM4MMpseqgZMTFbnV1nfPZGVp1R5K5MxgBrhvLNiOZkbENX0LlD44crLF1r8AF&#10;4k56Ib11Lc5ZuTfH8iUjwBVO0CmSR2/Dl7Ak5UYia2zdK/i9dS0SPFkiemPrXsHHZNdiJhmb5blG&#10;gOtKoX/r2GZoMTbuY7dQMgJcOXr2VkJDi/Ua55Le2LovYT/gLfNGWCyXc5NSZPnJEeBa3tWbyeFL&#10;KI2xcyxoMDAjwJVtvxNbwGpprEvYiFPz1uqtewWWhk6OSa3NxkoU+tjsrXsFKg95bM+MpvW98oiL&#10;9XsbvoSaJqDZmsnuFTjZ8zzXCIvl2826xHtu3Sv4z61rESmPV7D85Axw5Xo36w0YWqwn2bBYY5sB&#10;rvgSaxM3tJLeui/hq+j5yRlNyzqBgBIHJSPA1e9t+BJcMjtbq7fuFSrIw1rhjbBY1iUPqnNYvXWv&#10;wPvmXCpAuETXIpj/XkXaDD85A1xtlHQPVGuuytB1euteAYrHiURhbF2LiMzTuvMRve5LCNU234Cu&#10;xbqcq02859a9AsXPvLXyqALL1/ROmIkzkzPA9did+GIOt8ZRC8G7FCCyeuu7FW6a91YKIyyWx0Gi&#10;m4WSEReLL/e+3UOLrSpRENYp84iLBckeyzm06I25tTzXCHC98+Ww9qZDi5nkuXm9da9gY3JG05Jj&#10;VSyG8XaPuFj77R5avAEU3PQw2b1ChZN4M9m1grXyiIyF1fZ2+UOrMiq4OcqayeFL7LF1rcrjJofJ&#10;6W1EudZlZtZKYWpxiTs5NFZv3Zf4vQ0tYi2ILLR66+sSG5MjOpZVEP7V662vMOwvzgiPTXrr6xLb&#10;l4z4WLZvcH/WF2fUc7X95NAij5sgEm8m+wrDPlUbVWCJjyUywOutewUs9L5vI0SWKkLPooiGnxzR&#10;rhxiO5eeVsJG3y2yWYfkst6A7hU493CqFtFb18Lbmb0RB9etZCYtZkzUdkggHOz7qSQep3dXzJgT&#10;CSJqFKDzzrFhznt3RMVZS0pR23EMTq0Y2JvuTlxKYGotG9sca5HHIqYNjsLjVjDb1GJhSFCP8xng&#10;tLH1tnt3zTMjXQuMUG/N2Xpz1tJ74+TF+cRNLXojsMlDZXcn7hEly7pmI+6kziOsd6A7hqpC6iyE&#10;WK+O3sCyRQ7jGZoeTIJ1iDG1KnGhysIZ7/cMczU3VcCk2ci9LaxMrOc2olzdYwUuCem9UT3HY/V5&#10;UEOvSge+Z9lVi+MI7+0eMa6cYThnT/i3biJBhPXiOI+tu5I6VvWGNrS43807wwC53Upz/SpavN2V&#10;pe6MrbsSWrECOfmedRvtfT7cQdNz169TC8dCcpf33LpTcPeLsCnNRlw02w7vdeuuxD3r5dBi9EYM&#10;nLUX5tyo6eFcLTZ/anE+b365R2QrgTfeCzC0KrTZyyHA48vQnOjbqcUKbCcp3nkBRlwr1YusOG2S&#10;ZJuNFC7dWakZb9uIanX5N/a+vbONN8Bak4wqsBXc4Bz0sqnvnd1OPvjWyLpHgA/2PtsjfLZS0Czq&#10;gdjcbiPLZMv9Dy3CRLndzRpZ9wfnZpWb5bvWtSpW2nxm0x3wObR2ACNytnJErYMZ1vttHjmssioJ&#10;1TahqfGdOawQUWr5NLVnqJo1tqGG6zkt6o2wu94b2SxWBuBUowajdQEjU9L9AQWnvIy8qbax+rco&#10;U5YSbWyEbFCZ21lsDTVOnKpQm+G0RhTrjc2sU7mLKemOBF9H7JjVW3ckdog78VRtSthq1P22zti6&#10;JyFmY3VqVjC2rrZCPHi7xBHCSoTC4e3vhxrX+D0sWnEZEazchGJ6rqHGusK6oAqjulO4cTLjVLcS&#10;NRJLrVx61LovIe2CUCLnDRhqFYFvHd8RZNnARWEZLuCyeutqVIYmyc3B5IheJUTHy7pgEd6MfHy/&#10;ZcR4A0bwKrEGfLqtsXUXhFMGJtbYulO4b2wkvN66WtVFZ8PnjK07hftBbx5KhhrX9VhEH9E87QEQ&#10;pEMCmDWTQ42bArxzkhG8Sm/sW6ze+rrkzmUl5nPr65KK2rBS4vBUfUq2bff85AhepZITZfedsQ01&#10;1kCHdwY0glch7LgxxOptuiDO5q03YASvUmLSXHMNNTj8yo0y3oARvFpncBYXsAw1ds5eNhwnU+1x&#10;c3Hv/bD85FAjzcx8A0bwql2WgOO6ZiRRudvpzWR3Ctx1R4S1hZKuRrAHyTXWc+tOgUqwVE+zeutq&#10;VSzDIp8ptNmmhLRvLgu2eutqLIJu3tHFKAXLq23V1K2jqWbkcnAIaz23EbzKwTwbWmdsQ41KnV5A&#10;O+v+ZiTsFJHYVm9djZGaq9cRvMpJrVePgG9uM5K6p6QEO5gcIa9FjXhHvEMNF+FlZ+Lzm5GUD/by&#10;F6ca7pVEPcNNjthV0uBJoLceW3cljx0a2eqsu4STIsM362BmRLxygZZzn30Rj20aOYSjaoWH/65H&#10;mR8rk5D3ZPRGfSAILYMGGHp1emF9SmcdWHKxqfts9dY9CenC3jnQjFxlmWbSpUOPgi/W2d0MXL1z&#10;Cs3u2ZjIoefSiRK3SlEGz/8PPY5ALX88g12pOW7d9AgH0Lc32wZRZ7zXM2qVbzZ0sjWN3fncvBAu&#10;rkPt4H9Qvt37aA+9fVssJzIiXesiez7i1si68+H8iWgNZx67N2DPcFKuxept6JFsbb3XI9K1Ynoo&#10;YmP1NrxPnR1ZY+vegF00l5NY/njEum7sbZzOZsgqR2Js752hTT22pFZnY1URdNb1hGn7h19+9y//&#10;45//+ts//eMvv/vlX/nHP9S/fv3bnz5l/OunX/70Lz9/+/hWv/j3P//1p7/9/O3XP//pT3/9t9/+&#10;8N84JPq/P3787x/fUKdJtD6b+c+UMasrL5Eya56ufIuU8T1d+R4p40u68iNSxqd05TVS5l3vyluk&#10;zKvblfdImTexKx+RMi9kVz4j5YqW6Nr8HGFMQZahrKIgRu8ZzipCYahnSKsKXkM9w1pFHgz1DG0V&#10;FDDUM7xVbMBQzxBXtP1QzzBXPPxQz1BXdHxX5+cEdUWVD/UMdcWYD/UMdUVmD/UMdUVPD/UMdUU4&#10;D/UMdUUhD/UMdUUKD/UMdUXzDvUMdcXbDvUMdUXEdnV+TlBXzOpQz1BXDOtQz1BXlOlQz1BXZOZQ&#10;z1BX7ORQz1BXdONQz1BX/OFQz1BXhOBQz1BXDN9Qz1BXTF9X5+cEdcXBDfUMdcXFDfUMdcWSDfUM&#10;dcWWDfUMdVW7ZahnqKtiLEM9Q10RVEM9Q10xTkM9Q11xQUM9Q12RO12dnxPUFckz1DPUFf0y1DPU&#10;FZ8y1DPUFUEy1DPUFeMx1DPUVdmOoZ6hrupwDPUMdcVNDPUMdcUaDPUMdUUDdHV+TlBXdMBQz1BX&#10;B/VDPUNdnbwP9Qx1dQI/1DPU1Zn6UM9QV8fdQz1DXZ17D/UMdXUgPdQz1NXJ9FDPUFdHxl2dnxPU&#10;1SHwUM9QV8e6Qz1DXR3UDvUMdXVkO9Qz1NVh6lDPUFfHqkM9Q13l9g/1DHV18DnUM9TVieRQz1BX&#10;Z4xdnZ8T1FV+/FDPUFcJ70M9Q11lsA/1DHWVkj7UM9RVjvlQz1BXSeNDPUNdXY801DPUVVr3UM9Q&#10;V1cYDfUMdZV43dX5OUFdXTM01DPUVWr0UM9QV7nOQz1DXSUvD/UMdZWNPNQz1FV68VDPUFf5wkM9&#10;Q10lAA/1DHWV0TvUM9Q9U3S7fgkS3D2TbmcDGfKeabSzgQx7z8zY2UCGvmey62wgw98zf3U2kCHw&#10;mZI6G8gw+MwynQ1kKHwmjs4GMhw+c0FnAyESL4RFzFiIC6wUzgjKF9ICQdaAuEEC5MMGxBES4B02&#10;IK6w8iGzIYgzrBTHrAFxh5W1mDUgDrESEbMGxCVWbmHUgJIYlS6YNaBIhNfIGpDPcWX1ZQ0oEuE2&#10;sgYUibAbWQOKRPiNrAFFIgxH1oAiEY4ja0CRCMuRNaBIhOeIGlBio1LOsgYUiXAdWQOKRNiOrAFF&#10;InxH1oAiEcYja0CRCOeRNaBIhPXIGlAkwntkDSgSYT6yBhSJcB9RA0p2VJ5T1oAiEf4ja0CRCAOS&#10;NaBIhAPJGlAkwoJkDSgS4UGyBhSJMCFZA4pEuJCsAUUibEjWgCIRPiRqQAkQIsfCBhSJcCKZBYpE&#10;WJGsAUUivEjWgCIRZiRrQJEIN5I1oEiEHckaUCTCj2QNKBJhSLIGFIlwJFEDSopQoztsQJEIT5JZ&#10;oEiEKckaUCTClWQNKBJhS7IGFInwJVkDikQYk6wBRSKcSdaAIhHWJGtAkQhvEjWgRAkVu8IGFIlw&#10;J5kFikTYk6wBRSL8SdaAIhEGJWtAkQiHkjWgSIRFyRpQJMKjZA0oEmFSsgYUiXApUQNKnnCLcNiA&#10;IhE+JbNAkQijkjWgSIRTyRpQJMKqZA0oEuFVsgYUiTArWQOKRLiVrAFFIuxK1oAiEX4lakAJFYqD&#10;hA0oEuFYMgsUibAsWQOKRHiWrAFFIkxL1oAiEa4la0CRCNuSNaBIhG/JGlAkwrhkDSgS4VySBihM&#10;MzmaEmQNCBKpDxU2IEjkvuiwAUEi91uHDQgSqT4eNiBIJBcqbECQeKN6aPYUBInUsgobECTeqNaZ&#10;WSBIJI8+a0A5Fq6YDxtQJIYcC2Vk5V0IORbqR2oDIRI1OeQWcixcgqIWhEjUBJFbyLFQr0otCJGo&#10;SSK3kGPhhjS1IESiciyU+s+QeEkVCTkWKvPJEEKO5XZJFwk5ltslYSTkWG6XlJGQY6Hqh85B6BMv&#10;aSMhx3K7JI6EHMvtkjoScixUX5U5CDkWbjvXBsKvsyaQ3EKO5aYpJCWIPiyaRELBgrAB9Ykhx3LT&#10;RJISZENQnxhyLKRJ62MMv86aTkIR52wIyrHcQo6FkkEyhJBjuWlSSQmip6BpJVwiFTag68SQY7lp&#10;akkJsiGoTww5lpuml5Qgs0CRGHIs3ESgOAiRqBzLLeRYbppmUoJoDjTRhCI7YQO6Tgw5Fi6+kUkM&#10;ORZucNQGQiRqwskt5Fio4qkWhEjUpBNKoIVPQZEYciw35VhKEAFJU09uIcdy0+STEmQWKBJDjuWm&#10;CSglyCxQJIYcC8XhBEghx0KNV20gRKImonBHRTgHisSQY6Fouwwh5FioPKsNhD5RE1JuIcfCnURq&#10;Qfh11qSUW8ix3DQtpQQRlDUx5RZyLFSn1DkIkajJKbeQY7lpekoJojlQjuUWciw3TVEpQWaB7p1D&#10;juWmaSolyCzQr3PIsVDMSnAQciyUdtYGwh2LpqtQzTScA10nhhzLTVNWShA9BeVYuH03bEB9Ysix&#10;cEGhPIWQY7lp6koJsjlQJIYcCzWjdQihT9QEFi6rCIegPjHkWLisRYcQfp01jYVqeNEQuGB3WlCC&#10;5DHe6865nr9QgqwBQSL3IIcNyNf5HnIsFBTVIWTrRMoragMZEu91IducxAyJ97otbTaQ+cR7XYA2&#10;G8iQeK+b0GYDIRKVY+Hi1QwHdfPYsCDkWLh9WBsIkagcyz3MY7krx1KC6GVSjoXy/2EDisSQY+F2&#10;A53EEInKsVBOPRyCIjHMY6FcpAwh5FjuyrGUIHqMyrHcQ47lrhxLCTIL1CeGHAuXm+skhkhUjuUe&#10;5rFQBFgtCJGoHMs95FjuyrGUIHoKyrHcQ47lrhxLCTIL1CeGHAsVYuUphBwLFWa1gdAnXkp1hRwL&#10;FV3VgvDrfCnXFXIsd+VYSpA9RvWJIcfC7UsyByHHcleOpQTREJRjoTZ42IAiMeRYqGKucxAiUTkW&#10;7mUIh6BIDDmWu3IsJciegq4TQ47lrhxLCSILlGPh7sqwAV0nhhwL16gLDkKO5a7lvEqQzYEiMeRY&#10;7sqxlCCzQJEYcizcLKKTGCJROZZ7yLHctbRXCaI5UI7lHnIs3F8lcxByLFw2qg2EPlFLfN1DjuWu&#10;HEsJsknUdWLIsdyVYylBZoEiMcxjuSvHUoLMAv06hxzLXTmWEkQWKMdyD/NYuIdBkBhyLHflWEqQ&#10;DUF9Ysix3JVjKUFmgfrEkGO5K8dSgswC/TqHHMtdOZYSRBYox8JFM2ED6hNDjoVbGwSJIcdyV46l&#10;BNkcKBJDjoULtHQIIRKVY+HWnnAI6hNDjuWuRcFKkE2i+sSQY7krx1KCyAItDcZth2EDisSQY7kr&#10;x1KCbAiKxJBj4VpUQWKYx3JXjqUE2RAUiSHHwhXYOoQQicqx3EOOhcuEpwUlSObgoRxLCbIGBImP&#10;kGN5QKmMs/USZBYIErlNJmxAkMhlTGED8nXmFtKwAUHiI8xj4Q40ncQMiVxcqw1kX2cuLJYGQo7l&#10;oRxLCSIcKMfyCPNYuDVNhxAiUTkW7gsNh6BIDDmWh+axlCCbREViWCvsoRxLCTILFIkhx/JQjqUE&#10;kQXKsTxCjuWhHEsJMgsUiSHHwt2GAuWQY3kox1KCbAjqE0OO5aEcSwkyC9QnhhwLV4frJIY+UTkW&#10;LhjNhqAcCxdOhw3o1znkWLhzTuYg5Fi4a1AbCH2iciyPkGN5KMdSgghIyrE8Qo6F6751DkKfqHks&#10;XOeaDUE5Fm5NDRuQvTN3jIYNKBJDjuWheSwliB6jciyPMI/loRxLCTIL1CeGHMtDOZYSZBYoEkOO&#10;5aEcSwkiC5RjeYQcy0PzWEqQWaBIDDkWbjyX1znkWB6ax1KCbAi6Tgw5lofmsZQgs0DXiWGtsIdy&#10;LCXILNCvc8ixPJRjKUFkgXIsj5BjeSjHUoLMAkViyLFwOa9AOeRYuEVeGwh9onIsj5BjeWgeSwmy&#10;SVSfGHIsD71SpQSRBcqxPEKO5aEcSwkyC9QnhhzLQzmWEmQWKBJDjuWhHEsJMgv06xxyLA/lWEqQ&#10;WaBIDDkWbr+WtzHkWB7KsZQgGoLmsTxCjuWhHEsJMgvUJ4Ycy0MvXClBZoH6xDCP5aEcSwkyC/Tr&#10;HHIsD+VYSpBZoEgMOZaHciwliCxQjuURciwPzWMpQWaBIjHkWB56CUsJMgsUiSHH8lCOpQSZBYrE&#10;kGN5KMdSgswCRWLIsazKsZQgsWBVjqUEWQPydV5DjmVVjqUEmQXydV5DjmXVPJYSZBbI13kNOZZV&#10;81hKkFkgX+c1rBW2KsdSgsgC5VjWkGNZlWMpQWaBIjHkWFblWEqQWaBIDDmWVfNYSpBZoEgMOZZV&#10;81hKkFmgSAw5llVrhZUgskA5ljXkWFblWEqQWaBIDDmWVfNYSpBZoEgMOZZVOZYSZBYoEkOOZVWO&#10;pQSZBYrEkGNZlWMpQWSBcixryLGsyrGUILNAkRhyLKtyLCXILFAkhrXCVuVYSpBZoEgMOZZVOZYS&#10;ZBYoEsM8llU5lhJEFijHsoYcy6p5LCXILFAkhhzLqhxLCTILFIkhx7Iqx1KCzAJFYsixrMqxlCCz&#10;QJEYciyrciwliCxQjmUNOZZVOZYSZBYoEkOOZVWOpQSZBYrEkGNZNY+lBJkFisSQY1k1j6UEmQWK&#10;xJBjWTWPpQSRBcqxrCHHsirHUoLMAkViyLGsmsdSgswCRWLIsazKsZQgs0CRGHIsq3IsJcgsUCSG&#10;HMuqHEsJIguUY1lDjmVVjqUEmQWKxJBjWZVjKUFmgSIx5FhW5VhKkFmgSAw5llU5lhJkFigSQ45l&#10;VY6lBJEFyrGsIceyKsdSgswCRWLIsayax1KCzAJFYsixrJrHUoLMAkViyLGsWiusBJkFisSQY1m1&#10;VlgJIguUY1lDjmVVjqUEmQWKxJBjWTWPpQSZBYrEkGNZNY+lBJkFisSQY1mhVEYGRQkyCxSJIcey&#10;ah5LCRILNuVYSpA1IPGJW8ixbFAqYxJLkFkgbN8Wciyb1gorQWaBsH1byLFsWiusBJkFgsQt5Fg2&#10;zWMpQWaBsH1byLFsyrGUILJAOZYt5Fg2zWMpQWaBIjHkWDbNYylBZoEiMeRYNs1jKUFmgSIx5Fg2&#10;zWMpQWaBIjHkWDblWEoQWaAcyxZyLJvmsZQgs0CRGHIsm+axlCCzQJEYciyb1gorQWaBIjHkWDat&#10;FVaCzAJFYsixbMqxlCCyQDmWLeRYNiiV+XUOOZZNOZYSZEOQdeIWciybciwlyCyQdeIWciybciwl&#10;yCyQdeIWciybciwliCxQjmULOZZNOZYSZBYoEkOOZVOOpQSZBYrEkGPZlGMpQWaBIjHkWDblWEqQ&#10;WaBIDDmWTTmWEkQWKMeyhRzLphxLCTILFIkhx7Ipx1KCzAJFYsixbMqxlCCzQJEYciybciwlyCxQ&#10;JIYcy6YcSwkiC5Rj2UKOZVOOpQSZBYrEkGPZlGMpQWaBIjHkWDblWEqQWaBIDDmWTTmWEmQWKBJD&#10;jmVTjqUEkQXKsWwhx7Ipx1KCzAJFYsixbMqxlCCzQJEYciybciwlyCxQJIYcy6YcSwkyCxSJIcey&#10;KcdSgsgC5Vi2kGPZlGMpQWaBIjHkWDblWEqQWaBIDDmWTTmWEmQWKBJDjmVTjqUEmQWKxJBj2ZRj&#10;KUFkgXIsW8ixbMqxlCCzQJEYciybciwlyCxQJIYcy6YcSwkyCxSJIceyKcdSgswCRWLIsWzKsZQg&#10;sWBXjqUEWQPCsewhx7Irx1KCzAI5T9xDjmVXjqUEmQVynriHHMuuHEsJMgvkPHEPOZZdOZYSZBbI&#10;eeIeciy7ciwliCxQjmUPOZZdOZYSZBYoEkOOZVeOpQSZBYrEkGPZlWMpQWaBIjHkWHblWEqQWaBI&#10;DDmWXTmWEkQWKMeyhxzLrhxLCTILFIkhx7Irx1KCzAJFYsix7MqxlCCzQJEYciy7ciwlyCxQJIYc&#10;y64cSwkiC5Rj2UOOZVeOpQSZBYrEkGPZtVZYCTILFIkhx7JrrbASZBYoEkOOZddaYSXILFAkhhzL&#10;rhxLCSILlGPZQ45lh1IZbF8JMgsUiSHHsmutsBJkFigSQ45lh1KROQiRqBzLHnIsO5SKWBAiUTmW&#10;PeRYduVYShA9BeVY9pBj2aFU5hyEHMuuHEsJsiHI3nkPOZZdOZYSZBYoEkOOZVeOpQSZBYrEkGPZ&#10;lWMpQWSBcix7yLHsyrGUILNAkRhyLLtyLCXILFAkhhzLrhxLCTILFIkhx7Irx1KCzAJFYsix7Mqx&#10;lCCyQDmWPeRYduVYSpBZoEgMOZZdOZYSZBYoEkOOZVeOpQSZBYrEkGPZlWMpQWaBIjHkWHblWEoQ&#10;WaAcyx5yLLtyLCXILFAkhhzLrhxLCTILFIkhx7Irx1KCzAJFYsix7MqxlCCzQJEYciy7ciwliCxQ&#10;jmUPOZZdOZYSZBYoEkOOZVeOpQSZBYrEkGPZlWMpQWaBIjHkWHblWEqQWaBIDDmWXTmWEiQWHMqx&#10;lCBrQDiWI+RYDuVYSpBZIHvnI+RYDuVYSpBZIHvnI+RYDuVYSpBZIKc4R8ixHMqxlCCzQE5xjpBj&#10;OZRjKUFkgXIsR8ixHMqxlCCzQJEYciyHciwlyCxQJIYcy6EcSwkyCxSJIcdyKMdSgswCRWLIsRzK&#10;sZQgskA5liPkWA7lWEqQWaBIDDmWQzmWEmQWKBJDjuVQjqUEmQWKxJBjOZRjKUFmgSIx5FgO5VhK&#10;EFmgHMsRciyHciwlyCxQJIYcy6EcSwkyCxSJIcdyKMdSgswCRWLIsRzKsZQgs0CRGHIsh3IsJYgs&#10;UI7lCDmWQzmWEmQWKBJDjuVQjqUEmQWKxJBjOZRjKUFmgSIx5FgO5VhKkFmgSAw5lkM5lhJEFijH&#10;coQcy6EcSwkyCxSJIcdyQKkMlqcEmQWKxJBjOaBUxIIQicqxHCHHckCpiAUhEpVjOUKO5VCOpQTR&#10;U1CO5Qg5lgNKZc5ByLEcyrGUIBuCIjHkWA7lWEqQWaBIDDmWQzmWEmQWKBJDjuVQjqUEkQXKsRwh&#10;x3Iox1KCzAJFYsixHMqxlCCzQJEYciyHciwlyCxQJIYcy6EcSwkyCxSJIcdyKMdSgsgC5ViOkGM5&#10;lGMpQWaBIjHkWA7lWEqQWaBIDDmWQzmWEmQWKBJDjuVQjqUEmQWKxJBjOZRjKUFkgXIsR8ixHMqx&#10;lCCzQJEYciyHciwlyCxQJIYcy6EcSwkyCxSJIcdyKMdSgswCRWLIsRzKsZQgseBUjqUEWQPCsZwh&#10;x3Iqx1KCzALZsZwhx3Iqx1KCzALZsZwhx3Iqx1KCzALZO58hx3Iqx1KCzALZO58hx3Iqx1KCyALl&#10;WM6QYzmVYylBZoEiMeRYTuVYSpBZoEgMOZZTOZYSZBYoEkOO5VSOpQSZBYrEkGM5lWMpQWSBcixn&#10;yLGcyrGUILNAkRhyLKdyLCXILFAkhhzLqRxLCTILFIkhx3Iqx1KCzAJFYsixnMqxlCCyQDmWM+RY&#10;TuVYSpBZoEgMOZZTOZYSZBYoEkOO5VSOpQSZBYrEkGM5lWMpQWaBIjHkWE7lWEoQWaAcyxlyLKdy&#10;LCXILFAkhhzLqRxLCTILFIkhx3Iqx1KCzAJFYsixnMqxlCCzQJEYciynciwliCxQjuUMOZZTOZYS&#10;ZBYoEkOO5VSOpQSZBYrEkGM5lWMpQWaBIjHkWE7lWEqQWaBIDDmWUzmWEkQWKMdyhhzLqRxLCTIL&#10;FIkhx3JCqQyWpwSZBYrEkGM5oVTEghCJyrGcIcdyQqmIBSESlWM5Q47lVI6lBNFTUI7lDDmWE0pl&#10;zkHIsZzKsZQgG4IiMeRYTuVYSpBZoEgMOZZTOZYSZBYoEkOO5VSOpQSRBcqxnCHHcirHUoLMAkVi&#10;yLGcyrGUILNAkRhyLKdyLCXILFAkhhzLqRxLCTILFIkhx3Iqx1KCyALlWM6QYzmVYylBZoEiMeRY&#10;TuVYSpBZoEgMOZZTOZYSZBYoEkOO5VSOpQSZBYrEkGM5lWMpQWLB8qEky1MSNiE0C01kaERB4PiU&#10;hFbIcpEmMkSiIJB8SkIrZMlIExkqURBYPiWhFbKBoYkMmSgINJ+S0ArZxNBEik4lXpaPkHlB4YLO&#10;kHuhiQs6Q/aFJi7oDPkXmrigM2RgaOKCzpCDoYkLOkMWhiYu6Ax5GJq4oDNkYmjigs6Qi1k+lIx5&#10;SrJ3ROkYmkh9pxIyNJHttFG4oDPkZGjigs6QlaGJCzpDXoYmLugMmRmauKAz5GZo4oLOkJ2hiQs6&#10;Q35m+VCC5inJ0KkUDU2k6FSShiZSdMLKjP07TaRfdiVqaCI7C0Lhgs6Qq6GJCzpDtoYmLugM+Rqa&#10;uKAzZGxo4oLOkLNZPpS0eUoydCptQxMpOpW4oYkUnTA1gs6Qu6HPi+8M2RuauKAz5G9o4oLOkMGh&#10;iQs6Qw6HJi7oDFkcmrigM+Rxlg8lcp6SDJ1K5dBEik4lc2giRaeWJaOJ1HcqoUMTqe/U0mQ0ke6K&#10;lNShiewsHYULOkNehyYu6AyZHZq4oDPkdpYPJXeekgydSu/QRIpOJXhoIkWnptHQRIpOJXloIkWn&#10;ptLQRIpOJXpoIkWnUj00ke7ZleyhiYztQeGCzpDvWT6U8HlKMnQq5UMTKTqV9KGJFJ1K+9BEik54&#10;HlkchMwPfV6+7CH3QxOXL3vI/tDExXeG/A9NXHxnyADRxAWdIQe0fCgJ9JRk6FQaiCZSdML7CC5C&#10;Jog+L+vOkAuiiQs6QzaIJi7oDPkgmrigM2SEaOKCzpATookLOkNWiCYu6Ax5oeVDiaGnJEOnUkM0&#10;kaITLkjQGbJD9HlBZ8gP0cQFnSFDRBMXdIYcEU1c0BmyRDRxQWfIE9HEBZ0hU0QTF3SmXBHn94KL&#10;kkTo5Nj10kSITs7GLk2EX3YOMC5NhF92dpmXJsJ1J1uBSxPhupP12qWJcN3JR/XSRLjuxPNdmgjX&#10;ncDz0kTIFS0XrqgkGTovXNGSckXLhSsqSWjFBZ0pV7RcuKKShFZc0JlyRcuFKypJaMUFnSlXtFy4&#10;opKEVlzQmXJFy4UrKklmxYUrWlKuaLlwRSUJrbigM+WKlgtXVJLQigs6U65ouXBFJQmtuKAz5YqW&#10;C1dUktCKCzpTrmi5cEUlyay4cEVLyhUtF66oJKEVF3SmXNFy4YpKElpxQWfKFS0XrqgkoRUXdKZc&#10;0XLhikoSWnFBZ8oVLReuqCSZFReuaEm5ouXCFZUktOKCzpQrWi5cUUlCKy7oTLmi5cIVlSS04oLO&#10;lCtaLlxRSUIrLuhMuaLlwhWVJLPiwhUtKVe0XLiikoRWXNCZckXLhSsqSWjFBZ0pV7RcuKKShFZc&#10;0JlyRcuFKypJaMUFnSlXtFy4opJkVly4oiXlipYLV1SS0IoLOlOuaLlwRSUJrbigM+WKlgtXVJLQ&#10;igs6U65ouXBFJQmtuKAz5YqWC1dUksyKC1e0pFzRcuGKShJacUFnyhUtF66oJKEVF3SmXNFy4YpK&#10;ElpxQWfKFS0XrqgkoRUXdKZc0XLhikqSWXHhipbJFf3DL7/79W9/+ue//vZP//jL7/7yh19/++mP&#10;P3/747effvv522/ffvrLz9/+8u2n3//87ffV7S+/+/dffvvXz7+tf/70f37+dtseXHbHWP+1/r3c&#10;Vg7J60//55//9x/+65+fSr/99Lefvy2PO5n531HKH1EF+HXW+OMv//inqXHj4u/vR763jZCYL07l&#10;9Xev//77Zw83rlf6fr5bf//4inx//d2vf/zzX//wHMiPPj9118ft9hkNcFvvEH2vF/DHX/76v37/&#10;b7/+lz/8v2Hjio2f0avoPbbvBZqYqe8mrcu2foZG8WtqJz+b/fFrQmU/P9M37L3/OFsaff3dnh/U&#10;+Pt0X+je+N/nM/qcDG7b/gxo5ddrUZffH+Hnr9H4XDjyay6B+TpzNXoeun+naYIbvzsCmmZMTy/y&#10;NebCwSc7w6/DMTPdnwcWTfdH09v6OoX9e7P9ODhVeCHwvmH462UyxnzyIL90/85zXtevQd3v2/dF&#10;/Jdh/yG65pP9T/C5Pbb7F85uPNoXa/EDny+Uf0Jve9xfRRlv640F/Uvj9Xev/379/bp8RrrW39++&#10;vuivv/uPraOyWl0fU5wdoGJiX2TGD+PmQL93SR0tHMZLDQwOBFPXZ/lkd28Y/3k162tKqXCxfLKu&#10;/HZ//Fgdv32WJ3D/5HBQpSD6eDMoF7B+vVbX3/KC/zDqpVtO9H23+/74POZifrfzO+H+NR4Kp3we&#10;jgLdlf+N1xU/+LpT8Ps79XKe7/utfIfHZ/AwurigJ+xfHUNnbZWd8/3hAez5FKCqMOzr1/+ho3iB&#10;5BNMRCu/wt3oE7/3Wkm8/u7139ffP4g47z7jNb7X381xfmltrzR/euED8fw6/hjZet++ZvzBjMuc&#10;8iw/qdGysdWZfPss4b3o+WVveUBpmuucPw8Tb2vBU6acq44+uUx+jSd6fWzmKF9j/xztspB5/npd&#10;ttuP+1Vef/f67+vvb/TyshFwfX1wX383e3tp4bs/+ffbuj0+z2G/5pSzhddVcvyaOZ0jYyvxSqPg&#10;13zlX89x9jV/evXMbexfPe/MqTTNpH0Nf18+r+j9YRifw68pZ/p/bNrfP83l5H17zSwXIn//MHw1&#10;zTy+lui3lVttv29g268Z5+cy5cevLZ8A+0HTr2f0d5q+Y82XYXzdhodksfW09furi3v5sRV8P+Zb&#10;TeFX0y/dH4M6+fWXYbzA82HcF6bh5RW4XvW7YZcxv5D2+YTvC9+t10e0a73+7vXf19/fcBxfM8tM&#10;vdbgr7/7/6SdCZLjOq5Ft/Scdg61/431uQQuRFCSLf0fXRHZfqJEEsQ88RCPniKNiAhzXDtEeT5Z&#10;RujmPIbdDblYG38C8jqRH7jCMW0ez4xilB5rsN/vbp9+/brcVY9RKBqPf35X9vn0eAfT45m/v50p&#10;Mr27zfz9t8meg4XB9UtCiGrNrftchrpPBx5Ub105TYmBI5zxd/tsnoU7lNLzzXGhp3Ye/+Q/lUDm&#10;lpxFBDyhirSiULTZ5kDjizBlTyX5aO0eNfIbTKGPQhSYTzjjp8fPn9Ij0HS2TJXPtMkmfakZphIW&#10;RpcuT5hs6e60uYo0g21mlKpSjZBSW9j8wszsOIs0mdnvbp+eMfjgMRZOQaweX4T2FwLY/Ah+HP65&#10;bWZUsTJnDh6T/FYStUBybeYvnW3NjOTorO4LaIM2wWTR0tbH0jvqbZ/VxZm/ZAf704MfzzYavBJd&#10;2o+NQgUS1AGpvbGwP7jNHVkrU9Qz75H3ARMo0uailkVzgvljM3pmE921PRP3QuH0uyijHbf5D//q&#10;nPfk/gAkdRgzz+m8o/9KTvIfXTLrpH5ltzf2S+q572+TXFjVD6p6fMEcHJaxNzgJeubfw/AqTawO&#10;khLx30zPQB0cEn9GA2TGV+Zl8ti65g7a5qLeLRX05dDAIivnk8f5b4xHtdwIXzaCHU0edgRSGlo5&#10;xRGjBWxcLCmUKuMYVkREpbzrf4wu7Vt04An7RP1XrhX7qOC1t6RgXGVKoECE2lvT4nIvtizF7jrR&#10;0Ll64xP4dTpX/gMYpRGBpV3l5yYAyY+gVbIpb8ihP9hTeR4ovenmG2zPzVgwvcGORk6nhnkH67ll&#10;T1gVxE/T/oUArTTxzbQ3hiTivTjYrM/8wqqSxwVsBl09zn9zPPbGl10nr39PSfP343/RZRKtXmKB&#10;Vlb83b43z4L1YMbxQjQtxI9nEiMgzufwMZpbPYb5VW7gZ5H6oiDF9vULFhQKpfGRGD7CPHnDi9bk&#10;i0H14gDMLoHmX8G/77L/qpOAY6W6zbuvaJy+zYxhalmPM1Gu05ntvGBF6QbnHIeIjHPpc73BHemk&#10;mfz29fr9Qi3Pkz3FnW+aTFh1x0sjB+ZbXJD7xhISPe9Z/T3e4sI3qoa9iJolMnQKLhjkv1kTwLIR&#10;R8Pq2B6/8ACleYGlMN2j3nHh3Nf8+3zAwRLZhBw2a87h8os7waxUMnDFee83Tx7T4jcrZr6gqe0m&#10;FI87P7Vf+Lg1KbmNC+G2xXUEiCnBW+HmYHAvLIzubgYP5U+Mp+gTEd4ySLkNT/7neDpTdJ+o/4pp&#10;YavPEgU40x9Nd/vDo2BA45dcWef/gye/ZfY7QdHsvH9oTywzRIEkkM+y76//it2iGak+PF9FtPUP&#10;w0kN5AMHI4dZXnnk7ZYE1dG2/cppZ5fozrn974cteFF7JQBNqjwYUv2uc056R+pyudjtLsBBb0s3&#10;m8UNIo1l5l7i8KWhwkLDqbnTmQ6BDJ6URSkKWJSayT28nxYl0bx+C31cmxb3hoNdB7oUNF/Orzq9&#10;IiAMInPyb3mUjn0WJv4kHcBbCKGDMR562BFw0ACIwOSZULMU9Vq1DqBVUJcy0vATUwcTx+8yoyfs&#10;E/VfuVYctTbRNplf0z642dW8ZydhuZO9HIM3JegvZG7+ISd2JF17Wji/u1IiIC186ukv73pRuApC&#10;H7yECr+gts3oF3p5KIv1YViecezFyA5kfHoo5QFkQkZTgkkj7CMgS3/32b5wGHUV6RcSM36ic8lH&#10;PGkLp1KjT/RG7OAZzJQQ3D3syubAe7GDWwUWn9tV2K2rv7DaUtsgZbjjtGYuJFaYJcQOQv+GBcJt&#10;yjJn8tUVGOi8wNJPOfq+qC8kpfUHrL0wiy4hBrzFd4x9vdBcummD0uJLEb5eMOJugQyk8rQyso95&#10;RD+voL5fxKgtEPw7+WrhoxDdWub+6dm59onOEeMbYBnvFCIrP9p7xPhB47BUekJ+eDOmo//htO3f&#10;eKKrPBpi/DDaTsOnJKW10GXNjaICVHiHnrbzFNvuziJRa1EYDDB0KwPyh8fm4sRdfmLJlxADLedl&#10;mYW9kZey1IfBseIY+0XNsICbALXQuS/sFlQ2433Ku9J8s+0I9kBGB7Y0kPUFJV6eFoeJpYEUjg5G&#10;2OO3gYwmL5BOJ3+KTstuT7V3pXvYu4pF+VsJkRs+WoAm9fBCFnF+Yd0iJ3KjHua/Hv794xjJ88U+&#10;35vP+IbVk3twoqeCqD49f/Wcsr4oklXwe7yLH+6rygzOtkLeAa6V5Hu8IfdOHFrNdkATX7QtwE7K&#10;eSDnThRfNJX5s+cXb8Gjs0s0ZB7nnJJngWSXyOKLzony4wV05IRruPDAc1L+1w14Jhv8q4pmGrYE&#10;fH1yC64c7PmB5gCvyneRAJ008DWgPKWI2LjaNjPeslo3GjT4fJU4wBiu2vOeFYduRMljFEQvjOhI&#10;SL1tZjw+ZmAgqwLk12fG02Hf2kbS9WlwR8IuDgNFcglmck0jgtOPhy/28sz4yB5mnU9mCR/SNjM+&#10;1YI2jYK7ZHz8cVYbf0TNu3HOf+jqXvWLM42T2maGnZYGsuP4YN+TXJDY8wvcLuq9gGG4LXBi57tQ&#10;SVfXiLTy6QQnkZNsKbMtDMowl8ShMd2Z27C5ryM41AO0qGSNF/Zg108fsNzydr92OhlBXOqZvDBk&#10;ZLhRL9HzA29MyW0gK4UUHKlNwY1/HDyQ4wwC7I+/KonmhSmwZYV+3vMvwq0OEsumyxxyVGHVpfKh&#10;sndGg5TYfJb3VE2SR6Tk5jmTkREUue1ZEal6bHVye4x7cVsYovG6mJU9+lcKMht8NC2JGNFP+Rvk&#10;8llY3A9Kcvlpldpxg6rQhHyBKC44VO1+kMyr+ODgJLK8FjT4wS5nMfmYw7rBPWGXZRW//lD++kH+&#10;4Pe3KDtw5sLUsL5zZnmybkBb4WnzbdzTiyuLChJukc09Q815d0Cds3I46201qrkBbZwWMhYGvMgB&#10;XEIXeGSVzeXHylNrVIVntzjgG+fDISeRdVur3sVqyBaYH3OQHQEJ5GwpruB5aVZ9Lusmyb1eZOna&#10;OkPRz4gJ/Mfj/LfGf39X3nJl5r0Zj66TFSvwdhwzPgl/13/9ffDb/LDBz+P6bvwW7gjHBeQFX0iA&#10;gF9Z6wdHKg+kbVAWeAtblFJjDeEIEQlE27Q6QGOCHS45xjN9j0IwKJ7lI9j5eR4/HGyxqwPShUK8&#10;boyle1wBlbwEC6kZCwn8oOBmDwpFDOT3meXOz9/vf2U/3+SEhAeeFYXZM9nfx5N/yXD2LPr3iy2X&#10;WLrJ/bFBfZD4PNNPUQwHewHEzZkPxBIBi9rzucQzjidWE3r4sVFINHWrVfA4/63x0xplXZvfetwh&#10;7SBRcZgaaHDafly/+L5KfBzt7NuFn1+cNIerw76ovxBGg1JDMoGCqxYBHtloeMGVF9WdcNzLnGhz&#10;/+xm9t4NI2VROIKLMP2QCABjwJfsNeL0C2tt4nfHMOWSs4qp7ZxPiGOylAzyvcr4h1itnWGnhTN/&#10;t7PDmRm8RUgPFF1sT+fk4YCGITfa/EOIOE2CJEeC19dPU2hiq2Nz2BSFYOcWY8fOzmDm9hiNsqKj&#10;OMuDp1zcM5hQWh0cYtGPYMGVRIP3ChOl75mzssTBW4XWfH3PXCBe6Tt7z9kD7JYeOBCcSL4OZuaE&#10;WAbS5fIxh2HZ2E92wWAMNpeFfQm1QiebMHId/8LETaaIwPgLt+80vs+WdKKksizo/npiO4TXr46L&#10;e8dKrj0h+wDa9hh7y6eJX3nqL/vZtiAPBhUjoUJtTDfJcWJg1hho+DO6qEcmimDzbZwnZ6d56tHC&#10;UCoCQrJtiHjmBiKu8JNlehRNUeLkQI7PwX8DsqhbxfQYDjtKdPOwty6qrbKEs8clk++erQ2nFvUd&#10;CQ5hy85F5Vljcev4fRhsGa9LRJw+zPfzNCbk2o2nZUWe3uF63uyeFj3K2xrkQv7+duHY6e5pswSy&#10;+A1yjN8fzRe5BBWe/cKbW/D1Lvw3oYUN+GM0p6DgVY1ePO58N0+y6+w4VVJ2+CsA3NlmMOJI5cq9&#10;yKQ2m/Jc/htre7J4ZxHgSXrcWJpKiSq5DyGQMbU3a9MbMvLH0YzdfAL0H9Z0jR9JC6E1eBNHPAkb&#10;kDtk/ZbywBo75fFP1ebAepeMRh7j2vLbylgwAPtc/ZcPGulkHUlu1B5eJ1b3lKs5MBNrNIIG5oZU&#10;m4FWaVEyVolxRzqS9+45FcRIPshbfGVhFOv4tj8ClJ7F4453BoGYQeANlckwiagF5FBEUw517ts5&#10;4gi74Vvg3b8vRwIwbPnXZyaaTjDXKJWG4wbTMxztuzwnQDjD03lNHBAyLMF7SoB4CO1aIj6z1Rwa&#10;vv4b54flg1zI9RNZxaW6oPipCHo+UXdTYuNB2ZjwtrS+yyR5fK9WVbEqM6vSEMMclFsz4IkpE+0m&#10;6ykRbCMbTBNvYK62T9S3iF6wHRErri5sHua/uT7O2ByMAky03BUiTTnwS7xjWCgduOEnwv7lGmeI&#10;cEl7ecIC7Z5iavLvDjfVt5inR5tQK4VoaUthFxqVG0F/qVqqm0z4NtEhzA1wg5sZ9on6r5x26OT5&#10;KoZ1jw1h5VRpFeEUXNbaj4+wP8XlcWO38lyYQYE5vV5XZp1drkqnCUyuadETnYvzhVR6HGPO4W7B&#10;SOvtGI+oKm0/BG5Nb9gpqqqfdwuvcpQCOE13/TUkOpwW0Wg6wRGrFKX5w+zegllVYcvZqmTLZwsy&#10;niRwdcTHuy7FK8QDatsHTo6vvlIiDnWk9ev3his30WdN+XiJQX/VfxMjzzbsYccQBoYWXQcw5Nj9&#10;lLX3wi/5ke09unmw1Gmj6iScseS6XwoM+rFtqwB7l+EY3BUZUNFbRX/7/vqvABGJwaXTPjFYgvBM&#10;H4QjSkfEciNTZcY2OVQMiyfdAW6kUiO3Kx4xbKzlw1ietqJk0zQkx2v5Y12I+N+/QHI0vL6//it3&#10;iyZizri9WruFH9tn8ySoFBp3PUWumeC3p9emJaPChsPBbhFo2352QEaVN8HfPVv8YVZsKZX86Tmm&#10;MDtkbiAccXllf0ychDJ9/Dh+ihE8nl7arbxd7m+A8a5a+OnDsBPff4UgAmnayRMmIGXHVAADG0+v&#10;TTvK6/JV1Lmez9j40p5ux6nku1BTCKdr08rp6BUTcO8BaSJtFaHYBIxRiuxsacbBW/Gg3JB6Co2X&#10;nH5ghDQwkiYO1uSHOYLeF4HSvmp0Qh4IqqoO6NJusWHhcPlhTi+Scb0f6XCOx6ik7dHoFv/Nrznc&#10;ZuJcmxYJb0ym4ncp6JoXtddo5GYylyK6spW9dAbRfwW7eP6JCmK3B9NqO3nyB9PiYrIParO6Lu32&#10;RVKUgyP4cBaLjKSwKuhTb49FzcJt5EIRDCBC2ZfPdlYMcQb9WyhzJOzkyZeq5JMn96RyZNCGpqvP&#10;mkZjuZvi+fWlQpZAf0gn0AUQeZj/5vCzrXnY0RF2aKH/NTp5D+lGY2U4XzpC/KnvcAO9xK6XA7zC&#10;12yOfxdhZxIro8GHRN45dkaiMyGW7ksGXcsRTXtBYseXMQdR+ueIAVoAPGLm+CgOFd9E+mY3mlrU&#10;mb3YT/PcFiY2RZJ/8KQHCjFhu1z4ZnEaQwKR9IbNW72xrztbx2MoGXCkjuwdke9Wh6vMqyMtALf5&#10;p9Vh+VmJFHLIbRjs2avqkMk9ScVI3vv4R6FfN5FJdMTdH6wM3otW1wwSHpMA6MdYZzckEe9y31+g&#10;FU4Y5M7yaTxbKdKRU2hYTShgI7Buvw2mVO1C32X/5T3/qAHEQGgYMJ9eZsZ1leY350d+a6N9ciR5&#10;23ue8abP1X95ZlC+Vg2n79E/kmUwvZLSQBgcdjNByA7FKg9C5PJgIrt5wn2u/ssz4xV3FFk5fd2O&#10;RqVCzfCnIbZun+B4fqHv58y4dU6KaYxpOSf+QbywfktIuWDkbjzOjBpP2pxx3uP8t75PYDzlLJpm&#10;ZqFNguAEEnATv4XvoQeogARNCPwY4bUeEUaEdRW0MKX2XVWClI6HBzDhgTiOCgdzNFKDwTszJPAy&#10;/FHbYwRt0QuS4IZqzdlCLf60UtC7FxllmxyysTAIYiTGT6o3tMbZ+W0Mtog1XhJovEslvd9Vnnnj&#10;8QsTgIM1VxePqTYwlaMxhyfs4swyBv0ub3KobVON8ZGbtj6G/SRIFEsFzy6fM+gF9w5woiar6G6e&#10;WT1QzNnAAdV8tcek53rPWFeEZ45nPnWlklVDAk7CnBC0ysZi7ZtkO6SMF8aBuTk+kt+u/vNZvAUJ&#10;UNVVhkun8LM/JhvNs/a5+q+kZKqLkT6GGKmSnSMTZXdED0xEQ+pIJN6Udj9fAYluzTx/2lJz29SH&#10;hTWQ3Nxze/cAnB8O4+SMO3zfaBjwIiRZwhxNDG3jEpbgxXbZBsEl5EY/DFJjnBWkSAnhqYbdOKTd&#10;uYZgCPrGCXY3/T+xBAvF+UhDw8E30giHgtC0f5SFoMr29pjVlOzFaq7o4wKxo5lxF5GYlwwS8bgE&#10;u3A/oCblYxSKnrXzRdgNDpyP8duGxLnGxYjmi9Bk7GAaj9KitingmeYiKimf7tAmmQWxkm//e/yc&#10;OCgWuars+QKkUm99Rh7XIWYa/qEI2CvdCxEKFd2TC2VtVA21jZBckboN6p4y2xMb+1z9l2ee6Z9A&#10;RPccodjj+jMQ8Fh17zaPwWdLKCzLooM+V//lmcn5SA+dXBMEuBeU29jaP6yZCIJuzIWGRSUbmfeO&#10;XFVNf+aRHbLEiRYIYP48BjhrZuZi24EXOKNV0cNhXMNI1D/J4YGRf7hXlk01+sdyDMG5zXzGdTp8&#10;3/At1aga5op+Fx1v0s146lOiXVZ6nx6koW0N3TzOf7fxRa8quAxtCeh4nP96PABMB7Di8Vsg0ePe&#10;7eYX9pDY90P4DQ4VJ3G+G3ySGSNSogIp+PlGzXbIwdCjao1InrgXso4Ff4cjJKrByQhJPSZqbM0V&#10;no+L59jy8AoSLvhD4XbGMpL6jGUe57/T+NTMYRUo4oOaJrh3HKm3UJuNj3tU5+wxm5IFFpFtO4O/&#10;ZqBvouBrlPBE5bGehTW2U15R9EyiFH+k2rzNTIJEUX8JjYszAxzkbkgFYsBBA9unUSGNVBR0K0Nk&#10;5rV4zx3oRWjwtjGow7f/MrShfuOR0uEWjkceIiJnLIw6XZq5dIZISl3VlpE4Cfyu8x0Vlzq5gCvk&#10;v+Pd2jNbro6qwANZ1/YMVlfFEnLqrEHC4Z5x/ylaNByOmF2q+57BiddLEj8e7wLy8DsEo5MiyI84&#10;gfZCC5Kl5fWm90tFNDzOf/NchGq2S0krQddJyHqc/3q86hK8J1Syiv15nP96PNkVicx4bNHELJ89&#10;7hByKOOWrVhvpOJ1yOFU59ACclhMqYLWkdJiV9bPACyCWbGwIynlFeRK/6PAl7BGvkWit3mVx/mv&#10;x+PjSmLBfc01kObAHue/NV7uuPz+jzD6PaQJdyhUEuvBfVqy1t89hhxKkmMIW53tBhrKLCG9+Cgm&#10;5pqqioaVvAXfDfGw6xQOR5CjKT8NiaO5TtiOR2zKgiXK0JOncB+oKDjeBmnPclG994Apb4EHCVN8&#10;LqomipP2OP/1eJDRURJsgu2eeo/z3xq/FTChWm6alsf5r8fjiLJn6Qm3KCvF447ODBtAzf5z7wQm&#10;wKoZcqCZemaMM6PTK+2w+mP0DPM3tCpl/X3GdqQx0dBMkVTJ8Aef2eNP9oIXgdCKRXyQsWg1MJTc&#10;GYwGom5LR8SQpRM7o3UH/9pj6gCJC+Rj3NQnyUGGbZ6BjJnU81CRlPua8PA4/83xaNf/OUjfajs9&#10;7vDMVGKS8j8aajSXK6hILX6CC71L3VHmI0Uk4eDKnaHH3QibkeJGbaU/rWjjAlNUZyf7KLuqx6XB&#10;HoIRSaU09qUsNqHTd9l/JaTQBCvld9/NQ2y60nRH3XAHiXTOWhg5yWUd9rn6L88MQ69Vq+dl8/NQ&#10;eEJA2uAkIz2EnpkeqbCkf6W4UAy8OHufq//KmXEQVaP4UR/eN0WesfpPBG2SiRQ5TjUz1XV47v0Y&#10;9/94e6erGdM8J7q91wvTSa/WRGvr+LmGHZFfHl6P819/n6pNZ5OiDxGYeE8hNMKANnMXOAkfHyiK&#10;JiKluZBKSS75h+8j6RxuR2ykG2Ta7+HJ0CqyWizBypU1PJMY7EqGQ5wMbpsASp1MkzfYgica5QK5&#10;f38/pc1Qfi4XSvBaj/PfhPSoz5hlos/f4452hgJMep/VG0nhhnMsFhrO41CgZHEqcYWK2j6HiD9P&#10;uzueGa6EKyje3aWtfP1H5XzpXerg2ria1DvFauJt8Kry6Ptc/VdAineZ2avGqumnSVoCM3thoGCP&#10;q/MYdc1v46G4QeFEi/i03yXS0EmYWliyC7ypSpoxHhFYp6WvH1d6xI7CD/dMWyx5fga86CiiQ50w&#10;mIfgV6KBygwWaBP5rr4CJAjT6zxxsc/VfyW0uQavWtEoSbXLEDRuTHDPjJm7ggR+Ywm0xd+v7Vmq&#10;cuUZo+YvwSoq8qr+jMI/amwaSPAFqB3agBgeZN29HvTXd2nqyt1CIq62A8xQsCHlcf67jd/sXJjM&#10;zsbps/mt2XiWddypVqHjVA2lC/8uMCUT0g3HIpTmNfa5+i/PPEf4sDN7chaBZxSrdNqBUbn9wmDY&#10;hTodC6bYDvLwXYIpuZp5jvhdsSM+2I3Kfy/XwuxFN+yPd4ayU/6KgzSCOUiIYA/jctuZMgWCvhSI&#10;zPTka3jKcagoZkCFSH5mGNWn8Xv5zmdkF+TSSVctPex9R3NG9TmE6eGe0co4hpiZPJclTx9lkzBW&#10;kAD+KeU+NQqZ/f7oendq1ZVWDofPmbHBwq+87Vn3taVbTl733j4QXZvAaS5MeUFn3P88/ohLTZGG&#10;AfNvJEnZGKc+TXqmufrq8U2cIhxWk+Zg7EpK+Tj+jcdVwY0ssqEGRikXeabnq8O/Y+yFiXy0+HFA&#10;YCPl/tlY8MZpN4f4wqHJlxtQI6MF3JmlCHLYzelRP1nE+hj9LFg9j+mwMxD5Go2QVKJ+STkz62ga&#10;GImb5AXVp6V4t4UpBGj/Kws7i6stJ8hb32m3st7pFDzOf33ih2v8DFNKkmpnXltRAqimxKrcuFJq&#10;2s7AXZfFqpyNEqXElH5+73CNGq80jOXQU2+skHPnuIYXGStyLIk3hEfxhuHhv4YLqQTIwRofxDzB&#10;ZT8ehu/xNNk0nnhc39s2y/YWeAhMG27Cv+uj4OaiyVLBROQy58Rze8MbhWzaOIP6/C15S8yLKp+f&#10;Jha0qCHKYXDODFETWfoBzb7L/st7JkvM8WKV+Yc/ZsMdCrMcEqZ+Y1V0Sd/h4rRYmDK0y3vR5+q/&#10;PDMeY8dCAZbU1gZtPOwWLPw/9UDuj4lJGqnJzixfWp/L5+05iZP4jJBGyQMmPOpv11tEIU1fBPsW&#10;/RML8F9mlaEsspQFbeC9Dl43rt/n6r88s9KlcpeoJLoltAEBG8fsEEV16XEHXclbFKeDsBFjvY4X&#10;eMKtAaFQZAbYhhcYGj54Vcave8aAdSYWpTnZlO0in57yHwgBckh9z1jradWRtka4ueMF1hbElHuG&#10;sZVU6vDtvxLauBkqtQLvKcpMmxmKJ0QRn4biUKOWx1viEJkSKLaH0F4wkoTgiq7xUdSvfMvj/NcY&#10;gRxyvhdm5G9xa4873NmcU0JjlOx1sp3mfFz4Z7sXThy9YuEEK9BdDnd2PDNWjzPM1NOt+8JA0S2P&#10;hsxGuZ8agk9ZOHS825Lg+1z9lyGFhWN5jwGZdtG2Z9IUzfgQ06sBRLos4aLkbLN21+fqvzwzOddG&#10;FKSCPNFtU+zS3JyGF5nUuy2MVTtr4bqmwUjfLiJ9j70teHS8UqwpIjWhGqB/r+Cf2TsgXEx+6m65&#10;fCffhkWEYnGRylGfnT2I7wvU7zAimchMEz2PbiD9cROI0r5zt32X/ZdPR04x6wZwiIWBfE8CEexU&#10;GXQ7vGndqHa3csEpdS1hiuMKv1n/NIZxiTSCzijjbeZJXqKs4hu4sWd1v8g9/2BeL+Y8EszOGUI7&#10;hGQXKpzFDN7razY3Mh34BHYwozIr2M4ka82xfC6YqA9bZDDCWOM0/vg0cUu9Iuqi+hX8NR1o0HV2&#10;FsEzyTdXYYIOYpaOaRzy9RoGow65i8MoFuxxMF0lU8meOAuXxnW4zLdcOxJIVGgd0Om77L8SUnOq&#10;FwG8pVSFT295eursH4po8Rf1G7NsbnlCfa7+yzNPOX5qD7fYUPgv3MRNrVGJBrTDQOGqDCLCr3nb&#10;2kVo47g0T8XWVKfkmThwe9HHI5BN/e7XPavkw4/RZk60xeM9k+BiFZiyXMU62sxTgc1BJihVXGhe&#10;ubCbOWjqBlWpNWgJPfyt8rCHtb9/CGgIfF4Yzbgrt1s3KTxu8MhWECMn3PLp2ZOFQ3aRC5RSEUmK&#10;PSuKFgu7ds6Tf4+4DO92VoSHgjDr+DQ9g/Z1C5tXE541MuguUxX1mtUrUs7cRdcmgFLlqCxLjcVm&#10;aNPwpO4OICE/e8he2zOuk6p4IzEDKumfhsYdL4SdMXl/DFPLXCX59/PGr4szo84lVanKg6Sf5dPE&#10;GuIgeczMy2OlsAdV8dhtSS7OTBey1M4IHeBvXcBJKUcVzRE2Xg5DWfquMYE6b+U5ofXprjbpPBId&#10;wLvvmaCSOxzQywTf9/KYhXnPc/OXzjsW2UbIhwSLnJN2euVt9Dj/TT5LuNm+NeSmgylA1uP6bPmW&#10;XPHpkSRgTReRvjM8+nUD21bZXHJh7sH0ppfR8cx4WNNaJFYOJS0zK/aY2yfFIR0U28xwZ0dZECBb&#10;BWGfy3v3bpH1JgscE1slhsf5r8eTHINiM86d9iOaMXiDx/lvjUcpzZNmvLoqvB9PyKRgUDHB6czW&#10;7+tm6cRDyGxrr+JxffdelRxnyQAPkslwslfTJ06CzmINezGndLFIwADondioxzOj75jP7AuvQTgi&#10;gCYr8i0XMSkG4aI/VnHnWlG20d5VqWZjve2xa9gLu1RNnF4QwSO7UV3kUgprmtrBgcUJBS4ToEuy&#10;3udEyv50ZHzLqLw4c+NSqq/qe24MUHnN/TFqSlXfcywhvy/OjA8rHeHsHnmyQBuqMwrRMAdq7TMD&#10;o9RZODbOeaz74szKfTU4efuxbAovs4s78ftk0/HtnPG/ghnB19FNI7JwcWai6qbdg7TaUeKZuE1l&#10;z+r5aWWlMLewBK7NrKiwkxQwTzB1Gzh1W6eFFSmfmOD9Mblj6flH3+E2rfH44sxgp4U7WadL21Y4&#10;UhVTwjJcHlDQpkQcshvQhh9R6GJu2nlH/5U8DG+qjBKdFMFlWhssm8LPZqcEscVk1DWz1Pek51FR&#10;fQfaBJx0fXTMfFCqgrvVZjLpCmuEFg8LeQ/xdsvc77vsv3LPL6DtuBe+fBkrMw/Dz0COQ35afttO&#10;7uC6CijHurcA7rVzblYXKnPIvQ2cs80GwS70PFd16XbLiln2XfZf3jP0XPBC2iznDL5WMRSJa0vf&#10;EsxY7Os8K0LjyfUv7hmT2iEvqtyBXoc2CGjklT8jmNQGEqSkD4OQDlqe3r448+wVIAq0EKw0HWMY&#10;3s7lel7coZjuiQZ45lRkcHlmJHsFAw6813NBo4p3FkaDbw8MDQyj6a1Y/PWZJ38nZQNrMTluIFcO&#10;4K3XrcPtMFoMibRs6PP6zLPXE1/eovFy7uVkHJ7WZWZ4i+sGR+TzzszIOTsouXhg5xrlBEywuoFl&#10;QcAWK/whbnZ8ztYEk55wCyvFaHABqGnLJ/I4/63xU8CSc9lpvIdUO+c1kL6RNRBFHO2x7sTpnKo9&#10;Vj7vCUzf5FWQbeQ8BDJZ0rsF9Z1HkynkskdLcCmqMTz813DR+MjDF1f6PF4rSr4/VrR6Mt/ExrnV&#10;WrGzcWbQwebn23ZzeApE+1zogwqKYO8yck5HUHRu4WBzMoOUwxOaWuBy+pbH+a/hqHvFUiqhrkpo&#10;B+V63OHOdEE8dkdgMQJ5dXO3x3j+W5a9NMrK4tgi5Tve7BV4pVOOAx0nuIJmWem78WSs7KJsy/gG&#10;uYrfsyqPO4SEUr8dgkI/+FpCDe2jFAa8yUgZZ+yIT5/LK0hIgI+uUgCv5KRdIPEGl1FgkMqJywSc&#10;Kj98w+Vltm8sicJ+1NMPdRtUaxGxLmqBY60Ytfs+emhiIA5gUWnHwN14Qp9J+cq4iHjXdE678VvE&#10;hmDGpgl4XIe1sQ3rq1ZFiPbRtQ/5kP34gHZRyv+su7yh3ZOZt/XiM1vt1Rm8aOBrZGAWlxSxnVnK&#10;3rt3S60fN94HPWMq4Pn9cAZQsLkGknMX8T7ZGbLaXEMcbQ3LzY8RWp1dIvzdX1xYnynCO65xPDMK&#10;shPD6NSSvGCTh4oX5sKeVEOtCzujmT7XG6rDkHUDZ3gltei2tDaq698ypRONsQpCcjvJAjqXWjep&#10;4+8f09UiZd729jWI4Yvb3oVJL6pmm5lasUcnj/a4AHp15mlTZDMtrvK2MLSy3sQPl8G07qLbqzOT&#10;i5Kci+BHYvUE7e3TqnldcvC4yU33A6ZMBLtvxHZn/CAMRsx6OWeyAay8RBldRwNkUFocSm+pzLqO&#10;U/2XMQyLwZRxoOSSFGQnFEkGTg7bQCJkzj1jnOBtSL7R5+q/amZM/9wUmRprzQmuuO0xnGzx4QMF&#10;Rw+Il6C7m6L6XP2XZ8ZFYOfEQW4HFXzwlzjILdlr2zMJYpW8xJ7v5C2oaNdpIwepMsRiKdGOmbk1&#10;kALEjgZ4M+z5IDGYXKbr0OaQK2eXoM2/JWN/zi8lfyqL9GrPWC2u8SZepxSgGzP3d7PycPo0XD9R&#10;CF+DjKMZtxEzoGWCpLKertEzIk3pdIMiiezBSvqncTDUQapz5GIF4U80GnAUuvs0ZGLHqf4rMWzO&#10;x91ynrY94x0z2WjiCGVPjzf9mBYiEk1HMy8yHNyqmhNOO+1oIOVx/msqWMcbmzzucGe4ZBxaU5du&#10;yKfBVKU2humW+FQ7a6R1l18Q9HO6ohwUS+M/kiPdhJMKIVJRl4WRC2bfHReTZTf7a3jE+aC5Bx7h&#10;0SJO1fc8MUFV1q6iknB46UoyXI5P8xja5Lrao/MitW61IEkJspPrSCLJWLXYkKroE+5z9V/GDhnJ&#10;lmZlwW8Hyccscigawz/ZQTI/BtoBkovQnmbW/pbcLnJhtpmBzpLBSdWeQxtIcPT2O9DGALaYRaLQ&#10;9GPZ1PQYAl4yrGb5Tzo2rbf09tU9b7oDycKZdzpBe1IfUVWXpLNZe2jaZT/Zc/2UkmHC5APB0agy&#10;R4WVb9qpeUJgB+OdisZ4VZzETj3Kf7fRST6M3nLePOrNuiiwSTMKx4T6c8Q827r6DnM+qUAhMuCy&#10;nNl8ihjLzl/CE7fUppB95gQl4vXZnevSCRLKUmmuRA2OmuwJ5vODL8E1A7x4FIMB1EOpe/EmJfrb&#10;FV19Z4ZV7pBE2EwSkHisiJFH+a9Hk8gVLkeqw0lrfX9arOYnkvEYvT+t9dvT6kmXWzGh78LrQbEL&#10;toR6v4LjLSCn8yG194ae245d9wh2nACHg7+jEmQRVJ3PjIO4Gb3DvrMFKtpg2JO/hPrRIt7SB3nm&#10;eUsbozcd2t88pw/Sp+T+ENapjq1qRj7QB65IuOZ4i7rtrvaQyUzkLh/qLsMGKJJ0YajxJhlj4+E1&#10;+lDGaX4WysKmBSIFYigRCTGIR9nIfU4CqmkCwzvOeowaVuYAhIYCh7XKT/BHlU4NlNFqrvD2tCYc&#10;nNfjFXS88HqAeOxeHV2WDUobCQYAGiw3GRBKUtLKB4h77piNCB9R9HgHVZ7oXd/PG3yCc6YxSLZ9&#10;Jmy9kQNkJxHOj5mo6Nj5IZd1sfdUhMikUtb5sq6jbnCyRYI00XSUkTjhjXq5JOtUbm44Do1UJPuo&#10;N9yAHI5ZthWz9fPpvxJ+6tKTc2InrX0BQMc8SvnpOq5ioOQ5v+HlR3OqsDZjity8pevqpn2S9Yxe&#10;PbaCyFp6pBFndnMWGSzFgfss/VdipdLXY5/EtdOONfgoEHH7AzLNFcyZF4T7E0Yo2I5r4m7wAVxJ&#10;WLV6kzaTfKV9lsh2kjohbOLU/eEIfo03YXZBQ9d4D/HK9O4p8LAcGV4G+Jg+q74LKChtUnRNWw0y&#10;vuPda7PKoPSHUek43RmCsigCgpKAS1gdr2+1uof+M1F6N20nLwhA8fXYidQ4n4qHHeKA4k5eh465&#10;b597OmzNkVKj9Ou2h+FeHhMSyBSK8nS3yqNpMWrdmo8Jlp6fxPrt88SS46znSZHGdrKR1yk6vTzn&#10;cKXHagkbdC1M1StBCqg81Ps2+QQwHTLhvew4eWmf02cRLOKtE/ymrdBKg5Y37eEGBOzejLfv5vTR&#10;BkGTZWMvNi6sLPfjHY/yX4+uBB5SRTcng0cdnptu0w0Uk+7R1SisPPxCCWAp+m0/kFkiJxnxqSDv&#10;9nM052NGwlHZM3+XZGp3rtH9sKk9FRdTlCEXrCZOJ3aot5x8kYByNitSfF73HASOeZj/5nAaJFDn&#10;EnQnM85V+h7mvx6OuE9UI/s901pOT4m86rJn4U+K0rxdDJIO61CLITBI0uCH0dBhnMrGGaelHB4H&#10;hbpJuzR1UoORCaV1w31KKtJH1fizPdzYez28hgJKQohjJFkzMyHrjElbtY8Ec4KoepsUzT9FFRyM&#10;KrXrDAOE2V6tk6pp21OqGhubIkdNqduJFJihd6bFU2PBgVjuTAMkdzdMssth2B3+s9BRE63rLPnR&#10;XsW+bLxK/N2JXCpUX+REe6qL0xPtOgL1X0kOk6g7EjETdTMS1j8j1MwZ7gkgpiq5dzTtJEr3u8VM&#10;T61XN8hvgrbvbyH7iRM1ke5h/WVzognqey2B3FyMt8CxvYYhh5/R6KbqQrp1mq9HOtFEjHt1alLh&#10;bmppoHKmlBwof7R6yYgN/FiOyRkNEApJa3e10ckxs1dycfumOD1Qj9WiIej7rtb9VpmX6yoOjbQO&#10;9U6Y96nWDvnw3FN0hEcEiaVGCVPU/6JrwBTSvTF3ZGLFm5RG3eGexOdVU6Y52dOa+wQQUutW6H1J&#10;Kj2xQvvO3lixKJDZxBPzVEEBgIic2bwiprmgMmquHYFq4z3Kfz16hPy0L7LkFReIr3uU/x6O3tfD&#10;nubQYXeg4A74Qduk8H/YxQvHWfo85EBGgXm3LkbT5zu/jq/qvYpDkYnSeLRnPJRyPb799jfUGv4H&#10;QgN54eqkVXQIEe5GIcpvf+taof7tfuoBVRL+mCPfWSsbScjl2uDxUM02CBnxQUttnFu+XohsZNX6&#10;xGx9lv4r58QvmHoblvrS+5GCFdcdMsOSwgrZ0BomFgRNRxXIJb1nusdS18B2dRsfN1nP8VmVozW1&#10;B1+M6w2xLNQU6eo+UfD5bnwWFbInvZIrihQeD2kDtpQbKNyS4RMSMimtPpyznz7p4cpiHtSER7di&#10;6R7lv3EGFH85xQITUfmin3GF/orI+lwyLQg7mHAv5fQKanf1Qp1u03gAgCQXH+7nCFdIY6P0JWBI&#10;qWtXpZRwkbxP3a/C3Wj8xERUfbvgQSJLXqx1CVfojekWguPahbZPHEM2DQ+Ql2k4rDGn2pIe77Of&#10;BHmDd2j8A7c55+Uo7FxFPNamSuHinxsvP4I/G0KG+C2qU3RyBjH387rXLdV+unGhPXyo/d3gdDD3&#10;ykXssyywQLvPUmnshWQ45/xOxQi5I9L1q0+fv9lnSt6DLDUUcHp2PoCgoOFaLFk93ltwmnsL7XOl&#10;C9GdzCClIaXGD4OmzWoDExZy+poIdcr/OMMQkksHDmk2eTP8Doe939yhGjfkiRGTCGZ2DsPt/liW&#10;dq1PCsk0vjcQwxQROS9ZjX3T/4OvBW25PZz4twTKePPDfuD5hGnHoWC+I8n1wdP9wMotz0bemSPH&#10;htERTnCWXNEQM1AV3KPkJDGy23goYTVc7SYACrWdNfjSndmDAD7tR3w/zgfCB6ne70dXreb0uqx9&#10;3Y/3lVwdRPNO4FKBwOewgg94a/T0L4+Ov3kIKwKZaSmBuEiOdrwYVma5e9mt9JzkjVwuWPKpz9J/&#10;5a4mGaCSmY5v273LuhGh86BZBpzj2+Gc5HtAi4N7gcYhH+vYCfvlVvYEgIz0ZSmDoq7gBC1H1Wxg&#10;zHaBZlFJPD1cAZHcKeJoPwgyOeTHDCR99HNDBNHUKh/iGmsARr91G9fB9473czgn+k+afQSFs6Lb&#10;MFRyqQG8Z8S0vjbfUyGWd9hn6b+S+6l5TEISb2+/lID+TZS6xD5Hs4MZecmItvtTZaZFO30W00bO&#10;RvmkpQk9H3fUeS6NyQyQR3ushciI0priEN+LY7XCRSLHa0rIaEelEKdabeiUoVIpa5Mw0VVH5Nrn&#10;U2Ihx9pJ32/sE/RktfkqivfiGESAqb54TIsexgratDrAICVEE93+c6d9ov6rpqXS0R/GIbx8GExN&#10;3ZA7G0DTNu0fzjNHXAgF38izxDWg0H0CeaQTzfvBH49HMp4KaZZpT8617+8NYhCid6EnCW4s4xJe&#10;wFDd6bzeMqnhXoXhBhg5nt50mJsfQOJ4yOncucxCXUvtS8aE6YeD6VMNKwnUd7/EA46uysaBMSwo&#10;VKKd4OwwS5xARXRjCbYcYmTbqQp6g6pqM9PDQ8j2Wd6cDEER2NJYNIdcRswHilU7lyyvw/MWdF5L&#10;QkOG88cnUb+GbrM95GycCaWcgOt0A0jxO47Pcvadn8vRSqZZPDSC1Zx0MHBBGW1sg71cOxc1CUrP&#10;BlFWuPdMM+ofngydc1n4EuLFZU7kS5VLZDmXg5QG3M14Z/K4gW1nhpLDyZVojb2gJ7VmbitIdP7E&#10;wO4rSPwjVKfUMqHuHv+E6JknitbQ2STF8ujD8eLoFR2E3Sfp8kXJzem5wmWhiop4x6P8N5bGpRpO&#10;viLIsHkqPKrPlO+wSKfU6sqoRsQq+ne3Ll0P0+CLs4j/NrZD4PnMR3E0p7rf+bNwnM4auOC9OimU&#10;XDR6cscXvRdizpJ+l9BTjdxTNd1LRrWFc0gG/oFOPOGuvFxJLrrN44YuQqzKppBYcHdP6JZEh7V2&#10;MhPXMkpX7BOWjLQ5wpUj2KqK3onKMJSoWzf4aKrgjHPq2dRoY9onjSeICo05RTgnvoujOekgSQg7&#10;3xRWtM+qIVpwesLWS38UGju4bJwo+5Yl1WfpvwJv1Tw1GT3kS0SozQlBu/kOZB5mmYGg9By3VYH9&#10;BfZdwiESaN1+mHvnpdpO4FN1ge/ug/91HCLWjG4WEMLAvAFb4o66PE7cRl0pe7wB9HJCH0SjWPK8&#10;ICzHhBCgReDq4W6f5g0BVRycvjUXXpWXBPCOR/mvR2Nqx9Hi6tx3hDo6N47N7UrUfLpnoYGu5Wwi&#10;+7zzG7ykSvgfkEDURODqw36I71L8E++QaBUO7NP9EOVzcvFmr0yjj/ZDDamzzeQCi8pooxrFtU45&#10;HJGh5k8i+wUCDZzAt19+mj5L/5W4r+aHoYDK6dtz6xExOFbis7qobyEMzJWAIVV3eTvFDoaHcyqR&#10;Iz+L1teLFIhnu5407lOb8RAIKJVO54YpB5oe4uHhnOj0KPXxpuR1+yyadyIfKT/kmLeHYFmqlzS5&#10;So50aZ/o0dQbxJwgYy+JpPGe3T106sGCnOcEc8v2+uPNY3o72ieKlj3Vm4FkHEI2uNEiLelwabc5&#10;UeXSg4OumPbRpX0SAFWlqWAL28eNPn9WrnSbXUriboBXu9E8FbIissjs2pw6pjhP9bnuvAzNz+Y3&#10;HbUoHG4LYoV+EydEeXo7NPuvoBXJQK8W8dP7bZOe5rg0EgyVcJ4TE1AtnAeElDo0gLDbZ+eIVCSq&#10;omS8I1vjfSxQnf8yWx11be977d8mDgRCBsOgVVB1HfaoN4aL3Avp/MFlj8s8JMEHw4Wh5KiNzZCc&#10;FLqnsZKYFCpcnCU5BF2T4KECA+PNEdvK+fr59F9xWpTO8NkAupoONcTDGqElcj6km/D6ELEaC8Lz&#10;cUPC8lmkdcAVY75raSxI/q/YCkp7IxPKeNUuJR6iOw/xu8OQw30CM3tKuWty2YoikF4QiNekui4W&#10;dicUeO4dYwlZrU4fQk41Mm+doaFHJVWePjzEn76zN/iH0ukYx/DRXsM/dENuFIsloT01hkD6G9sJ&#10;XFCBQj8XEiKcVkRI5UatHrVHr4fR2tAtnEeQOV9vf2hYsGglY7WwzBPvYYdY4jz7sGJTmLvNSbuM&#10;lPXUiHZxBBA40qQzU8s1/MMa932/hUU1J5hpDg8Z96RhiqoPz7Lv7A0ucKSoo3GqaK/jVFnzB15E&#10;EVAdt7z8M6NGtSZLIfwye1zA2lMf84H1KJzXpbLSAyvwTy1TEw7KZrUTcM+oAB8DxpyogDeklYx8&#10;9XjWasWL+pwE9bHuxsNCsTo0NXZPXkRr8Dv1XP/hn8qsT1rG98su5GERM9WCsN16Nw94CG8Gzpdf&#10;8Rr+DT9JvImx1Gkb0lXkXFNi+y5CWZ1n89ktZ6U6gqfwZNkIrxmD0C4qiR466ket1vtO4Sut5dIu&#10;aQPpZpYoVGgf85yz/S+fQzvqXzWvjJO+qdfNKipI230rwzkQUD/QJdX0MkD7GNfeJZdeKPvADUca&#10;nJw4OrAD/RXXRzIwVUN2PZ0SOEcg1YnyRMfqKwiuScmHnFVjTnoIdgEwuzJArq6/0o9PmSJ6kywV&#10;Fnd5nxS0KuA53iQO2XGIbikukjrwc0C3GYsgRxCd6PqceH/sOdj7OQa/iAVRMdq1E1qDqWB3rBZe&#10;cuOuaJIV1D56vIm3tgsdwni6MFEP9wYv7YCcR4vectYZwBprnKQCgYjL8UF4zYfeYvjf7GB9Uh68&#10;q8hbvq0EtsASEon2/a2OMItLR8ghGOuhWmRR+VDH5OnUYunhsnhEMcbNgkXQN05ZDReK7fNm4xRw&#10;YGmImhMVd9dRCb6SD2FrN6xrlAkJ0vFZcLLLGvx/xEDzIZ/tCyL+jPE23qSm7wbVosArQj/exDrq&#10;dS3cLuvADpS29gQiHchAIAB5Q7+CB2L3xZyI1M4pprLfX8JK3a2BK0DpM1otLkzKww+ptmOc8hNS&#10;j/4FMtXFx6P817pf1Q1u5dLIFo86wk80MHvs+bwgNjn94GwuJzwonid5Jvm0at0DEpckmdLnkmdi&#10;OaTVUaoHqQUO/BCmWow2oJEEQ4HpWdaH95tQQctOc5VQUVLgBJVlNKohTEOnpNzNsGum0YcwRNyn&#10;KSQrvTuI0YxdOwl0vxeFaH4IVG7YfNObcIfuPaZIwCn7aD9LGAZnpy8F1y31Eea6dm5TvSbZAF1i&#10;4QBybQLakUqjZkQiNSiNL8IPGRK5NudWS/EPj35AqHBlq93Aa5ANfbeHVQ2iWsVApEtzqiNosBUS&#10;txXnmXaCWpF68UEFBg61tCJBM8Jng89dmhKvmAPY+JAWfz+xSLurUNpRp+YFkZVgfVLu7ig7ujYn&#10;JxjbxPxY64oIJCezov4Iz1xj2ThV8jTR1EhguG4GKT4XvF5fVUnFBNtpK8BvKWpVc8B8U/eCB/Lt&#10;9tmJGWpMPkOY2n4l3vEo/w1GAS1ARqJ88Iy1eVcedUT6yroJ0wxGhqOl7WeqI8VrqILdabM4BGGZ&#10;MZuu7XAwts/iuWOFcghmvFL90z+UHIrMfb7EVj8UHmg9GSPEUyKcYrETrPq6cj1FKMq+5MjmDU5l&#10;zwclh6Lc2ArR0mxiuDvNozlHOVy+qWqDBnFwCo/LgKruOu72Ck5Z0Y5ADgJRLJI77LN0iMtVmzle&#10;8MpP1zYPvhtAZPRvudP8zT5TiqetbBMmkM3MiofB2TO6CJllpvvRQ8Jr2KNxYn2W/stzbp8lvtvd&#10;9Tgq7JeCHtbUCzW3C6R6I4AP53wv1zeNAG99MLHaJ8ZuGttvFA3DOHeoK46ycRLZK/TN6di8jFZF&#10;WZzbdcUJKUaIVNjElR60vG+4DytLMMnPEb7c2o/SwQKG+B+ye/kl3KenLu6NmBONoytrQzONTSgU&#10;uGimw1Acb3IvTnaPuTYnORuZ/EPsbb1HQDmDQW9ERpcQq3wfKbcwZ8Unr+IncXTf6ou7fO2/PTKF&#10;YysU/y7WDcnxaRoTTMpA/rV9kuuYeucPsO18hZ25rS5eW/K058PGP8v/xoIIn1Jsc3mfQM/p2Hv7&#10;b65OUqp6SyMhc6wKv9Chb8D2Ja9J4NAWZjdq4vX7yuwUlqb0H46sHqL7JB0Oc/w6v6HUwJk/w8pv&#10;W8Hn7K5gun6ua8+Y8BiPA7ZKBg/V59J5Yps4P0p1qR18uFtskB7le1BRGfQ5qOb6Puc0EszEzhOg&#10;Hiet0dZh9ffgIndAXP2zrtOK7lhLBwMIv3in8MDSt3uAj/0ufi2lHyVs77rLkPVWLRRpbWgCqSBn&#10;Y07OMxQJ4xA9KLH28yGrvQ5bktSdvkhQb8kKBtRYGPHZvZ8S/SJ5wl33J2ZDagz4phVKnMiBRxUt&#10;3/ljiXCx91jQPTevHG9OEBMHbbSCRuksnL3fmQQbSGnMydyRvnOJVP79EfDIF/H6tBnhLU/z4oNE&#10;THloY5ty2V8/TfR7DNOYc0jIGbJojrShsJxTNGECu1IRtTkJXoUm7swJTzCLh2kvnwXBEjMVK1ke&#10;cir/t9As6qoRfh/Z4VYiJ+aBJP2oVd7iVA14dlkjXbfqv1L34c4oV2fAw0HDGXy6DS/L3GjY2Vtz&#10;YZth9WXcFiPIWlOfZdGdkIbuQIHZjxrFbKCdR70J3jHaItf87kPgDuVemctDhY9sYjMWtqKSuqA4&#10;zq/tGcahGI1eU4pTrrDvqv9KSCLvHHojPtTYHESBmR4TEpZbJvzHYmJCztWb61P0X1ZbCQSmA5aF&#10;Nn5D8gDCMXfIdvtq1ITikfYxkd07UxK6TQFCXJwJZmyh/ksm1oAcJLM8RAtJSiRn6o79AQY6Rbbe&#10;rJOEmbpgdqTI9gURnN3E3Uka4jFoMc8z2Ed7gK420lSNow7YIrgB5AwEpYKkj0XoM476EmOd8wow&#10;CLrjRvQtjVmwHaVQfU5cAunpRMUOTeLinAdvFmyxE+uzZIp0rCUM7KQpbhmOh/fnBIc63k6frXyN&#10;aUFbcgUINt68OOeUs4HU6qg5Z3vsIvwt6UBXqATH6ljTf5k8CcX7yHb7xEKoQjrp5O08QRt02Tjs&#10;e7ClAkWt8QaaGBMKfDjmkKTxEENzmRMMs8IOht3ge6r7NPbBavp5ksZQZI9S2WllZhiwvhvnyZec&#10;wr4nQSwIlYkNPqS0zw5bvHvJ+ouyr+EQ4T/mis+CJp0ccDgSihgP94yRzAZXrj4U3z7EIctASxPs&#10;p1n5zXc86hDjcNTYMKh56vSRhei2sUIvYnpII6UUF354DSrsjHKIs8+SpVbFBLnxmhOft6/drdXu&#10;5vR+EypERakHjNmoKBwozDse5b8eTeQonSeFJdPoQxiyJszIMcPIcG7Iw/RKShrkpayX/hBUs7Fs&#10;2tvt53BO/L1qFjo+u+MUKjRMd/8+xYiYl/OUz/W+BSoUp6ttq2YjAP6hqF33x1uLYnQlFPmbx/v5&#10;AooBJqUmtN4tUiNVnTSmh/MtuYCouOkLO9/P8ZwcR/KvvXqM/mC7d59zBp2pZ8hY0OT377P0X6bR&#10;ja5xgy6eUcoNcCWMz+5T9vBEVT8TgHCH80FvCSFkxKqZoCWkZ+DoYfFMilJDPbuGn6RnuhaW6Phj&#10;YeKEV5KvlIlVNE5TL7LgBxCqAvHinJsMVGpY57ZcH04hwvjs3iAkX1sthnWe0qfNI/oJ9l95nsRe&#10;MRniTeiw7xMHkSN9yg3rCyIMbLuGHocn9pdpxrOhnTqsgUbudXqU/3o0W3Z1FedeYTQP898czmD6&#10;SYytKGoegnfiffvhqFseTt7PIm7W4RQ9k5MgEAMyjOxl+CF0WcRUI7jcy6BULS6gik8qJbjXo5KV&#10;VtntyjVxR8w+0bpKUnB+8pPcA/ERBuoblpIMcRE20wSyPpfhTI6n5T5sOiRSoT8pMy7YJDgkC3A2&#10;Fbh8gktMYssog0HL16gDrlqCFe/H4p6gWziJcfFh9XfoGhD1F7D0fMo+bzAfPFU0UsxX2e3yYViT&#10;9yOzsu+W3EYihfEu7v/Qwa/tVlknPhn8LT2+rMo4esLGh9GWF88ILNq9h1jerWwCzM7tIqd9kT9+&#10;gvTkU0MjnjyfLd10ON5Y1L3STerAAKNfBWmWD5OEn8YnEXlx+zat+s2lHleOz4tA/pMDO1a889Pi&#10;81VznXi6cw7LQla2hfgBQcCs7rw2Lb3Z7bnikvslWqLOAu4opGuRwywp8kKIuUcRGgeB6GRDnVL7&#10;r6Rbjo5Ac6wYEuk1k+QKkVYUR0D94pLdKI+Z2tSP3cr/cDztwozkZrNfQB4NczAP899YH2KLjOdg&#10;yPTS2WJwHna0KQSUQk9jYTCW7FdkaMEBkaOxbBoVUT04Y878FM8eEv+KlaK33JmK5A6OzwU+Xqf/&#10;5rYo7nItn+7ISNYEpnjc4b6UFOocEtWEdcWb6AJyPtRNPqq8h74zCjbSJpaanVzrEnYqM8rOZbTm&#10;J7i9fFoB2wFwHqOVNJWBt4f+McQksSyCUpcRVPaKMzrJFBC69pnB0Mx/h2qQnMueicZnzqLY31mq&#10;saHu08G6cjSGSre05afTeTseAWZR4nH+W98nuSoFsnTusAzefR99PA92NIwarHAaf4gtkKsrMJVw&#10;lP1tigzm+5zJO0/5Nz3GP2tkQtbc8IR8IZNpZh/oMBCxsW4eg8bvHpOSlciEIXlvZqpUzJ4VYu6O&#10;FmJ5o9fBQERyHRZ9gUR4QkC1MEorjjnaMbRJBnPYC5al4rtJIPHp7fHoPtbklVLwdQBBITDwE156&#10;MvO26u3CrO0gpwvdFDvvbn5mxh+RAo02JRvu9rn6r8RjHKMCYawa6upaH9BGffWn4V3dSOMx2r7f&#10;JpHght+Ld/HlG16aZQHnhAaK6i38CBFZBRHwjIxz7zjhQrXoak48oA503KLACX+kQvJP0qeBDwHP&#10;VNMV2cj8eKSGNbTBowxUB4S5C06e5pizn8e6UqV4peaEuk+uWL7lcf7rc4TS04wkJ4edmT97nP/W&#10;eJVee1VclbHyo3X8DDl1V//AH/v5yJu3rL/v3qtqh+5r+jY6aCgDl1iYUsNGkOtY7p/MPCO6r+mb&#10;Zp7IBFusq8gLBYKYd2ZuxM3MCx3MXOd/zL1rrx3JkZ39Vwh+NKBpXpq3htuALFuygcGMYA08448U&#10;xe4mwOahD9lqeX69n1UZkRmRu8i9tgADtv2+7KOq2FGZGRkZlxWRqJ3uqGxaB865jn2U/a+cbdy9&#10;iPIJwaeUfxNcjKxpEcgF2Gab6FeifnWqjyD8xQ4851xpwfr1zAlWYvlpWQQ758MjC51142xrA8f5&#10;IGti13f1MZiqEc5aYlCnBKNlOKvmmHX5Zeo7Yoo9acFClsXg9NyVTKUWJvjvXWfhXbd1Lpw1vu6Z&#10;8GFHk4Ghv0CbDJfVHfM6E2mkuYGc+Ol1ohL+xVbvAlh2hjofj+3ucl5nIsXeOJrbTxN3CjE4blDd&#10;Hpdjj4wHDaRCe3Vp7n/lripaiNuCNqw3p8U6uAidvrw4UddhIvjYbTYbcxinMQC7La+DzbaOCBJd&#10;WwYL9xvDKs4pgJ1yQ87OqfMxE8+LLB8pZaCI2wlJ0VgqGhrxyIWpioYWJNkzCWrAkzfINj03VD5y&#10;SCfLHI1g54bFj8kyRUZEs8Yu+mxhoYAHtdpy38JZNxfEbOMcqXazDUqY3ZAwKvNkoLXHxelh8LfE&#10;kPCn2JE5ZuC+m3rEhcyURbkbe01Je8z83TRmoZTHfL1Qz+O+bYj2AGuIx0C2tvOZTHCWSJNNJqdw&#10;TIm3n5X0SNucM3I/gKvfjBUefdvXmHmeZR1EbnHdfdkmujvrCUg77nobna5irUOEMNMQ377OeAWZ&#10;jWSzq7jE3lVCoqblePbTNHpCewzOJx+Gyx4ZQ0GxbhvztdnGmU0xOFmMEqW4fZ2PrMwYFDdbjtjN&#10;Wkhht2LTqd/cLvp4Qunx0qV2xZq61tpsW/XfTB+I0G5ccIRc5nv5b2h4EEdyhI5vpEv4um8n38t/&#10;1/tAePN9FO1um/evm1QH8Ci44E5uYRFAdBlI5uTUdVRNv6DsM/6hMY2Yi7nXcGhyrymSugehOEnS&#10;LsQx24p/uKuOyEtop6+swfmYOfEzKI91BSynD4qjNcP9IAgF2Wtjrt8NQOCGXCQosjKdaPP9iKIv&#10;Z/TCo68twfTOGZnBEY4VVkeyG3Y557RgdGOdOTt7zyaWjtx9Cg95pW0xiNyzWIMaPcVn+PoFZYzu&#10;Clpg4/ug6PmSyQh1Ae7NFVD0L/IubGUqhDSwNdu3FPVmWIEhbcAWfpoxx5TQjBNceFtn2jpklQmL&#10;An3upy5T/a/YVeQ280ZUIvJw3n+aMSdnzKVRPTnVj+6dSfnEaCF7dzrmbf9zsw1yHfPMCs/S03zv&#10;/Evp7BdzRAgdt7BvcIKitEI9fpQ8BT+6DQQzM0DR2qKKA/qrw9sc3ZJIVXZv7b7wvcid5WN24WXN&#10;e9aiaT9G/O5C8+TYc120m0c8AioQBbmm+V7+G+/rhoLQ9MSGSNPk+PK90zlVdi18MKiebg3bnlAg&#10;NJMwNDHcMjjKSSjCdcwLMx7hh2sj43xUSeegAkM03Ogvny6dC4aON7L66az4KO2fgtsHjknThanN&#10;Jnrzlug+V51lLShWLJyPPbE4c5REpFiVWvSPbXuZgH82yUPpcj/kIcYXc3q+miQiUhCBJYNj7z+N&#10;ZIYWQf4pNGr4HJJxlErGBiL6KDz/2Q5JeUq5AxEbSHFKWYCo7Ljvi/dRN8NW4H0kKq3tfC//jd8n&#10;q5N5L/VcXBek5Hv573yfORinLe+zNVMj5XunM0c0R7I/ZBI1MqzSuWaMKvOnx/3jm5WFfpa3c1Az&#10;GTeds0y7+n0MWtKwWziLchZgNvGY7MdmTXN1fTpVmB2AdXNv9FHm2GOOyIHq2Bw8STSP4Xx5B2re&#10;w11leKRFUybzdzu35MI2T31NnC7Owzmn1JKr0uH4CKR8P9OENk2edPai64sjjapVyNUnWEWTpaDK&#10;L81/8xsp8I4bsRBLfLkrqdv+VWxUS7rYbKrbiKEqrdz2pdp0hvmMcXk5UW32VUF5OhPna0BJXUQD&#10;+Gmqe7ouIjyQ4ETJIYDD/mEy42KvooWjWZ6niyQxASMihk2NT1c2dMMAth1TQpK+t0hBMeLVRIpc&#10;4VAi/4Yu0iWK0Umf1VQbpqDKVc9/5+rjmOW6gLeYseJ873RO1YAo/Eipsj14QwuFNOUALjCQvtgk&#10;WbL/J4+RoPzGziu/IL6UEz2rpKDKhfryjsU6zzvnBa0Aj77NROeWXJ6ptCQWRb05O4yAmFXeo6wo&#10;EWZJk5ZHNB+JKAyP2VbnIzvnTOAzLSxgomGdTV1B5mJaWHiarwYaZD0GLZOahl66t7QyEaQFE3iM&#10;GS2z1dnxmA+LQ5Fi5ECOLc6ApgLPQ60yB26eZn2UfTVR2gBuQrpxySMI98XV5H3QncNehovgOttq&#10;9t9X+WfWb/A+nVlzJfK9/nW5+qx3mgdrFtdQ60ShZ7f8I6WeuIwxj1+eiS9wVkVT0KKIWEt2e3Jm&#10;+Px0HOm08d+y+kB26E2UnLGYpk7uvPpfY8wchLgUSctvd1tNHSD5vfgwZH+AINaHqSt2PlbsOm2f&#10;zqv/lZypAUgrWBclbQhjVAxHU3BGyYwA3eJMXmKCmFThfB6/y/VOnjjP0dOIXle4SF8/7YQuzCaX&#10;vC9c8yZ3pyNjR8icPk47xZF6HlvRgqymGPirFjJFEPDpc7FBfX/Bi95GRk/haYXCHL9l+9L9/QVY&#10;POrlhtVVduD5yHAxI4YEFZeEbJ/OGZlrxl7YWgfIfUqgOtQk6NN26Lz6X7FyoJKzFoB4kjRg2yGC&#10;x6fZQ8UGs7Y9VhOysSLHpYHnWuqUMyc3DT6SlrrpPuYCRyUWBep5/zA6uSVnYr23wPjo6j3PPExO&#10;fKU+KJRCwGLEWZjxqjTIJ2ZglMd85i1jRkQzVvAMe77nRCkTmcjf08XQ/UVzxpiT1L59fvtfsc5Y&#10;o7NZwVqpue0VaEtF+QxrrZtzaEaoY+8Qhv9SbH3bC8oezDVSIVF+b76X/+Y3CpsaVhNADjX8HbZZ&#10;vnc+MuIHaeTSmyeQlWtk2L3pgBHmV0Oqtpq6oyJ0Cpk89Y4aPDuv/ld8LzfUKV956CMp3Z621xVf&#10;2VUG1Axbq3OWRZlHwAEITR3YeeXYk+dzsvBxrmAJ4b9sc7S/D05hrZy+Ynu/c8uVwPee36ZJawYZ&#10;cXh6XV2Iw5pyDPCpFZjSEWe1rHscfeID86dTBtZPo+DSsD6TUyKUaL+xIlOMXc6kI1KjTOlbnHFj&#10;0lZYW6A8VulRykLOmMm5br4TzshWulrYvttdFigNeTk5Zg6HXOG+sv2vXGcC/+mHkU3g+q6+OdQ6&#10;NRfj5HBQKULONrHlub87r/5Xcl7XrZ2qd0Itc1MT8u42Ic2A+bDJmQ+/4cRTA5o5nWcHSz3SLqdE&#10;Z0dy1nl4g74gjJ+9TwmYpYwsEcJnnrJNOLeDd/kS5DMljEPe8u+g4rgKdxga1fB1nbrpi7b/ZMLu&#10;HsH5akoH58kktbgd1quuiJQ6OuiYtDlwDrKloyj4+YJldsoZl5UoQEg/87sdXERHshEonDnXNs5M&#10;eXqWx/0yOdrOq/+1NLHykUPXUMw2WvuuQbHU0ddNnC8ek+uO/L4aP0Xm70JfbKtD4igTRVDxf69p&#10;f6zexQVJyH2Sv3s6MnAlsi3GyPjvIWlzZITXpgcBiATt05RGqfuT8QSCPSSu8+p/xZxigc56BxXY&#10;97Qj7elmIwl+mjOqqyvijcpOxHfnh13M6TnnVSFJ6Dxp15jx0KeqO3mMkTG1/3zscS6XjzAoDJAu&#10;oigCvKUxKFWu9NwgQQTycjFmvgEXx59tPMFEMcFZd4i2hSwlrjzmM7YPQ51kTmA9Nse86m5Pf5pD&#10;MK1RrDc8t/5hiEFGPdfjC84p4yFbpPHytizxpPF8zFS+l//m+1wtmTErtfWZWYt871SOKEgE/RTL&#10;JWO0T9pRCx6KUijuEX6cYkZmfMam14pcjOyc8ylt+WmunQpFuQTlymOXM7GgHBT9XXoql3Q/QZaw&#10;IpZCKJxJaoX9sja1yRnpTxmkghejoAkKt8hyJOwKYXHm+I5aWqXLsLJCIvr89r9COgBnCvUXukbO&#10;1caZDGYeiJcqlEze6jFAe4BbPPanlJZlZgH0YNCuQeGxzyPt8jFBzqzjZ8xs+husRU7PRJWxHdiW&#10;XbYBz8/2c2ePVyuJQn2xzrm7cheSo8AeiHku35vv5b/xvnoUTUWte5FTH+Z7p6tZDxaV2XVUpVKa&#10;2YiNs1ynY1vsZ1jRmUpjWbkpyZcjVKjiD2N8l6aR7oybYnZpWNW+QRzLukTI914RnenQTEtvyhGo&#10;VDWJHh928lgXJ+RZOx9fW00wugBn8kdZqys6WNo9c3UyO2as5eurSZB62uhzVubISh8Aiu0Q4+6X&#10;qznT5IlSGBr8YmTncrS62pyZm3QQV1XBmFPwbDi6NRaBa5t3d7FDOMvTuuu8+l8p9+tqL2hT7ueY&#10;BVGeg5Jr0cdces18bW+ecq5WxNm2L2bC2eNy1HPExod5sw0SOvvP8NVJu8ZMKGHN9qW6Qrbm4TC1&#10;mceZUz6hqNKi2O9tIUE4JDDv9DGOyNQXk9rkzC0NMz5yOWbgJeunL8WAdOk6L2+UsGqbnOhIRVtm&#10;MAxTZIuzHadWij5jYOZtTVVtXJBiyiW1bVNVKNK2uSsc1HnFBJEGpuwGHclcr1Ne95B3zmDaEv9N&#10;xoFYQDcCuJcly3q42JvIzA37mRNFbQcOVUGaem9fQNZ7OkpEo1XuUqcElJY6ng9qrN3HN4yZBF9i&#10;blVlr6rD9tOchWly0cZJ5Xrtcamu120Kw5vxZLslxbAjN5sK+MtU61SQqwyicWYnpYqj9Yx8Ex5b&#10;nEnGQhvzRVabA7/+NCAvTpR8rBvPtsfsyECPk0Pn5Vs4U9tMPvtYKVLVgXNMHcatHzzNx0jQcKbX&#10;4woJIEx2gx3JyqoEMDjz/d29A7rzaOowivQVdS2zDcIKfFBQo3yj9sabbTJ16uR6jJl4rq6Ebj9N&#10;E/wcM/tmu6WBTA/QkpgS4ACkxvx1BjaHSRycn3I1W+cMritLx4k9wLmPGQya8APju8G0DTHwxgxY&#10;ImtTGQE30h5fPReS/GlWSdFg7gQmBgYiODN7EV8zOYPDTTtPgdORKVuchRqJxWApBDCsi0GjzKmH&#10;VGcyTJYLzmmPDWtEWC6EYswUeSV1xRx7Md/Lf9f7QDzyfbjkDsr38t98H1hGoiNIrUdSh6/K984s&#10;FXBsmrvgQoSrG0GsLvdT5kdwRO1YPCA96cYiJ7fY2njeIC3CBQYasIUh2Yi07QjO1NmH07KWiA/P&#10;FWSsujthzGYfZf8rZ4qIYWpFPmPzzcEcMiXxYURCFSttqw9qMBM9oJx1jtqcwThk7RSM0S9dsECb&#10;TG+R6XmJQqicH6NSAzHPTiTjfQtnwEa5kDQBAuHef5pjbapr6sG2Xf6InF7iTYgOy6ixx4w9mt2q&#10;+A/QZX2Xq7NUDgpXINqpzXUGw83WH/IJhkLISJ8zJ356VvinsovrdFJBNoEwlC5yotXHaBweJ+dX&#10;4Jx8zqBkQCTkOaJ7WNpsI+38dEiYclubdQYwUmjiYamgF29YZ7JeQhYG7UQj5XQi+Px0ckZdj2D5&#10;eixcYnw3AhFVhRea7WxXqZmYirTHV+s+r7bOiDZIlPywS/CP7PKMl5H6k35115kcJA1QclAsZFdS&#10;I0kUnDGgojB/jpmFxQMf371AFd6Y8UgBIgWtmrB2EcIG0gwfUyIXeptt3KUZ5VOM5Au4otPZbl7L&#10;pJ2D4t4vRDA550+vxzXKN6m9MWNxLVjEzEyVn5ZKTc4XeS11l5qP5YbcsKtUZpLrvCIfi7OqkXIh&#10;L0McYP1XFn0+NseMJlm5vIvwiMD8UwxOpoTdnubEretMJxi0QU7nRS5PmbxUFVTe7qk+Ai4Tb7ke&#10;e2NmmWQXhfBeiJD6Y64kY4aE5mJgSqNxkzofm5zxc9Z0Xvi2wiDm0a+GjJveVg+1PN3XY48z2g9r&#10;L7/6YsPyPxD2zMcXsk29M63J4vEMTF5wTntsWCMcQiohCqpn3Oq+o4f39xVszY+Yrj1c8r38N39f&#10;zbYyykAwbfpD+V7+m++D35rSOhE85fdP9RGmTLbpI4+vJE87TKV2pzjgm3ebig6M6IWUlokBu5i5&#10;c85yRXPWL7ELQCamz3YJbCMztUJHwnD56ghok/r2j/2BAuieOQYtYZl8qj/qfMCVUuF8ijL2TzsO&#10;+GmKEaveCsJRcUsTaRs1w0OFkmnSKMV6QxiX4ApHyvhi7PKtAp48qCzwcfZzlKOli6X1EjhOWkM6&#10;Eodva60uPsVUQjhdW/8Z1KrcnMEWld5HqzZxuR1RQEqDuyYFIH6WLH4YYe3hcKJMLFk+3dHEL7Fx&#10;Ee/xUbdFuAAmsIBJqrYNbRoxf6NPJiEAVq8ZG0Qu824/4MO3jRa1lmfMQh6nKlcl85pkNFxfW3bB&#10;/OS5QN7asjq5RS6hy5iTCkWESO1GHeftPFIFCxoxIIstUpLV0myHQ98XWSUrC9I4VRHh8M2MVbgt&#10;7dRbccWUdKzYPGZp1wm6yhITZYxYpSFjm+QyqNyGxFc8JuAz68i6Vux/hU6XE5urROQjYg/rp1nE&#10;aUXg3m0xW7w/ZfqPpWDqAnhmTTY+Ol5EDupSO1OXtHIwMxA9P4xI66MU+QOLd64n9xMMszxjUiBv&#10;ruK7dKPyRARVhGT+7umcKjA0LVl5cW2zcqzzo7lclwciR/KsSFgQXHNOpX8j8nUCu9RZZD/Ok9rj&#10;rCgduYIhCRPzPJeLqISCYV98jHhPRNCEHZucxW1OJ5PdDjb25JEIDc6a7qo59Vixqe2xyVmO27Sf&#10;jgFWfXEY6PPxBWe+VHGav4uz2qZMa5R8R9e8AKWJgc0puXxMBn5mozU9frSIgAx5wPnVFz+NalLz&#10;+i+tM6gi7mHNx7dJGJm67Gt0ZkdyCyRI/f2npwBSHjgrdJcV6q1zuQECzhcLSbRu4q8AH8d0Ls7t&#10;MblO35AkYUbwem4bJLXLtvomL01y8WHgV1WFFYtx22y37Lp2Z+eMssfsi5/m4bCg5phVj7D0rA40&#10;28BSf0n1KRxfjbXVA44q2FEXpfF4OgSLMxjV+WE31puQSCGymj+tsGBTFXIZM6+1wkGLMwjWGWSQ&#10;C3zDOnOIzgI3+oDsx6wglmnxnBzS4POweuK7p3ngyTal6gvXAqqzB5bVm0yl+2O2Ecee7yABgFWY&#10;m45TbUQzTc5saJRx/PTurvApjwUUGI95uoGMBG+Z2nOG7i445zkd1g6QIVnsx49iQ8e9KVDle/lv&#10;vk8+MW0UgUJGmK68/+aXP79785/f/vu/3JVCSbkbuWuXMzUFpYUVgbBuW4umbAQbcuBs6hu0M4tB&#10;g+SkvQxoqog2zTUd2H1T0+pxemPLgbyY0/MxsxWXiZqSsMYM2DinRKpllyOU07KdUwpNznSZmeDB&#10;C2+bxn38dIropYELjn3Wjq4ggMdZcbOJLZzW7xxzg0adPNZVYbkYt+oL7sdLn/tMFa37YkrR3fow&#10;zrBpO08Vao4ZZb7CNaxzN6ck7nMhLysgychnX2ZK9qTK/XNBZT3TqOE0HzHxOSiKd/MyL3764sBq&#10;h/R87I25nf+TdnFmIHPDnj0udst8bHImJ5Me9rJaJmeq/1fF0aVh0gC987HHWYuTLvjyQhZnVMUU&#10;3mmwr8d4oTMeP70Bj7MaMC7bVpG3dgqzm5eKu+Ss5Ojc7rdyxvJYftslZxnaqZhlbLVwB55E9UPy&#10;sTlmOQOpCy5lm8QIbfZDrV/uqhZRn66yyVlHa6pHolfbfgbrQ34zOeeGnetM1nrZPF+W7e1UhYpo&#10;c/4o2b1Dh/C9+V7+G6fwE4Itc12mRVjePz2RCAxpiYYBIXHu9RqgLmYS99AX22ONJgcuMTsem3Na&#10;l2vSzkk7+oLllE8RnY8PJ31yllF1qiO3OSJ/u5DqeGEXnUb297Ey5oE8Dfhrc8qdt/SeyzkVWdub&#10;QD5Ih+XjNPvXyJDNmb25UU6VkZ/m4Dwt10/LT8i9eVmkrmjdPLW0sW+wzY/AxvzpjK5Nzto/c+te&#10;mh8UEJRmBBnZ8+QISB96NKZzdipYnAkhTyV7aVPRipC4YVKnRWZyPho4BS1hzx5fIJw8sXDyMXsV&#10;odDkqVGOi338M75cp04olR9u4kX3ymkY06hR0PgSblGoN9eB8yO6wlvDJTXHBS9jtNQl78kC+omk&#10;HlF7iz5aLjfBQwra2SDEYyso1iS9SCXgU8/xzGRBLj5IDrnkw5HhzRui3ASap0qnVVB0eJ4/LDhr&#10;/vAFVoNZXR1wbkOBqMlwRpIXgCTZUuwL5jfGo9BuW1sqkKfaEcRqPLUmGe92gUvYQwNVMNkSuJlp&#10;L+R8IO/mUyB8aUtQNshknWris9MHr3EGxlXF1qOOgAhnSlRQ7y5S6i6cqhlcguCbyLk32lPSOR7k&#10;JG269cPrKbmSWHlhSBi5zRa9l4rqZDwc2bm9TuaCTF3Kxa2TjAuRPicnzwaWQqLUKWdskYmVmqMl&#10;75HnCdjFkAtvkpmcdLJXs6n5wzQ+T8PhslMVG4gulvlRRJhumGQ0UxqBus22I4oYzvTLziaZfRvb&#10;S2mMGxKeytylHqKjWrQlmaPlXMlzV+7GGM98WneB4mn+sfucrGV69SCl1IOgKPvn6OS5My+fsuPn&#10;BsLvGelQa21x6CdQW0H2nq7m/o+8ElJNV4UeqB+FnE+27IiRH/TY0pUxLVwK+DaQJQfMhGwRRVHN&#10;a2GrFgEZowLuoM4z7r4VOC43ENcVCCNVfxggacoqDS9Bz7SnXJGRGlsRlrFA1mjV5jUtk0WaQkPG&#10;OXsZl16a66lg5WMD4fyqc4o/WozIOG+FjuqOJcHf7O0MWwK9LbABOGs2G1RU+YaUCeFqKgLii8kn&#10;DvziGk+ZZI75kbudTwWcDB0mh+UGSRbac64ep3wPZlOuwAWE8VFkWjtE5ZkAsMmWQ+OGsC4VLtMe&#10;0g2LPRtH5ZyqEg+dLFu5pw1I9QtGPp7ehhmXxZfqnE9HMqqsAruY8XN5JT29zoVqEw1Cz7vw6y1J&#10;1o1WiSijJ6lqU8sGYjCr0S+KsoewdRlvHnwUWnA0n0py99ueggDOgnm6C+q7h/jna/nvcJ05jGcX&#10;XuGwpkrK185sF2n5PM3JLLKedVCYnRMERgYePEx7ykznacHlg8u174z6X/GtnOZpi4GH0I13ZS51&#10;AWNmGjjqo7dk7hNdxJl+6SM89xv2CRmMl2nwErSKJo3zh4GVpp3NTGwdL9tHsceGXF1ITk52jJPq&#10;n9xc4O+Il359CSk0yIQrDSXRTNvrp3OpG2dG2ga0OsdWK8HWCRP5X/jz2W2z6IbByIgTqOHkOZfL&#10;M7a6FjHSu8DNwRM2trogMdKRQpvz/9UFRtOpFEybX9YktkSMszPqc8kFdNkRuRPla514LADeT7Y0&#10;ApqOY9GHT6OJULmceLq3o32lxHvoTc4S9tb5V56y5cAM7UYVCZPT5JvjP/tSUY6B+u1sEcyw/YiD&#10;kBS+ge1RUzvmVeC1fsbrXIgzEVgK8Po+F4hRWDTUQnGeHJ98Id+no2ULxwGjFgOE4uo0SuyiIkAd&#10;ufirPwV3Mw5qhUUDyGixRdrn1RFqJd4dOloRJw5c3QNZhMqW6p412vnJFlsc+YyIqNRPGdWiu6hY&#10;SjwoZxNlrp2t2p2mSAlafcPaSmNOUmUdG1vCQznJhL+2VjlMUzZP+ZpI5UaKrYMxHXY3Eort+PX+&#10;WBRBPY+uTlgjZAR23bX9OqIYsRSEEV/i6/0OdPNj+GGIGHLy9bOQ2hqZbYeCoSAOmK0mi+XNjzgT&#10;Y1RANudjiak9aRqNQc3poHAHZVHnHxHLalRdtcA+DIadUbIfM8xt6FxIN76SbwSRsH3l/jp+4ICI&#10;S4pogLG93nkFD8z68DZIjx4XzhVp1V3HYZ0r5khsrA0K7Zn7GigCcB9nUBhCEX7VNaXYattXboPi&#10;9ccDGcDrnM6HWF9bqUqEKdENaXT6+kkSW91Q02kZoQLiqDLMTgd1Opco0DAfqH0T5q7PFv2YhyFN&#10;zx9mbnsKADIkUu12h2dgKRzcCCmKQ5hB4sSFA2m1kIvKCmxOXOLmTR0poxMoQHqEoUF8rQ4YIRuA&#10;88OMp2t1skU5WuZ/c6HAC+k+h/HJGGk3nGFt9QgS72vLauc0ctZ0wxERTYjKzWtL/DzqIwrpnGT1&#10;Yc+1nUKznrJAYc7cKlLc98eBeEwUQdFdkvHNIurP5mAa29pykgYqhhJ0eu/mRuui2/8aSoEbIdN0&#10;A7BPy7Aqx6QIU9MS3d/8JxYkcE/kf/KaTkuKsWPCaeOaAvrfNp4YaWkPAjrcEpN08wu/C0QiM+2L&#10;8EvGFuvC6bTVZrCBU5KIZm0oFcLDzOexLDhBAZ6xxqlbVWNBF2VKCndMphidPGQ+82tv5HnMSnwt&#10;Y25iomZq+bPI1xCT+UG8nV97263dGFxpLnLUEjGpMqRraXP6eK1/UH3Ibr9BARdKWtYJMl7OsvJB&#10;XMuydd/A2AucoTRiXCngreeaW1x4oVIKT/6H3J9U9W9hWvREbm1QKqo1HzZI35H9OKQrZ1oEumd6&#10;2of5Vv479jFdlGkAeKy74ohD9TOqfKtzSprEbpMT5lqt5pghn7iPxw/ism0XiBTJxv5Rd9zr49HG&#10;CvnCRIqbzsoX5peOb2tvC80UHPKt0/GsnSrnozfjKPtNBXb9SC7rgxsmf+1sPKc8lzTJEuxuVpFD&#10;LFv19ysCgzkCnzHBdGr8gkyc8eRwSM1LzQExyvazuq8lfhaFjo4pPAl5peXBaqhq92ycOcdjJbBL&#10;00jiOAQNGzT5Vv6bb2cekUoO0nv722fjUVl5Ssb8qlRLeDCPczzs5X7K48xEmEausxDqZ+M544lR&#10;nypfXmn3zbCOMlCi62w3nuUhPSlu4cnSxIqr8cGI/M1xsqgxCWx3FfaUdUOrZnDC1h+Fhv4MrPy2&#10;bqezsvjQNxbf8QsfgdfLmd8ers8nRXNL+ZUuGJqHEtdiNGeqrAT3D261V/XhC9Yz3cw+sv7XkFJ2&#10;3jzT0RQ9XFAmjjwf7m4dJ0dGnsy4aThtMaudS/9r8FT3tVjgRZmr//WH7Nq0OG/jyUmQOoaYgLR9&#10;Ear6EIW+ddIulFwbfsPJXH9W89zERBZATALgi62esVCiDqNfhHUyo+jSyCCzxP+p4yw8CWpv6WJ2&#10;8LQG2COP85zpK9h1nGyc8NW1G0fM7osnGfsoV29t7PJ25xSyQqx2agqG05Q4PuB8OBXQFKTykAvV&#10;xtngzeGiJCS5XzW6punyaC0jZHbJjfh7Ys0NjqWqMIt8lj2xjpI5zrWbyMCEq+uNc+1gdrc6QFSe&#10;7IM8bdjqI2IxeRK/jX1IGJtorj3OolJU1dmND+J1UeWhBmtbuy3iw3n6crkev3PKs8sn+jdPRe4u&#10;pfFf0ORb+W+c2NimMSpKM+WCMh9X5FP+QcgnbXZVPVDmsJzYjwAO9Eh6OXeB0EV60lo3zpw8INWM&#10;a+zUuTSHihrGFO2btkBskRWUwResntN9WOTzCUvTxllUB94oQc86CWWTYmZFxMQaZ6UE87TlC5b+&#10;JEq35zDKw2lHeTwL5YWhigmU7t2lqVQ1L84l1uWQnj6b/a/QcUVns9W2cS6eTGxgoeZir6+ljpPa&#10;gr+L54UHhzBGxo20BX7h8bPJkyhWhkK4szFaSXpzu8bJcbgV6ZefJVAuaFLZSPXhdNctnpVS8Ysm&#10;t/Whoi1tnEX61AdtYrT7Cva/Ls6sRZnTV/bKycO1y9ZDa5ycNamRcVO2DEtRupcRs6KHiNOpM6Ur&#10;t8XnuIz8FlfmMvCLWZ+aVtjNGQ7vs9n/Ch3NOMNsugzsFncQRLsARUWGSpwEfbH86M6l/zV4rh6l&#10;8oB0I1f5WeXn4pwk/6ASsPKQkeWZpXI+svtnc9tPIQKYcTcelhxGbp5z+Vb+O74NHz0wA+dvn42H&#10;SGOqMQJ6gLzqJ4PvypskcakBgLZNQdo8W2kQI+Oxf/Ir4panOzolDOncFvjIWXrHrhSmuH2Ushcz&#10;IUpOPielD6//NSaIpuGJxxHyZcOgEBvPahnYCjDZ2JZQ8wtsuxETtvYj2f/0NwSF7ZFATPpMIRH/&#10;3QHVK7LLfbzE5U5l5myonFeZIxc+sEdgSqiZy9J37Dh6J6d3ftDFOLvkcWNl3HGLFJDNT58z38p/&#10;xzIgyem3Y4ovWEy+dTaeElvjsqy4rz4FRsHg3HeE0/rClSiWiuJv0GlFhYAa2XoKy50PYw/oOmZH&#10;FZai8DA5BPQ42+tn4yxmL9WYAl8UFVJ0NyC1LXJWfPADd+Tr7uIK0sNWufvCsz7EFd3suWVDrhzX&#10;haycjbMcfZzv4TXkehbbCpCcLsorH1T8YdpVrPRp59L/iu2/rBWQ7nFnR/Ik65kRQk4kFWNXnkRj&#10;MkrBl9+wD1EqeUZdJovwufJXCZMPKzG/B9cy4z9SEf5q/gbVFp4L8rL1IfqNkHcREMeM7izLt1Kh&#10;vDz4Ppf9r1SseTcDLiCGaT8njuTHFtLNYRazC9WhK1eYdkuCZDXGDBFPQSragh1W4+CJZI7w7OTJ&#10;+0l5m5eswFf6uheOMLs1f/bSYy0WJKUs6gLmjrPsFOyNHdayjET005b/LKEC3OsQaWtusfRTodLO&#10;Q6dX2Qy4fEz2MbdsXOrH6sPqj6qXna/5lk9P8fx2Ty12VewigjcS7/I5S0sTdb7lWF5GIIaPoq3l&#10;R3GgElFAFEX5wfpwfs1jZQdH8u5iXvM0GztEXxkbT632qPjkB6HJt/LfePvIxWqK6XKi24D6y2db&#10;sI7maApSPhgkDFiY4+dAk/db71fCBTRtXENwMZYzhhxsEbQkEbaZhivtB7YR867O3jqsXyFJA4xp&#10;MVxmwyuCW+P2odzSbKmwJ2nJsxkA+HKRSFElxA3xcJVJDj1B5Cgc6mS4TCgOKOSujnDZe+C86LUT&#10;q9cnsS84UZQw1wQsvJJNKma5SpNmdCF/sjMKDb2MdWJfNN2qH1zsYhQM39wfTmsc9fxyIsU6l/5X&#10;ngoTDgTG7Ak3ohWZPEA7w87EbaLPR3+IKZ4PScEe02sJiezrcGgoiHixYXJ4FABPXSOw8QQ2HaUj&#10;hAbigkCPJ8IRLizB0biPMQVF91zEUDBc9y6sJHTDNaApsu5bHBu9z2b/K+YWRGBUVrGHLhCl/OyY&#10;PjrPb7AOsuCqXpE2IN2jNKLLkyBhwlg5cOMW9Bwn5iipqPGz6KxhIs2HWHQBlUTfRJLMmltOrSz3&#10;QaupzVKRId1CEduGSqXQJZMnIYkcJ6ivG7xTAQvCJ6ObHsvXeC7kMpF5POD2UP9TTAKx8LHLvHEi&#10;Q2GZ0WQS46/9LDMbsWu1kezWDFKel6EDfgtYh8dzYb9BNBElaTxRt2GBEpbZSgzoqJb6iqT7LTe1&#10;FJA6woTF0njK4xmnJNZnoPvnegpPP+aWCNMthaDHMRM/S+i9XzoKCpwo9SG3cgk2awavIGw6wWtv&#10;iE0Bf0Wnj59FiEa2IYcCyJmqyXhIbqFNAsgvgNvxEGV8PLxYz9T1QxvAILG36oNNJc3Y0/lW/htv&#10;qxfrsODoQRc3DcAh3zrTN0rMh47juo3AFMzx4E3lNOnrm7VEGRfCMsZDAcENuTcweEQugpK93PYE&#10;zeip6T8eCm7QbUIunKJnVjwE1XJ80LU5FPh/yJfihTNOkLOS/8YcgokPFYv6BdOxzfjpHOLIhUY6&#10;dFPTK9gaGUun50nU1OUEKzUelRYk/InZBLfOpf81vlNN6MPwBESg6+yL/mQlM2MFpjEuypg8kdI4&#10;uLAxIjt3MYenPI+7n8bsE7/vN8ALwxyKjjM2ivgmTyGsYw2ImsxZ7Vz6XzHOVfOG8t68pFpph6x0&#10;3x7JzWgjgXNB9N3zkA44syvbC2p0mnxSUYktckwCGnq78kBxqAgG46TF6X0xt13iOP4IKY8fZFWv&#10;yGer0aRYOkeVv3k2hyTklDKWZUDUh8YWVVaALGgfHQ8Fd27CS1Q8izogBN9uzyHaSirh+FmOtm56&#10;altn3EU3mDfhpd1e3laq+mILbacakNALuohjeqc5K/nvkCmladMLfElVojOHyA+icIwHPB+7ts4h&#10;d7jggMRDxtbHQy1hlEBS0XcL6pMsRPbc0rHc5ZCiCdzwwZNlGjURud+wsoFIjodohy/YSNusUI04&#10;EzZEW79+1iimnUsodL0zhxzISiZIJph1XatVdNbRwHs8JCbQbbNXbJGIqB3GxakU9tFQ1KfLq8WL&#10;NirzsM2X8t8hENwnplyRXgYhMe+/zZfO9hRGg07EQaM72OtYeAjiM/Qde6/li4gtcM4Oy4QYjFdb&#10;wnLQT2RwU4/YmIH8wvx3DIdeAMQF4gyVot7ePh+Pen+MDcvAOqaIQ5dTbDx8wWDbWDlSE6tPbbN/&#10;goFHJsQyxkQ70Lah2MLoxLEi+aMp2zDDW42lXSmJPqj+V0wL86Yj9pCJ7QYoBQDlH58/4wxIM52p&#10;idnsLLYVUBY/TkMiM2mm5Ev5b3wXynB2XFjYiXyp80kSEhNptsWkz/mh8Amr/xgKMaYumN8CXwnT&#10;Kxfy4ng6Z6ho4fhRzPvtRynpT80BBKdta0C0EIaeQhat2Ttu94xQJHpul9+cmZwLwt0ZMUaOUgLz&#10;rfPhfPWT2WEBvmE5mjLH68Z6HYL5HIvtVBbOOdJJKBTmhURz7LMXxu7mQGrbC6e6lOqmJHUW/a+c&#10;lkvCJSLrGav5JX5fiGW/v/v0dphSH19//umIduo//vHT54jwf/r8h7d3P6tX7Ke79+/+8vt3798f&#10;f7z56e3Pb3/3/v7BX1+///7h6zdv3n74nGit9ub7Dw9+JUR62CVvXn/8/uEP719/fqjf+HCnXxvH&#10;xv2nz//l9aefxq8d9GMgP7/7/PZ+fOD7D3zSrx8/fffp4x/v/9N/1H/9+e4v/+eP9w/uP7//3R1f&#10;gZZ8/eHNT3f33z988/leP3C8/+unj8d//fjdj/cf/8R/i5T/8cHffn7/gf/6+On7hz99/vzxu2++&#10;+aRhvf70Dz+/e3N/9+nuh8//8Obu52/ufvjh3Zu33/x6d/+Xb7ANHh3/9fH+7s3bT5/effjxTz+9&#10;/viWEeln3/zTX/mgd3/hpHr44MPrn99+//B/vH3z+fWHH9+/fXDsl3jrTwyCD9RfYzyvv/vbD/fH&#10;RMPuwd++f0jqMtsbhRS9/dvnB294gi+PYcJo38gKJAw/nDk2f/7ER+ZT6/ZA//H9w3s+4Zjy139l&#10;Zcd05iv/ny/tHZ/PSD99fPP7d4zlH19/+vzH1/evj//xr2/vP/8z/78f3t8hYnfxXw8fIAH/fva/&#10;632WmqcPH/x6L1n89L9/eX3/9uGD9//9A0KAj4jF/uDz8Qe1CIpR3tcnf65PPvzy8yF12Ip8XQpg&#10;kcUf7u9+/ldk5rfiyk9V2Yw/fvcZWeXRD3f3b97+9rfHfyNxbMF//PCnj2+wrY5l01r9y9/+9fX9&#10;x1jQz4jCP92l4L3+blvX8e7YY7/95fPdD++ORZewjS1Td8avH8vG+LFIsI7XIcJ/uL/75eOD4dHq&#10;daT8D9pKIcJBr125RDCkGLNgXpaNKbXSNCnMGNSj9YOEWW6JTHNE9PV3b37657ETSIhyLkYQ8TdE&#10;E3UDYr7zX2NTyGUlaTM2BdE27PpUsGNXoAvKh2ou/p/rAKz2MYG/v3/7ljX++bsHx5o94FzQCJmD&#10;2I+hFVKxMcFzdruCeHCvHQHYlbmUCvjh/buP/01ycvzX/0yJidn/jUJ5w3rQnd5HrfXB9tAjOJB0&#10;30ZRaep1bykmxqE11yq++WUdAClkr7/78S/HAaH/iAG+ufvw4RO6+t/0ST+/Z3/+h28eKAOEu/jg&#10;1wdSUs/S1rwg+l+VCKgLtQnPHvwEkXAvYZ5cEP2bhrw4IWePH13nVImA1BMdeHGdE/ugcWIo1zlV&#10;InHCMLzOibVanFSb/dyYvUoEjpVN8OQ6J1a9cHpEl+uX18dUiQAM0NbGmD0MzcVJ/RufGetUiQRN&#10;wMe/Pia2W+GE7L0yZq8S2WPCviucSH48MjhVItYJvIgxJqztxcmViEpkSwSqc3Gi3zGRv+sSUYmI&#10;IRAnf3x9nQRHrqyeEqu4zqpRwYt4vcOr7niCpUrcGLwqlXhxAhnjqnueu36p3DZYVaKjVSiydF35&#10;1U1P6wTAWQarSqQ6BBS+waruekIReNsGq0oEKyrGXxms6rYntkJOyxlWpWILo5UMVcthWISQgAFe&#10;mzGuSmUrpsd16xMeUD7O4FWp4MUB/q0xh3Xz0/wGgI+zXpXKn8O6/cktq/WrMa5KpXHRGeH6uGSM&#10;L6WB/UPp1HVejYoSUbSucTg+qdsf4AWXXBtKo1GR+ad92EtjXHX/q3aEkJgxrkolXhyrBq+qAAgE&#10;smAOr0oFL+wzh1fVAKThOMKfGOOqVOTpWS+HV9UATCFf6MhGpYKX7gU25rBqAAxUME2GzKsfwpRe&#10;QRKI6Ru8qgbQtS/0/DTmsFLBS1cpG7yqBtAFNaTGDF6VyudVNQAdhVBsznpVKnih5439pQjpnHkO&#10;fwqDDJlvVELx0Ffn+hwKL1B4PUP9GlZ1oxIv8lMGr6oBgBNwgjnjqlRjLzu8qgaAFx64w6tS2bKh&#10;wH2ZQx16hsw3Kp9X1QDcnAXIzZBDJU/mF+I36WIvY72qBoAXoWeHV6XCG5bfb/CqGoD1IgXjzGGl&#10;ghd6w9BRqkOZs8H+wnl3eFUqn1fVADhdGA7OHFYqRRTA0F6fQ0UC17hos4Fvc10fNip4EZYw5vDb&#10;pjdGJMbgVamEI6dg2RhX1QBAuahDMdZLyO45G/DifHDmsGoA7ChATw6vSmXvZSWI5xeieAUxNuaw&#10;UqEPMW6MvazcauFF+hwL9mqUq1GpXQlxe2O9qgZQBJV8s8GrUokXFyQYvKoGwOilRY/BqhJhD4GU&#10;cUSjKgBgK3TXM1hVItzyw8676iuru9RcrXFji8GqEimygfV1fQIFdpusSOAAiLnOqhERASA9b8ig&#10;avkWKzPY0IjsYINSnZMV6U02l6EKGxUoMqo6DRNK0NLCSwWgr4wprFTwUoc9Y7Xq5qeYCoEytpb6&#10;w84vVAMR8EoGr6YyntL+1XGHlKWvvIjYGOaa0EKTCoAK+B5jHzcqxsXBYKgM1eMtXqrwwIm6qgob&#10;ldaLqg9jDuv2BzOJG2WY1wIszC+UHNK41OBV9z+n5CM6fhjjqlRPAGsSA7jOS/Ce+YUABIAbGbwa&#10;Fbw48Aw5fF7VBiFUfHljvRoVc0iQwpANIYrLuLh7wEkyNCrGBVjfGVfVACpYpEz++nopOTa/EF6g&#10;xw2XElzloqJwkVC5oTcaFSFRrCFjLwurNL8QvDSQHOOgbFTSUWhEQw6r3qCoH4yBMYWVSGYyyECD&#10;VVUbAByV37mqNYQ3nHOh8n5LG6oeYVK5Z3Ijss9kiugWK6pvCLEbo6pEw9Iw5ELI5Dkq7CdKC66z&#10;akSH/cThetV+ElR2sQLD/dw4/RvRYRU+d1hVjaGrOh3fBFTX+r4jIMfRen1UdetTvUbrD2MCKxGs&#10;CEE5a1X1BU6a/Oqrwg4iv47quGPdGFVVF5TiKFR7nVUlQjOBOHVGVTc+Xr+yLtdZVSL2FbwcVnXj&#10;09HFCiUL2TfF1rYxVBk2qY5L/hxhr0Q6suRTX5fAuvGphqCbiTGBlYhqRBWAXGclROcalanZG5Gt&#10;2V9WbXGgxA1bphHR/lY9I4xR1Y2v+9WcIx9M6ZoKRqUmMgaruvGpmMVgvb5Wqgaasw4rziuHVd34&#10;lCdwGZfBqhIxgaqnNkZVN769VpXIX6u68RWrctA6LyvRE+LO1MUao6obX+1knKCuWimstVKhlxOc&#10;US3apAJDzJlvrFUlIvdBVMwwcFVWtFghtU4IvhGpSQX4m+sTqPq3xeoo/rk+qkYEdFvZKoNV1Rau&#10;WLyqRLZYqB/GHBU13vjFxqgqEaXMlN4bZoyqBRqrV88NVpUIVnKyjAmsG59gM7VaBqtKRDUKjVmM&#10;Q0TVo2VUJAicCaxEsCJU6khg2/hc2yP4yFXjQv0z5gdSQfgMfsYMtp1PTuGV4xGroKXxopbQ4NW2&#10;Pt2ElM65Pq5GdZR8OpJRFQY5BWX7DV6VivlT8dH1cRGXLtOhixJpW3CdWSejbxUNMIxZBBnUuBGS&#10;dOKsnYz9f8BVrpppuo11LfVj0MxEF52xVTK4EZ+xxlbVAC391bDW4VbJqA6gu5m1blUTqOEhXqHD&#10;rZJxhNE/wxpbVQbcK0ANl8WtkmFx0EjOOFrAI9V1U4sKx8DuZKoxFyDHkJKqEKgzBnltrVslgxtj&#10;M1wH3WJVZJJDyQondzLb+KXAs3EDzmxhyhoZ3LgZxpnJBvSkzJbomiMljQwnDCfC2QF0WiozyQWg&#10;ymxeVckkMwsZ3iVxL2cHqKZiHhu6yEIQaoNbJRuRL2smq1KgFxvldxa3SkY8gESlNZNVKahTAV1D&#10;nbFVMtQPM2LNZFUKcCO7ZNjeJLzLAsAN8IY1tqZLVHn5rWHSAbFr3AB+Wpqr40Wx9Em4OzPZdAmO&#10;jxzi65pLzRyWTCrg/tzBLTcyZpKwljWTTZdQPkkdgTO2SuZLScN/HgFZx3E/uobPKfF3QEOAsrsJ&#10;pRm+++NG5u9utYeZH8kR/MLKNh8X1kwyX3Op/84kQytT7u3IZCPztbLq4xc3FWA7KUyuESxk/omj&#10;nhmFm0ofrLFVMv80bVhQNQKlh5OxAxoZkT9aDhq5RfUtqWMj3OAEDjoZ3IjIObpERXp1JulYY+2A&#10;SsZM0rfTsYJ0kWjhpjtVrXWrZNhcBMucsTVMKBYeOStHTzYycaMK3tDKDRUK0pWkgaMnGxncQCg7&#10;M6mOHGsmqZ70TpxGhmWOj2Nxa7qEuz3pcmvsAN0cPD8Sr0NNLpyZrEpBl6TREdXhVsnU5IbmrQ63&#10;qhTwFnVxr8OtkhGpwxO2xlYNDN3sQocSh1slwzdFSpyzW4125gLg5bMEjhXUyPDyudPAGltVCnRl&#10;wTK0pKSSER18yQ3vzrpVpaDbQoA4OjNZyYiXUNrjjK3jRGmqZOUEdSfeWgC+kJyCxa06K0B0LIzO&#10;44ZKpRT1ibcBGlSUBBW128Y8NiqY0ejTiN1RYVwmBKOcfo4Os0olZuhyQ0QaxJQqE3LGjmPayZB/&#10;gnEOt6YR4GYVLhwtPOce5SJ3GjA5akvXgi0yn1sjg5uVOsZdq9wIA9JO2lm3Rga3V5bLoe5Na2xH&#10;zyZHSXYyfyabRlBBlxVQaChVyrkopXPMhA4e1c2Vz5zt1snYAgQaDZns+FEgTBYWRJ01ywKoXay1&#10;AzqClL6yNMw1pKSTURiHXeKMrSoFWg9ZNRNHK9QiWy84f53t1kCkhJzodeCMrJkkIC7IbTojq5pE&#10;vbgcsBXOcl00gt6PvWlsGoG6PwuH/7ijTzHtyFU6Q2saAW5MiTORnUyrZnHrikS3tVncOpkqIR1r&#10;i/tEy64BjE9hmDO2Tkbbd6fUkGhF40ZHPyt+3cnoCYhjaqxbB5QSmrSgoXTMrh8JN/6fw616N2wb&#10;cyY7ElVlOU6/C7rZ1I9EJj0p2ckePbHioB1Wau+3jczdbw1YyllD90NDJBsVjRvoCO6YrerNPHUr&#10;wFdNyPVYeaOCmW4FcGSkqgSYYbc6zCqVmBHhdZhVjUAjPRC6DrNKRXkunRwdrdVQqTQYtlq98Ntl&#10;8p9gV5CZMkbWIKZUpdKw0xhZo4IZnbedI7uBTLGrBc64LiCNSm1ECHc4I6tKBCgN3WwdZpVKGEkq&#10;CRxmVYeQ28Nnc5hVKsBSNCR1BKRBTQlQWdXzHNFVQNTWxwETMwOF7FuiIxSnG2tWqfBqDmj19dTG&#10;i6ZBXjGN1ppVKrmHKk4zmFVd8K3q5601q1SYxkyJJSBVF5A2lpdnTGOlknNIPswZWdUF1PhY6MfH&#10;asY21bfviTbYKcLI/zVG1qiYxicylq6vWQOe2mvWqPw1a9BTEBNUxDkjaxrElsYGPiWa66XsG5Xw&#10;bqQ6nWmsuoA9TWjEGVmlInamezwcZlUX0LKOew0dZpUKZsQOHLOgQVB1hYKFfGhUMCMGaU1j1QV0&#10;sSaa64ysUt2wZlUXUI5EyN9hVqkAZhDvtKax6oJvWbNnjsHT4atPuOPe6oDUoKgIMN9ojKxRcZxR&#10;heto/QZGpWIKg8Jh1h0Z9/BsGFZaLYBidZh1DcKNCE55AvH9or+Jo3PRh8OsUj0hJQHU1tjU9Hlc&#10;h4VSBJYGaVQ0QcPgsZhVXUCXQNxPZ2SVCuuKTLolINWaoJsJdpLDrFJxTQW+p6MbGywV7Bqf6TBr&#10;GoT86yMHJk6SpKwZyHIy2Q6zSvWE1DIi4ghI0yD2NFYqexopMygje6ryOmMaO5UtIMdtE9NOGlfm&#10;XJ/GTmWL/tELfTE77gRymDUNQg94q3aV0HedRtPN7VS2m4u3U5gB4KDa2Fq0SoZIPwKkcl0cjyb1&#10;cx7FzYoXdDJxs0pYyby1saFWsSeumvsbGV0ArFyQrmZcupisvjuTlYwQ21Eyf9UEp2do5YZjbZnF&#10;nYw8O0FtQ0GStWvcuDLJgQ12MsolOHgdbh2TykUSIKyNdWtkZL7pQGiYj1x21cbG9QaOLdLJ/B3Q&#10;oKxCbdK42RlbUyVccwi2y9hvuvVx7TfulHnx1OLWyMBwvHBqg4lAdW40PDPc640M+J+V58Ji7NwA&#10;X1ncGpk2N/7k9f3WMam0PFF/heu6pJNh9auXk8GtKgWkhEtELW6NDKMazelw67oEyIgDLOL0LAvA&#10;DmBFDDMSLVzIFExRI1NjJisZO5sr5Yx0EPZE46Y+a44uaWTsNoTUmcmOSeX2PjXivD62RsZ8ULxq&#10;cWtKgROH/ngOt0rGiYOx4Mhkx6TS3RlN6XCrugRf43DPr++Ajkkl/IsWcrhVFfQYl80KQnKaVSnh&#10;UgQG53CrZEiJl8YmNtq40VzXSb92MmwZSgmtHdCUAuA/gh3O2CoZ13bqDntDlzQoKz4Rt9I5J04j&#10;09joKeNwq0pBTpEVQgMlUhYAj53LrB1uGyYVSXaaUXITZeN2gCKNsW2YVJo2Wu5UI+M6ZGbSkZKO&#10;SYWIjWpISSNjvz1TGej13d0xqbYuaWS+LultTqmo4r5XZ2xNl1AJiv3qjK0qBXwcCtwtbpWMaipu&#10;77O4dV1Ctb+lS55WMriRLrDWrSoFdjcXVFljq2Tj8khrv1UDQ1UQgDCddatkqC3KOg2cIq5J2aZg&#10;wHVlssOtkgmBg/IypGTDpOoUdvZbI+Ps5oZHxw/ooFRCtJ5MNjJ2N0h1R0o6KlXcnFAyLnNZALiR&#10;fHF2QAOzIv1wc9atkSngCnjNWbeqFJQ2sHLMiFMdGxc2ceOMw60qBSGXEWZDJlvPVCxzbGVLJqtS&#10;4JAkp2pxa2SPgCU5hY/s5zIlSP9T68qFnUwdlKx1q0oB25UbnIwEKYVe7SPBt3gzWZUC3JQXcdat&#10;k9Eiz0k0Y3a2j+Q6d6fMciejLSSVOdfP7g5LpQZCjfKv+zgbGYaJkyOlZrGNjdJApwXORoYbbHUb&#10;59afyu0Rtxo7oM+NDAOPDhXOTFalwDeiYJ34ZEPBkgpgu1ncmi4BXy33wVi3Rgbilr4izti6UmDf&#10;oMwNbo2M6gmUkMOt6RK6DitXZ3BrZE8o17Os19YbFddIHTAdbk2XHHlZRys3QOvjV7pxw5rJpkvc&#10;ohfQFWUHwO2pd2FMI1PASlXs13VJQ6biQOvOaGMmGxmH8FOKQR1uVZfAjSuFDPw4QlimREe+51E1&#10;ZKruZPciho0MEATxMmtsVZdgPFEc6OyADmh9CgjFijw1aCpmKI2jrXVrukTtbhxYH/uyLADOyiur&#10;YLWTYd7TQ8mxFFq/VDXSIG3nyGTTJdzhCCDQkcmqFB4T0tHRcV1z9U6r3J2sO6SM/VaVAlFlytEt&#10;bpWMA8drt0JH+7puVJCSpjXG1sjgRr8Px8dpAFWMQpKLzg5oZLjrlJBa3KpSONw+ByRJiqJMiZKE&#10;6lN0fd1eVLsEiCAtgJx1a2SYJbRussbWdQnF79Zp2qGtRy87Zwc0aCtIfCx8a2xdl7xAK1hj67rk&#10;5XNhOa/vtwaJVX7Ey3W0bqoE9olHO7qkkeHSUjPs2FytCysnDtrcsRQaGSfOq5cOtIRmmUWUdZp6&#10;HlUjgxs3DjsWXkOqErLFX3TWrZFxdnOXnWOXNKiqb3M1MhTQccPJ9d3dEK646889H6eREWWmnZWT&#10;yWxgVaxX7ElHTzYyjhtucHB298uqS7C42NzWujUyF99N2qzIpLw+pZKv7+5OxgVExCIMrdzxqorY&#10;OjBXMNb1I1F30DncmoGB2uL4dsbWyHQnq9Pagm5x9SOBGFu3YexktEhwemQ+6ZBVDEqpV2Pdqgoi&#10;zELxr2PhbZjVVy+ty5y4rahOCVgWXGFj3RrUVTE8ImTG2BoZ2xSl4Oy3hnX1I4aNTC6tF51pYFfU&#10;K/6zNbZmzqjZh6VLOm4VVULwyZnJqktADii55axb0yXEldUT5rpMtn6vHFRUEDhRtd6FVSVgVnSm&#10;kfkZ6AZ4VU9PPAhnbFWXCLfBCjgz2XQJkFyrbQfJhrLf5PaRXHG4NaVArw+UiTO2Sib3wWpNSHSk&#10;fCQJKi7lNqSkk6kvGLmV62N72lq46pI3JeWvymQnA4f6iit2HG7NWeHqUKso/Wnv/PoM5MATw8ch&#10;hFBn0udWyXCgXW5VKRCe545YI/b6tMFlKcl9+sSJmWObtbG9FKGzbpUMblwvZdjKRMM6N8xJS0oq&#10;GdxeqpfDVeuVfdK4gXlyIhidTF02sRUcblUpEK0krmPsbi69LB8JN/nCDreqFMTtmXOvGjq/czOl&#10;pAFYsUKp7nfG1sgYG1E1Z9067hWlYPU3etrIkJIXlh9AG4wyJWguYH/OfmtkyqM9cnAKtLzq3GiM&#10;ZNQ4dzJx08a5vgM67pUAPUaesbsb2cHNad5B5KGPTYaJw62SwY27Qpwd0AGsXMZBjb/DrekSrEkd&#10;+cZMdl1CUMdBooKiLlNCbhd8jzW2qhRoeIOetMZWyegv+NTCGFKbXz5S7XW4XsyZyUrGfuP6JCOC&#10;QeyhcQOFZK1bI/N1SQOwknwFP+mMrZH5Z3dr4comVRzbmMlGJjPBanFBGLnNJBhuJ2beyfhETmVn&#10;B3TcK7E4DCFnbNWcoQsFwQhHc224V9IxToUp9atlSigvpSjb2W8b7hUNhChft14bGYWRxCetHVCV&#10;AgcH+82ayUqGZU6JjOEtUjdVpkTHlADjxtj+L2dnlyvNklvXqQg9AVVlVladEiyPwAOwHxuyIful&#10;ZaD1IM/ei6cFmJsXcC6q78t3qsFk/DAYDHKT7GRICW4d8w4IACsnAClR3EKXvDExjKeX8GrMDUeI&#10;kpIg86+OALBicDE3o0uCzFt4AWBFK3MxGikJMrQytXmMlASAtRpM05haSEmQceOQWGXOW+JesRPw&#10;LBtuoUuog6XycViCkBIep6aMd5Kxkl+VI3YGgJV9e+M3N3MLuwTsHr4uYZdkLVZArzRzNdxSl5AK&#10;bjxPNDGKlaxFUTLZydBcv5DSe5srca/X81RIVHx9bZDcONVgUKxkAFjRk+ybmVuQVSkynK+GW+T2&#10;Ub2C5Aexb4l7rX6G6m0aAFZ8QdwBRkqCTCO/CQm2DdBY7CSjhCJPY2OXBIC1MGcq1kHychskTz5u&#10;YbVvoUvIkcdYM/vWyXQ2AjHINkjUj8vaSrLy9FJKy8hkVwqEkqkYrGSyk6G1cE+qfetKgZAkDJVM&#10;Bhmt6ytl4l6XjHKsrKTJo8Kv1TfgweFWK5m41+pcY7IRaCfSuWFxcaGKuSWAFdsJb5yQySQDv0qF&#10;FMMt/CW0t1Dl1zFDYm4SHX0m7hUxUW1hBpmt48cTtg+SfHtQbmYlgwxl4nzmWZEVvI3zhiZZVYhU&#10;NtesyEpMXklJqCBbEJSgVF9JAqDAQ81KBhk4KVXhgLK5wQ0ssHrjJNlBtM8g9kG9BDfAmqak2SAD&#10;cFVLcq+5EsCKiKjKXyjTPki4VVktwS3sEmpSUvdB7FviXrF6iVoYbqkULqjMjZO4V2BI1ZhdzC3s&#10;Ep6m1X72/iWcuFeC+ZfyKSSAFXgDFo3hNnQJznY1t25gkBSOWlBzCzKMLvqgmJVMpcBLWNmTAZet&#10;pHyyaQ23VApEZEyeMAVc+gl48lRRnt4EsDLEw+R1UE8ruFWQRM0tdAlwIlXw+hzVXKvtujndCWAl&#10;HloFx+9PQJI98GGjFO7PWwJYqzmq8gUlGQAAhY6mGEvfAHZfNetKMp7qH9VehOBS51avB3Xeggzv&#10;JNzUSoZSwBMEyM3sWyfTeYtgoWNuoPDUCQgy3sFU8DHWawJYceoglGZuXQWhuCiNZjRXAli5739M&#10;HQwyRduS8BKmi6g6b6EUMLhw9Zq5dTI0cnX+M+ctdAklIL/Khxe4VzwYXN5m3xLASt0lbgExtyAj&#10;G4d2SuYEJIBVR8SCDA82hrlZyQSwXmSTqxsnyHCOcU8pbqFLdCQzcK/EFon2qX3rSoF4N0fHRKAD&#10;LosNRD9i41VLACvBABcTDjK4EaIypzsBrBqFFGREoN8/6jb96UqBC5+sWPNaDDIccVRHV3PrSgFc&#10;EI02RY4YodyuuWrf3OlOXVLc1Nw62a+UKG4JYP1dSXO/BdnfVlLgzM8AsGLKUD7DaK4gw5xk/c15&#10;CwAr3NhvY5kHGXMj+cfoksS9Uum8ukreW3hBVvWTaKEibpzEvWpcUJAhJXQZNCcgAKycAIkLCjLC&#10;/x/OjplbNzAW3DpZodNJkTHcQpd4Kelki5XsSqHQYw6rlrjXX5lUc+tKoc6bylvkOuua66zkH5Fr&#10;hDnRyPDpEP8Unqcke+IJVJU8gcwHNxBupmhukj15zqlsO54ZyQ18idBcSYbm4jYVpxsbN7nxphKa&#10;K8meQLjfGE+3r0XuweSGaSI0V5LBjQio0CW0/0xu2CXixkkyVpJIudDKFFJObnToFO+AJNN3AOcy&#10;ubl4d5JhBT2UL4gS3cGNMiTmxkmy4vYg2CSkpCsFVh8kqpLJTlZxLdW2hXolY27KZ55kSAnt4ISt&#10;TFnY5CY1V5B5zRUA1vIfccfdWwrYPG2QhOR/qvvc/b4l7hVHO221DLeuguBGspFaydAl9DBTPjyK&#10;ucfc3l/VkOmVuFc/t66CkJIPaFGzkqFL3jTfNdbrK+CyT7oC0V7ecAtdAtyAHHuzb52M9FuKywpL&#10;gcaJbQOoSIt0mfstyKoBFHWZzdy6UoAbKkjNrZMRWiS0afYtAKxEqIBPGs0VZDTMw4OhuIUusRYe&#10;Udm2AVWh7mUqVROka2TlU1BVpZIMXBDBfPGiAp8c3PDGGbxykjE3Lm+1kl0poCPxvhopCbgsyg5u&#10;am5dKVQQQWVakBDQlgQ/F9BQxS11CYWLTUYaDpLkRkUXYwUdXSlUvSbJrZMxN7iZ0524V+qQcA8L&#10;zRVkXpck7pXqUAWqvn13I0t9JakeQ4Kr0FwBYEVzkaNkdEmQlSb/KJkMACvc8HyYuzvIsLnwl6i5&#10;hS7RN07iXkFUY3WZlQxdQlmKckff71viXkE7kEZkuIUu0Xd3wGWpeULgTq1kVwrewgu4rLfwAvfK&#10;IDk7ZiG7KqniUMbL9QrUK7wAjBteXZHAq1Id7y3XwLwWL/UIDip4KTQvtZm6OiBjVBkkQYXjroo/&#10;389rAFcpKWgOdVCBPEKvGl5hVlTOlVHFAXalRpPqDg9Ovq8hqakmETmpyqJw8+ra47fzqAilYLG3&#10;Ef7wojL+SMr+NqriZYpsJBW8nBxmmVa9X13f1BoanAxVtPq8qA7n5LBTfcj7UDZBVHalDpE7X0H1&#10;IV/QyUZ/yxDqV4nV3MltNeBVZePFWU69QQBLyWGngpd7NSVIlUQp5V4NqioOYJCtRKvaalDWoao6&#10;3F/OQQUrhQzA/9F5veFlDIGgQsurjhVknXZegBxN2+2kqlkp2QhMK/XgXgZegfO7jRBevHOFHAY0&#10;lYQ4d5aDyq9h1wBAHVTbULB7bV5eNrrlANQElJaRw05F8YEPoJ37s5ygVDwnJlxIDK3Pq8wvYwMk&#10;khUVYICspPEHL6wxM68EpFKqVD1ZgoqHTqWl3a9hwlGrkJuxD4OK/IBq/yN4hd7Aq6DOV0BYtW0T&#10;UFSSMgEUCTkMqvJfqHs58Ksc/0Ji3+veoKq6/AYHDOirSRR9tgvtIXh1KjI6qrO02K+uAZ68gp1s&#10;BFUFTJXbOzCoTyKfBpfOE6MvB5rtx2CkKPETZNStUVKfVPUGU8vYlUC5cpSZHbjVJxiiKoF0v2cB&#10;QMVsUx7vIKIfMqJoznPAT1kNZd4EUTU3U+3KgR+2HaNvrTI5guhJYVjV14Mrq/PCXjbHOYgomUf1&#10;BrVf3XoooIwRxKjS+iTTxPkwA3YKBE65AoKInC5C1EboA6tKKsbHFHEk+tFWHqEHdGoezYk5Bdxh&#10;KrTy2g1mNO0ksC1OWGiBqm1sXhBRoJXmDoSiREk5sl37GNGlysRJKkrpV3nQ+5kl4JSaQMrBl1SA&#10;tirOLJjFgwULgiDb/UUWKFVwLmQqGF5defDuoPiF4dWpKrygBD+xplTRV5oqqGj2QvVSM6+uPDgt&#10;pIaaeQUVJrqz3hJoSnRNBRyTihewgsvhEOlyz5Vkqp8NKg40mCazjEMRqIaPhAT6EB+FH1TMQn08&#10;nthwZs+CSlsDUZOVykiVISUOWSidh7VzEmNqVf6gshZcQkwrYmJmllTaNk2EqT3TQaWN7sSXXsAB&#10;jK4KKv2YSHRpldxSvLr+0I+kxJb+ACBQG9YfLvrxFxVVD+blhKPrHP2ozTKs1gkRVHQock6IQJVS&#10;5OYyXS2oP9UUFY4LlKlQioEp/eWlZKOrDsuLEjpthIAGCrhxq6aSitxDalHdz+tKGKrm1a2V4mVg&#10;atQkaPPi9czLysyrUwHTpLaBmVd/tLze7LroUkDhuzZCePH0M7y6BoBXlbMT+9WpCDuXFXZrJxKj&#10;ayPEKckqGl6dinBYhbYEr64BcOzihDC8OtVJV2sy1wSvbj7gsMa0N7w6FfAC4jmGV9cAANqo4WJ4&#10;BRXdgYzeAC3a9guzXnWrT6rqEsoI79cwQKeY9eTjiXkF1QvZUGsY2NGCMZj6aeQQtdXgr5dJPCO+&#10;1KjIuyzwyf35CqoC/5i3EbWiGi+SnBVGMqlwxlRWu9iv0AAFmTN6PrCmbBbZgoZXagAqWxmZD4Aq&#10;0FusfMOra4ACC7HLYr+CqvqMKF5dA2gdFdVVtY4KtKjW80Gl9XyUVuVJehr0LFHfLr1VME1Adalm&#10;0agoGUtfN7FfQUUp2KqtcC/zgRN98fo1laKwMNoIedY/qGoreHW9UfURDE6dGH3wOgGXGl5db5BS&#10;q4JUZHV3XnT9M2AE0P2Nim7cZS3fn6+gIo2h6keLNex6A5g1BaUNr05FgQMFfKCqR58XvgBT2zGp&#10;iHmqspUgrxsvfS8HFblYquT6FchQeLH4Zg3T3mC/jC0auNATPLXpm3sF1W+Si4AJ0neqryFQcSWH&#10;QYX0UudPyGFgQqs7pql8S9XyNkLsV86l4RUa4DejT+xX4Ejpak2hQMMrNQBJAeadEihSeIHRNLy6&#10;3jjx25gwHzi4WMMvSbeGV2gAigATOr7XUYEgBR6gGoWyZG2ElaSobJug0mc5AKTkRxKyM/MKbVM6&#10;Ssl8aIAqSW3s+QCQat0bUNACZrj9CnuDO4XVuL9TAgqKHfUw1Q8wqfsu111p1jCgoJwUFSnFfdp5&#10;VYESNa+uN0j4+6p3ZcBOsaMoJmfWsOsN7EMKmwg5DABptZRWOioBpFRcLtfS/WFOsnpnq0XsigNY&#10;3Ed1MuOp23YMgIsqFs/l2Km+tc9GTSVZtdM1KjHQoGASMabUMnbdgbNSpTohDn1mfs+CTO9ZVwMU&#10;AqL+rtFUUSOVR73Jv8b71yf2KdE3vIKMHVPGb+BBKd5Ej0jFq2sPglOMUZzoAIT6RQwyvYhdexBz&#10;K70oTnSgT1EDyvMQgNACMahEUGBjbZ/xPDheoQUeTMuUliIVv/OikJU5zgEIJZhIYEUJR1c5PwVo&#10;NrIROoC2tKqBADCHNq+qQq/m1VUA5eLepr4BT+vO6rc9170hEHjQL05pFRAIKrA0FCYSSxh40C+I&#10;AqV8g6qOsnKOBh70pzqGmss5qIiDO+do4kHJQjNlxSlE2rbrb80ezBp2tVFuc4NmJmbbeVUXEWMH&#10;BB6U6l9YiUJDBRWxPQolmnn18/8GJmgQxoAp2rx4CLAchlc//28ezcpwywKo56ECpBTFbSMktfSj&#10;HCpBRfKxqlZ1BYaUSh4A681+dbVBIfECttzrjQCDVv8oZY8GFUuoOmqREtfWkPDIRznAggoVSqNP&#10;Ma8Ag1KLXSGMqXbTRkipHVWvmbI1jeoCiaSCKkFFoX9VFZHoUOf1t37N9++HoMJ5WxrgXjYCDMpD&#10;rmBIgle3NrgaVF1oAlF9XjjbDWAkqQ4CpCYrjJKEjReeGxINzbw6FTUIyrUv1jD0xhv8qOLVqXgz&#10;oxENr64BSJ5SBcUwf9pq0N2FK9bw6u8UsCkYo2YNOxU4HXK9Ba/AgX5+6JFg5DCoMJXpwGF4dQ1A&#10;DRMX0A7wKNjAKud5LxtRqvQHJ4fS80H1xHmjgioJAyUIrgKJQcXjhkReM6+uAagWROMBIRtZ3LTe&#10;vUZHBQqUct80ize8urbBFHWBjgEdxUhRXsQge7PJ5iwnBrQcPqa+Ck0Q2mF+keliACOjPOkXX5Y5&#10;zEHGtaec2YkbJeJULVvvL5UgozKjOssJAK0wncmBAN/Q1hCTQNnYif+k4RiVjMS8ggw/p3rCBvwT&#10;AJKUjSCzshHwT9r0VcjNzKubKSgbkyWAk7ctfLXgVKDiJCNj0FQ4oZp08PpcGGBmXp2MFnbKwRyg&#10;UWD7oMDN+QqyqlpudG/APxf7FXrD7le3HDCHcNwYVFugRlGiyn8YoNFC7VeLt3u9EWQvXETC3kC9&#10;dNl4VMUGwSvJ0BvmXn4HaJSb6ENqwf28kgwXvXkT8UCOeT3fyvBNMhDP5v5ifxov/OwM0UyrU0nX&#10;8juKllajQRMDS6q/Vce7N21IemzT+lRbDLVbncqaotTo7bwwRQ+1hJ0KR7t6LnMLd148K42WTyrC&#10;MBVfujV731Gs9E27GxN1SCoyIHndGF79wUEyI0ALI4adip6EGDeCV6A/qRpXjQduNRRJXG3lKTb3&#10;+Jh5BfqT4vUXCFrBqz9uSMJThc64GNsIq2gol57g1anohPUwJbgxmzovQoimyllSnRRpN0Ue6E+W&#10;vHgxm3l1KgorV+mVe5kP9Ce4W6flgwqJp9Cy4dU1AE7HMirFfnUq+q4ql8M70J/036kUXsGraxsq&#10;w1Z+t1jDbm4cIBfdfnUq7n9AEoZX1wDkghbqTsyrU9Fkg/pLglegPzF7SSYXvILqwwqaHEFq8DaZ&#10;h9fDuBySitASJWHNvLoGoFiWsrCpZdZGaAtYEVhrVEQ4qw3L/X4FFeXAFUaKDQpex8PkmyUVFdKf&#10;pvgSNfU6L/pao0XFvDpVdcJ8iFzmd2BG6Tqo8ouTivdQ9by7P8uB/sT1Da7VzKvrDfyAGA+GV9cA&#10;PB1UlzBkvK08sS8wz4ZX1wA2LZaYRueFqazOV6A/q9apEfkgQgZdDRX8u22EgG2UiR1ERJepJW3W&#10;MNCftEYyDiI+3QYI7J5qj0Y2Av2Jo1JdX0FEC6ZDhTg4um2IuDeV2RtEoIHogmXOV6A/OSem0Ag2&#10;fxsg+0U6jFrDbjl8qVqh5LATIYfkZirZ6BqgXMsCDcCBj3lhptAd4V5HBfqzNJRRUUFU86I8p+EV&#10;GoA1FBF6qpLlvI46lvfzCvTnbwEVs4hB9UXPK90b6E8AvjxIhZ4PKo4XabtmXqECiFVc5q4MzChX&#10;CqBRwyvsDfSa2rDAjMLrY9y9JMH2bQYLb6AHSUUVUFWgiA4UnVdVnjdCH1TajkroJ+8UE03htdBG&#10;qO3DBIySRnIIkB5dJJIXT18jG91ywNygJI+R+U6lbezAfT5RvgY4Rwp3mxe+OTBBYl6B+6QMFW4R&#10;Ma+gorV0ldO411EBF8X1TQqj4dWtFHaPAoeGV9cbBxgY5SMKsCgPKaqSGF5dbxA+4D8zr04Ffosk&#10;YcOr6w1QqdVw6v7tEGBRginE2gyvrjcs3IY4SJPDX3+UsQECLYpjCbSYmVfXG+VnMxB6aiC2Eb7J&#10;D1Q+vaD6PShqXl0DYNo8lE8v0KLlFzX50uBQ2rwKR+jWsFNpf28AP2m4Utmt93IYVL9+bLOGAfwE&#10;0a7yAt5Bpf3zAfysGKzpK/wOKh13COAnLn2cgWYNu95geCalCO9uE40nFhvtSw2vTlZRIrVdXQEU&#10;JLiGKGSjk1X0S/HqCoCXFDE0Y9sEXFSiARhRX0P8bAQ5zLw6mY1WBlqUKCyeUeM/DDIwsB9j2gTu&#10;k5aJOB3UvLreAHuEQXRvAgTusxrLFhDjXjaCzFxdgfmshiwAUw2fbmtUJQ0zpW5pEB/mmadYdTK8&#10;r2pW/eiThQH2RbEaZOoyCZxotS5XmZx4/dshIWPJVNTjqDcikHZfcHNmtzoZxppyvgZOtAoFOrdX&#10;kP3WWDGi0Y8+CuP7ozzYUWmUKIXBU+Je7GuIp1NlVyYZgGXTJYYOX8nLYXqSrErzG8dGIj4tVokM&#10;hTZEKpOqm2sgPsEPGbzXO8jsGibiE3Spyl7GOd7mBU7UpH1RC6ARkc1Cz3GjN4LsQEep/eoKgADR&#10;w1lrARSlYJrBAlKlvc8L9FvVqru/TZKs0BTiLAfgs2zrar4reIWBYnmF3gDk7CyowIn+WtdmXqE3&#10;iBzwnDfzCjI7r9Ab1Fn7msQvEin7NpPwbO7KAHySwQk8z9wpQVadko1sBOCTVsnEvowcBpnV8wH4&#10;JCgKrlfx6nrDWqGJE6XuSTWJuJf5IANbYgqz0BC2bzK8KqNV8OpkVYHLOJUTJ8oC4lY2vLq60WsY&#10;CgCtUYXexbw6Gb4XFSAaOFFsG/XyCjJyYJQdFYBPbFEqtqt5db1Bsr4pEgi8vssGbnkyWswadjIu&#10;C+McwrsYvEBTmYS2JCtzXuioT+JEiSWql1eS/eARFfcyotDn9cbGNl07k+zLk0PNK+wNSk0obzmW&#10;eB8iNpuJ9vLtTsWfT+PaGGS42A6h6YkXDmbg7e4lcZA9rq+JfdHlKZjRWRfo0a3qGGS4RI1OpDdJ&#10;MANRZRJ8BlkhzEQU9hNoUUqY0IlFhG4G2UHnHLVnXQ3ADEiQsHBomNkXBFPAqGBqe3SqD0ngphDX&#10;ICMh1ti/3KydGUWyuTSFgCRZuR2NAgnEKPX8X0SmDbPQO7xzgN3f+olIIo6ZlTkgNP4gw9Fv8D0Y&#10;DcGMu8zUCBhk5W9XMwsNQjcb9WYhYamPEVesMUyB9XYqHlUqMSvJiO9/neiHBuFmV3UXsbDbGA9E&#10;37jCPlE19InD6GGeY0lGqezCIQlpDFUAM2DgRvQ7Gcx4nwpmgQHFjiAD2lwxSQZSQAlIQEdRqCT8&#10;mZkFGe7p6zRvaLzYfavh9gCzc3+hBRkoMBCTIgPyE0DQKotexqbgFqqH1p10PjLb1pUIsIffijyC&#10;Wyfj3ViXmuHW1QHcfg1Owa2TgQalWrx4LwEmiH2rJg7ibZZkpcFVegeGWHDDS2Cs/SSDWxUOMCvZ&#10;HyQsh+XWyeDGha24pUr40udDnYBORufwR0GT7vVW4EKZG89Is29BVphhiksYbt0aqRzgp8mIpMF7&#10;2+7ynFT8RMwtdAk5Cyq7CVPnP8atKwUSqQi7qpXsZGiuR132Ym5dKVTaVllo96c7YaVVBlrdboEQ&#10;hRv+UKMng8yfgCgreoCFRzObuXUVRJASNLA5b4EShRvQaLVvXQU9qQtWuF6xb10pwI3Ao5pbJyMo&#10;+tsaUXDrSuGo0I3xBKKD+wl4HShKI5MBFYUbIQRjlgTZkwcbIFOxkgEWLW71+ro/AUEGN1bS3G8B&#10;F62VZOsMt9AlFBlWvZxBerUN8FISZE9s68oNuJeSAJr6ExBknAAAqkpKuoEBN3m6A2vK6T4fh7kD&#10;AjbqNVeQobnQCYpbVwpeKwfelLsbbkaXRIFS6leTeGrugCCDG52H1L51pQA34HfqvHUyv5IBH4Ub&#10;HiqjJ4PsSfORCpnen4CEnQKwLxP7XpcEGUGdSsg13LpSQEqwS8yNE8hTTjewRCOTUXEUbmg8tZJd&#10;BXFL/aZqiZVMu+TAUWCkJNCn9EjhxlFzG7rkt+Cj2LdORgCaup6KWzcwsF7xsKi5dbInzwcqnBgp&#10;CV1CATFVUhFId7s64AaEWslkNzAq86IqnYqV7GQUliCapLh1pYDflMCL4tbJqsSk8xQGpBRuwPTM&#10;eQsyuOGSN3MLUCnvbvwl5rwFGW2KAXsarRyw0rJB8aCIfQsy2rzyfFPculIoyPzHRA/Rb10mqVsE&#10;VlGcgECkMrdfwOe9TAbZYm5dKXjvTJQwXexbVwqs5G/pHTG3TkaUgsY1RpcELhVM4C/oTnALXYI/&#10;vyrV3d8BATEtBGKVdRXcQpfQJgdXtOHWlUJxA+JvuHUywM7oc/MOCJgp3IB/GG5BVpERYqtiboFR&#10;RUrwPJkbJ8i8lERlUuxyNJfi1s0ZGiLgaDenO2qTlmjxEBD7FmTEcTFeFbewSwD7MjnDrZMhWdQP&#10;U9xCl1RVbiclnQyrhIakiltXChS6YG5qJTsZARyQVkomu1Kg8xA4fBMPCMQqz2dqRKu5daVAE0d6&#10;fKp962RPSrCXgXGvuQK1SviyKpsYKem65OB2K7fmPbcAoPKcwqY3c0sy5LgcjYJbd6LCjXQB48EI&#10;5CoqAbiHkZIAoVbmtap9R9Z/sxRwThJWVHPrBsZx8upQVlCiV3kuUivSrGRXCgfOb3z0QkoGfrVw&#10;r4pbVwqLuQUZDhOC+GZuXSks9i3IAJS4qFHAUQ861tYG3FsKSYbr6TS1H6kg3IWLy5SuM4ZbkPGe&#10;pf+cWclQClU6Q/knA8l6YFDyZBfcEpSKc6xyRe9XMskwlql0Z7iFLiEkyYvRcAuyAtmY+oX0Pu37&#10;htrCwjDcggzDBIy0mVvoEvJTiCMYbklGIoe6uwPTCqj9W/1hxb6FCjrYN/UOCFRr9TcnTcVwC11C&#10;LL/S2u5vnChkWhXGaSxnuIUuwX2hqjQDLu1SQmxdIawHGZVMqY5n5pZKgTQ6hVMISCxnFE0p8u8+&#10;gW7F6QFU3WiuJIPbl1Dy7b5R2+4/spKDjNoY9LIz3P6gFIyUECftg8SJjZVtuKVSqGeHOG+c5c4N&#10;A+NrXosgjjoZpfVOwBS3p3uQUfmjehWJfQulQPRHdbYH/NkHSQwBpKvhFkoBbgTTzNyCDG4qi5dj&#10;0gdJ/FMVsh9kZDXJuYUuwQylp7uZW5ABQSIkYFYydAkL+WPiOGSe9yXBlnnQ+FRISdglj9dL2SWk&#10;7wQ3tLLxmZMp0MkeYGtNPGCQ0T5HlXzDIR/cKJtlgN6DDCRpAUXuVzLhrl/ubje30CU48FTpPG7P&#10;NjcMBW4uo0uCjEZEP2g8M7dQCo8qGSvubmqwt0HCjUYERpcEdLWqRV0Gf/2TZH7fui4BGFrvfHG6&#10;Aylb1Tor3CqkpCuFwg2cpibAT2JeAQ5/eKwIbl0pUBjogdVr5tbJcCFx4ISnl8KZbbtxWBEANXoy&#10;yOCGd8bYJYFfhRsraWQyyODGUpq5JYCViOTXxDooMNWWhAWBnZGSBLD+UEzPVHP4CTK4VZ0lISWB&#10;e9VAfYKCfW5VWsAgUfF2NzJc7W/VUjLJytXOQ8DMrRsYTww1APTiBETF1QptKTwX+II+tw9XgImu&#10;Jxmu9iprbOYWuuQDO1OXCP9gGyTccKuZOyBKoYKeJG5kdEmQsZJHFdi+11xRDBVPRHVTMvvWVVBB&#10;o1VsEWOpLQncyJwyUhJkzI1SQ2ZuCWAln0HVlSYE1gZZ0HtiYmIlE8BK3uFp4t2EwJIbVpfi1pUC&#10;lfK4utVKdjKCu6RZmBOQAFZCD6g8ISVBBrd655uVDF2CHFd39vv3W+Be2TduHOFTQDG2DaBLIvnD&#10;aiU7Gdy4uxW3rhTwM1Ji1rzfEi578cIxcRxeQjE38lhNY5AkY24cAPOiSgArgNIqWiL2LXUJSSQG&#10;G4pjMeZWCX1mJYMMrUzOkDlvCWBFlSvEB9vUBgk3VtLcpoF75anCS1jNLXVJPbzV3LpSYKvBGxjv&#10;TOBeCwRTwab7GycBrJTS5/YWUhJkxa1KHghuoUsAztBEwnDrZJXGoxpqYEC27SZCJTVXkAGVQisr&#10;KQldglZ2PoXAvRJC4MIxpzsBrJzRhyk9zalsSwI3tk1x60qB4vhfMONm3zoZ3PjP3DgJYMUVpMpq&#10;8+2cG6Js9i0BrKTovUz8jdd551Y9uUxkBa9WI6MeBMVCzOkOMuKKqDJzvwXulRpyFK1T3LoKWnCL&#10;Nw6qRGWR/ATulTc3oWS1b10p4GQhcdTcb1F3tQCsP8oyj8KrBFaeVU7i/jYNsoJX8YYWejIBrOQR&#10;qvbDFOJrwlVz+6iXcJRRLaAa2GMzt9AluEuoOmbm1pWCrgIE8jTnxuk2misBrOSjqa5KFMhMblIm&#10;E8BK18IqqHYvJUHGvhEnV3MLXVL2halVQj25PrcLkK3B0P8kgNVWikoydEm9+4SUJIAVmVQ1lejB&#10;knOrsIXhlrqknrTmfgvcK+LP6TY2V5RVxZ/AHWB0SZCxknZuXSkA9MeAVdw6GXOTt2ngXqlRSc9U&#10;xS10CTXILpNxDfCxbTeoFFelMsnKnqxmq/fWawJY8djCUJzuIPPWawJYSY8Bd2m4hV1CX4Hn03hD&#10;A/fKSoLNNZZ5kP1tbsarlgDWKh/nuKVdguJSL6ootsoJoGiPmlvqEqSGQQopSV2CpaYiYlHc1euS&#10;KLhKipKr0Ub3+XZw6uLG82Hm1pUClsLX+ZUD97qYW1cK4KR+qlTB/W0aJV5LT/LKMXMLXUInxVPZ&#10;kwmXvayUBIAVKwjMmZlbkPE25QiYfQsAK25eXkaKW+oS650JAOvzh31TmivIAFXjeTL7FgDWqsFT&#10;3XnupSTIgDlTEt3cAQFgJZLpqvf8BBkxYTpmKG6hS9A/TitH5Vay2IhAKykJpVCZD0pPRslXKhMB&#10;jlbcui6hGSMpoEYrJ+5VI6wS98p9ozLS0ItdT6K6KoxwfwckgLV6U5l6Cijh4EZ0/TDcEsAKWFZV&#10;FEGUghtHx+T2USI+yDgBpkryICutoF75A/eKg1JFVpKskjJNVUuM1ZhbpeOYd0CS4YsA0CWkJHGv&#10;nBpgSEJzJVnd+ep0J+4VAOtbvXGSjLxdHnBmbqFLEEmVKU/DuL4BeD2cZZ6414PcB4WKGGQVyjc3&#10;TgJYyQepcp/3N84g45FpMkCJNuSSUCRUyWSQYZq/TKzjm7jXBynoBoU0yHB9k155LyXfBLBy45Cl&#10;dL+SgwzkTIGqb7UySXJtJUGP4VhW3DpZ5YRXErrg1nUJlkIh6szcOhkRWgJiwl9CulvMDW+00ZNJ&#10;hhX0KqC/mFvYJeUbMKgIUgfbILHwCuFguHWlUCnvvIXNSnYyon288tXcul2CZe58eHhj+tzKg2HQ&#10;Y1h0jQwRcT68JOMdYLl1pQA3vKFCc4HzboNElbDf5gQE7vVJZpOK9pHem9ycd+YbuNcq2odaFlIS&#10;ZH4lE/cKXT3Ebu8AAscxt8ITGZkMACu1g0uWDbfQJTVG4y8B590GWbnkyjuTZKyIi5t+A8BKEfwq&#10;G2rmFrqkjBljT1J4JOZGxwgTgU4y4t04bQXOHGd3cMOnYN44SaZj+dxnwe2kIq14CScZ+BKyJJVM&#10;dqXAtUGKmjoBnay4qebH4E773KhiS+seISVBxh2Ah95orgCwktmqigB8gwpmDtAIhrdNDV6UwTAz&#10;61QgQ7k5zF0a8NXKrlcmUFABsWUVjXkXoFd8jk5HBtXB0hfE+d4mCfBqVWxVaiSoAEY/VLI1NmDb&#10;sx/6YpjqjEmlPVzfgK7iYKSPlBGQrnsWM+tKhAZjQHQMs05Fvii+O6NDAu+KB8hd2UGFgPA/wyxw&#10;qzRcJBXNTC3INASbdOwmIZWHVk2o7w2EIEOHIPzmWAdu9cmzrWLxglsqEdSBcW99z25XoPoBlihu&#10;nawqudDLUxzswK0+n7jYTboiWRhtA+DGG1XAE0CFNzLMEWwtc4kGGdwcJBR7ILihIZTyD7K/QULV&#10;SnaVgGHHKRUBTM5lGyTcuOuNQk64Kw/nqtUnZDJUyS/cVc2t2xUc7d9Xg+DWyZhbTU7IZOBWeWzg&#10;lzRSEmQLbqFLyKlUkFBa8uS+cbkZPZlwV8BHP2rfgsxLSeBWqxq8Sv4n6SPnJmUycKs6XIp7I7nx&#10;2DAnIOu1gpFVxUlR3snNzi10SWVKKD054K5WKwduFaAHzabM6Q4y7jeeROZ0B26V8Aa9cMxtGmRw&#10;K/POnO6uFAjfExdQc+tkWArcAYZb4FapaIqVbOYWZHD7vTruzeTArZKqgjPNaK4gqwtflR4mgNJE&#10;uYrZkQgi7oAgq5Q+YGRi3xLuiufaOa+DDG4FZzfculJgJckrNo6LhLvyAFMl2hlUX8k3BoayJ4MM&#10;Kfn15QgpCV2CEYRaNvvWyeAmH6WBW8XA40JVUpJ2Cc5rE8D8JtwVb+ZDuRKCzOuSwK1SDh44kFrJ&#10;1CXWcRG4VaCFFCUyKxlkWK+cAKOVA7fqb9MgK8sct7c4b4Fbrdo2H+VwCrIFt25glCapHt339mSg&#10;ZL2FF7jV6lxymkJZOIuaUoCbS/zkJdrIsJXx56i5dbIFt64U4MYgFbdO5u3JKPPqXeVBxunGp2De&#10;AQl3Jcrn7JIgW8hkVwq833CoCaA+te3bdhe3Qmzc3wGBW6Wt/a/v9P4EBBncuHHMqyPhrr+vRaMn&#10;gwwpKfPVzC3skt+XsOLWyX5l0qSZkp7bNoB9q45eQpcEWXFTxW3A8wc37BKTsJtk7BuirKSkKwV8&#10;QZwbNbdO5s9b4FbxcxH5V9xSl1jPfOBWMZ3wjhnNFWRYQbi51Ep2xwf+SVSJmlsn8++AwK3iKqAQ&#10;mxHJUCUvYKvK5ArYavlrlTUZVDiVKf9i7IQAu9JMjfebmFlQ4Ztn08wjIECrpGqXKXOvI4MKZszM&#10;6MjArLIYvIsMs659PMYjIKsfFl8FAoIKZrwU1Z51dUC/DNURishh03RcGR8KeQnlH4BV+gCrojZ4&#10;wYIZ5fBM4iD4tUZGa14iU2bPOhUlaPFmq2XsuoBoCt4Ew6xTLZax6wI0I/4tw6xT8WQjlm7OWYBV&#10;Ef3SO/fnLKiqrGWt/r3lExBXFIGqrwGerO30UREAdYEGVBWHhYvcBBWga2amlrHrArqpFJVYxk51&#10;UIvxaTLiKZfWFoRmVapRRlIBJCTaZG7PwKleqCuFWwwqyk1VS2kjIF0X0OLtx5QiBUfQ1gOQKpeM&#10;YtZ1AUVigHebPetUMDuqkIoQ/a4LwJW9lMUzoK2oKxVpCGgrvuAqDyCkMTQIm6aqDD8fAW29Hs+n&#10;Qf4MsmoWqVKloOvqgGYjqLr7yQ0yCgY7BDR0/WnyoleVcUYOMu4L3LpCJqHrKuEkY9/cNIOMIr5Y&#10;MOJwQ9dVyQmY9hBVSgYZL9hvrcrtIYCuGxYkZ6li24MMdthMbnZdMeB8U2ha2HWyanar3vXQddVw&#10;4qU1lt0gw0NFqpWwtqDrKgUUqHJJDjLdUAK6rh64O2i1pM5dJ6tm7j+mvsDzEWjVqvli4AKDjPbl&#10;9FYUfgvoulah57mKlg4yHEc/1NY0ByHxqrxSDDwBdl0ZcYNzGzt2XavQBFUVS4ddJ9uw61oFB4vq&#10;6g67TkYhfrSDm13XKnR6wMtoJDMBssR9VMUShhnqASiLsfUGGYly1MRTN0JiXUHMmkYusOvKCFcJ&#10;yQSOXdcqh59dJ6tSCArvwTBDPVAq0aRqDbIqMkq41Zy7xK1StoRFubWMsMoDJetFJZGrmPemCBjs&#10;ujLCVCGJU0CsoOvqgdft+xJu7EFGsJUYibrNE72Kh5K69WYxQ6ugMHFmqL3r6qGaW1OAwbDrZEgm&#10;J0HdCIFgpZ1Fmd6GXVdGVZKc17GaXdcq1U7e1NVk74KsyumYAh/QhXq4SOpwohJkzO0tFzPUA+mf&#10;pgIxowwydAOtStVidq2CTavekbALMoqI0UbJsAsoK0hKHglGVJKMFte8rhW7UA+wMwghghxBVhaO&#10;yUeArmsVLoSTl4w4CElGIW5Vfgx2oR7YA3fukqwqahsAFOxCPSAqBro5yYjsvwwCCrpQDyTqmYIR&#10;kwzwODX6laiEeqim7eqxHDhY6rrovQv1ACjMBD+YXZAt2HX1gKfOIK7g1qloLEKpa7eWXTtghxmk&#10;HNw6FdnalLFX3ALSSoVHZ6gEFUmW7IC6WwPSCqTelFUoqH9zvFWSJXkNRioD0kqNTSclQbXh1hVK&#10;lSNR93gAYektj4NKvcoD0lo94gXCkZUMLXRyh5jgfgUz2w7wEHFGQ1DV9fiRUtK1CUrBFIQpm7eN&#10;ESjZSVFVJSVdK7yrWZ25dgIICyqGE+DOW9cKb8w2ZcsGEBZUDCEvN7euFWgZbhIKWclOhZ+VnoZq&#10;bgFpJQpoyuI9H0FFeTu6kCnDOSCtnlvoknoUHG5u3TrRMhlAWFaSuSnNFZDWi9L+6joNKlaSDuxK&#10;SgLSiuvZWUJBhb2GX8XNresSCjc5My+AsLTjJolI6cmo4Fra1a1k6BKKYXxwCwrHcyBhefYbNAEn&#10;oGsgpIQUKcet6xJMQ8x6YTAHEBbwMu54x61rBWoNmWAPc+tUC60ckFbNLaiAIVcgxexbQFrx7DnN&#10;FVTc3dglaiUD0qr3LahAtKIVlJ5MSCsN3dQJCCrsSR4sbm7dwgCaanCwvBc61YZb1yXcik5PJn4W&#10;OwEIiZKS0AqaW1ChknnZKm5dKxSsQ53uAMJil7yoRqC4hS7Bma6soADC/p5uZ5knpFVLSeoS2peZ&#10;mHgB/5plSIjHYE8GVeFnVZdH6LqFoU9AUGGX08xE7duo4FoaSNwBQcVtehJdN1KSkFY8nMpFE1TU&#10;s6VkhZtb1wr0lneWQuJn6Wqr6uKxb12XoMvd3R1UmM6AIES9Xrh1rYAkuyhnUMENx6HSXAFpPbk5&#10;nJR0DcSQ2TfHreuSqk7ruHUqkMgUZlP2ZCBh/ekOXVJNHt0bJ0Gtv691cd6CamErJ6qVkKC6A4Kq&#10;cijoFWVOd8Ja9dz6y4gbhzanjlv3l1T7MqVLAkP7pG07WTNqbl2XeG5BBdYCLKHi1nWJlsnAw2IF&#10;oV8dt65L9I0TgNgNt64VtC4JHG25eqs4rXhRRQVXrSeDisYpgEjcSnatoL1qUfcVRCzIAMUt4K2M&#10;0N1vQUWK5m8ZRLGSgW/FiW3anILw6tYM+oeHgNLKAXDF72HqFMEtdMmCW+gSVtJFxqLwK74gNLPb&#10;uFALFRlTgbgA1IKVAMbj1rJrE0AJNJwwRl6AY5kdedhudl2d6JBAoGPp1oWgOG5dnVBq3IHZovQr&#10;hiFYBnUNBNL147rLV55Se0AgI1RYU0/vAMhydJzLJKjgBrDJrCTQuTZK66JMKtRJ+SOEYkYMG7eq&#10;O2qMvKQqnyE9tBS3rhiIJCgnBpH2NsZKVahCcPeqkmhao7MGbFLRpwLLxO1baBPpVsD4b2PkQv26&#10;qD4euaCrYoH3Buykwh2hTjeencYNH4bxPSXRExBhHRyzbV2VlFPJTS2o6OhWpeUNt1AK0n7lwdYW&#10;pO6byks33LplUnE7t5JJZd/5AFLaKK39mlS8F0nnUvuWoFj5XsSP0MaIgPLsUMctwK3W14t+C25g&#10;eNRbmLu60aFcVTQ/qfDPu5sbR05jVgA0dQCCCg1dlV+NSAawtaYmktXYtdA/gNlJg1fcuiahXpHC&#10;aXPA2oqQcPjBUhOnLVCtNv5GxK0ze3MC1N0WdV8L3GAe+YSJOrPjy4WvZtY1AvFgd20HfLayzlTo&#10;AadpHyNmslJaQQVMlKJiZmaBZv2+VYFZjnXXIoWVdnsWENhC35h6jWUktQWprFDlmCG5u5FxylXt&#10;ILh1Mu6ZAs4K4Y8CrgXbMNnecOvKB9XzVaE3nFN9bmSzmMQ/uHUyqi6qlouQdX1Af3KVjDfI3lj/&#10;KmQKNr3NDcgGtbiNsRVkeJyqNJvZt64RDh6zpioMc+tk6DqwY4pbVySkyzqIOx67tiQ8NaqjrZhb&#10;YFjBbFwmdb4eyp0bgQf1SiRw3MhAKPyo932S0bjvpcKKAE87N2RS5ZUkGXaFaknFknSlcOCZMfWs&#10;BhlZpSp7HrKuFEi7AEpkTkCQVb6yct+RfN1WklIyNAlR3DoZtaBJclMy2XUJEJ2KV4inVIBeX3/r&#10;K2JOQNclYA24uhW3ToZSRkzU3LpSON/YUY5bJ6tK6Dz4zNy6Ujh/4OZWMshoT2KqA3Asu1JAcVEN&#10;1Kxkkn0JrSsrOcCrcMNwU9y6CjppzuD2LcCrhdpQacSgk/vBeb8/Tk8GeJXaTRTaV3PrKggbiK7q&#10;RkoCvErAjh4hiluqIHzz6gQEeJWiktLmCjJi+JUbJU5AgFfLB6diAbh92r7hqHLZcAhTI6NV7ylP&#10;QCej9oc9AV0p2JoEHNNOBir3/XUr2ZUC3e3Alyop6WSAPUiuMfsW4FVqv1IvzXALsiqRoYLP+BTb&#10;vpH2TXtgxa2TYQQdznUR4FWOtqqiWw7dNsjnD95ztW8BXsUxz4NWza3rEmpzOkA7vtk2SF44ILEV&#10;t06GE05arwFexVPr6hHgsG6DpEbzg6RVoUsC8lqhEefiDTIWiAit4taVwhddotDDAJza3FCvJOqZ&#10;qXWdQBo8tbbVtnWy14cwsmLWVcKXCr6HcswE4pWWWaaDPRZPN0pwwlG1Qsl/0FHaR2US8uxtq0+Y&#10;hLwTk5eZdOW9UFdpIlfJJaXvrtm2oCNd2PmBErmKmebCpbxN2ppQ8EXZJAlcPfFCc2rEIyDoZDgR&#10;q7iNUNe0LWu60eECVef63U0LmB2qtyPMOt37TaBOnOtErXJn41JTy9i1yOEgXFwSbTnAPhYYRTHr&#10;dJ/3UymRQLpir+EDVVZr0iH7atMC6YqZ96Vci5la0tEgUJ3rxKyyjBSxUdxC+5TvyMhIYlZftBDD&#10;kBdHLejevG0Us64MeDGybUpGEurKk1QxC6tiwazTjcfo3//5H/75v/+Xv/7rf/5Pf/6HP/9P/vH3&#10;9a9/+re//Ptv/Ovv/vyXf/7HPz3+VP/H//6Xv/7dv/3jn/7pX/7yl7/+r3/9H/+V2+j//L8//9vj&#10;T5DzSaj+/TP/P2K2txM/V8RYj534WBGza534XBGzmp34tSJGxXbia0WMyuzE7xUxKrATf1bEqLRO&#10;/LMixj7qxN8VcYWYOzV/r2RsCtlOyiqcG9x3clZR3SDfSVpFXIN8J2sVQg3ynbRVTDTId/JWUc4g&#10;30lcxS2DfCdzFYkM8p3UVWyxk/P3RuoqWhjkO6mr8F+Q76Su4nlBvpO6CtAF+U7qKuIW5Dupq8hb&#10;kO+krmJiQb6TugpyBflO6ipqFeQ7qaswVCfn743UVTgqyHdSV/GlIN9JXQWMgnwndRXKCfKd1FVI&#10;J8h3UlfBliDfSV1VDAnyndRVCZAg30ld1fQI8p3UVcCik/P3RuoqcBHkO6mrkEKQ76SuQgtBvpO6&#10;ihUE+U7qyosf5DupK7d8kO+krtzzQb6TunKcB/lO6qr6Q5DvpK5c252cvzdSVy7uIN9JXTmfg3wn&#10;deWEDvKd1JVXOch3Ulf+3iDfSV05cIN8J3XlkQ3yndRVWYEg30ldeU2DfCd15Qbt5Py9kbryhwb5&#10;TurKURnkO6krz2OQ76SufIlBvpO68g4G+U7qyt8X5DupK89fkO+krnx5Qb6TuvKyBflO6spt1sn5&#10;eyN15T8L8p3UlWMryHdSV66qIN9JXaVZB/lO6ipvOsh3UleJ0EG+k7rKhw7yndR9htTx92rfh9SR&#10;wbwhr2TiPnj+XpEPqSNbeEU+pI6k4RX5kDryeVfkQ+roV7MiH1JHxu2KfEgdKbQr8iF15MSuyIfU&#10;keS6Ih9SR9bqhrzSTrvU8feKfEgdeaUr8iF1JIquyIfUkfi5Ih9SRyLninxIHYmZK/IhdWRarsiH&#10;1JE6uSIfUkcu5Ip8SB3JjRvy3/TELnb1w+4DQ/AqBXH3gSF6lVW4+8AQvkoU3H1giF/l/u0+MASw&#10;0vl2HxgiWCl6uw8MISQ3ZvmBIYaVSLcbwRBEcEm7D/whYLGOWExJJINtNYU/BC34YfeBKYnEMXYf&#10;mJJIJGP3gSmJxDJ2H5iSSDRj94EpicQzdh+YkkhEY/eBKYnENFYfmEGMyrPafWBKInGN3QemTiSy&#10;sfvAlERiG7sPTEkkurH7wJRE4hu7D0xJJMKx+8CURGIcuw9MSSTKsfvAlETiHKsPzMBGJdzsPjAl&#10;kVjH7gNTEol27D4wJZF4x+4DUxKJeOw+MCWRmMfuA1MSiXrsPjAlkbjH7gNTEol87D4wJZHYx+oD&#10;M9hRWR67D0xJJP6x+8CURCIguw9MSSQGsvvAlESiILsPTEkkDrL7wJREIiG7D0xJJBay+8CURKIh&#10;uw9MSSQesvrADICAHFt+YEoiMZHdCKYkEhXZfWBKInGR3QemJBIZ2X1gSiKxkd0HpiQSHdl9YEoi&#10;8ZHdB6YkEiHZfWBKIjGS1QdmUKRA5rsPTEkkTrL7wJREIiW7D0xJJFay+8CURKIluw9MSSResvvA&#10;lEQiJrsPTEkkZrL7wJREoia7D0xJJG6y+sAMlFCxa/mBKYnETnYjmJJI9GT3gSmJxE92H5iSSARl&#10;94EpicRQdh+YkkgUZfeBKYnEUXYfmJK4jJzQzzC90PXDagQzeEIX4eUHpiQu4yfU0B1TWEZQ6Mcx&#10;P7CURIIm4cqnguRyDaYkLuMoNMKYI1hKYpUTDbfwMpZC28/5gaVOrKKfOYKlJM6ACsVBdrtQpTlj&#10;BMuYCvXy5weWOrHqZ+YIlpJYFTHzA0tJrBqX+YGlTqyylfmBpSRWJcr8wFInVnHJ/MBSEqteZH5g&#10;J4kUpskP1A8bpUo5qPmB3e1Me+j5gZ0k0s56fmAniRQbnx/YSSKpT/MDO0k8qlRi38b6YbcLQxKp&#10;ZbX8wJDEYxljIW1+TmEpiTPGQov53RSqKGAs4jLGQhnZ+YGlJM7UEApKLqcwJXEZY6EJypzCUhJn&#10;gsixjLFQr2qOYCmJM0nkWMZY6JA2R7CUxBljoR3Bbhv/kCqyjLFQmW9MYRljobPT/MBSEv+QMLKM&#10;sRx/SBlZxlio+jGnsNSJf0gbWcZYjj8kjixjLMcfUkeWMRaqr441WMZYjpk+Uj+sLpaZQHIsYyzH&#10;TCGpH3YjmDpxGWOhSe9cxKVOnIkkxzLGQpv0OYKlTpzJJORNLxdx6sRljOWYMZb6YbWNM6WEGkLL&#10;D0yduIyx0Kdz7MIyxkI5ifmBpZ04U0uOZYyF2pNzBEudONNLjmWM5ZgJJvXDTg6mJC5jLMeMsdQP&#10;qxHMNJNjGWOhps7YhWWMhZ488wNLnTiTTeiEs1yDqROXMZZjJpzUD7tdmDpxGWOh4tlcxKUkzrST&#10;YxljOWaMpX5YrcFMPTmWMZZjJp/UD7sRTElcxliOmYBSP+xGMCVxGWOhONyQg2WMhRqv8wPL23km&#10;olA2ebkGUycuYywUbR9TWMZYjpmOUj+stnEmpBzLGAs9ieYUljpxJqUcyxjLMdNS6ofdGkxJXMZY&#10;qE4512ApiTM55VjGWI4ZY6kfVmswYyzHMsZyVAO78OIsYywUOJwfWOrEGWM5lnkqx4yx1A+7RZw6&#10;cRljobTzXIPl7TxjLFQzXU5h3s7LjJVjxljqh9UizhgLRcqXH5iSuIyx0KBw7MIyc+WYMZb6YbcG&#10;88WyzF6hZvScwlInzhgLzSqWU5g6cZnDQrOWOYXl7TxjLFTDW02BBrs5gvphs43njLHUD7sPDEmk&#10;D/LyA+N2Ppd5LBQUnWuw04mUV5wf2EniOWMs9cNuEYcknssYy1n9n/rVVj/sRjDsxHOZx0Kf1TGC&#10;ZYzlnDGW+mE1hRljoR3x8gNTEpcxlnMW4KofdlOYkrjMY6FW+tyFpSTOGAvtDpZTmJK4jLGcM8ZS&#10;P6wWccZYqB+5/MC4nc9ljOWcMZb6YTeFKYnLPBba1gw5WMZYaG4+P7DUiTPGci7zWCgCPEewlMQZ&#10;YzmXMZZzxljqh9U2zhjLuYyxnDPGUj/sRjBv52WMhQqxYxeWMRYqzM4PLHXijLFQ1X65BlMnLmMs&#10;FIieU1hK4oyxnMsYC51j5giWkjhjLLRj2i3ijLGcyxgLpcDHFJYxFsqCzw/sXixUMZ8fWErijLHQ&#10;l2G5iFMSl3ks54yx1A8rfTBjLHQlXX5gSuIyxkI/x7ELyxjLOWMs9cNqDWaMhb7qyw9MSVzmsdCH&#10;Za7BUhJnSa9zGWM5Z4ylftgt4tSJyxjLOWMs9cNuBFMSlzGWc8ZY6ofVCGaMhYZWyw9MnbiMsZyz&#10;xFf9sJvClMRljOWcZb7qh90Ipk5cxlio1z4O0zKP5ZwxlvphN4UpicsYyzljLPXDagQzxnIuYyz0&#10;YRiLuIyxnDPGUj/spjAlcRljOWeMpX7YjWBK4jLGcs4YS/2wG8F8Oy9jLOeMsdQPqxHMGAuNZpYf&#10;mG/nZYyFrg1DEpd5LOeMsdQPuzWYkriMsdBAa05hKYkzxkLXnuUUpk5cxljOmcdSP+wWcerEZYzl&#10;nDGW+mE1gpnHQrfD5QemJC5jLOeMsdQPuylMSVzGWGiLOiRxWSPsnDGW+mE3hSmJyxgLLbDnFJaS&#10;OGMs5zLGQjPhHEH9sFmD14yx1A+7DwxJfC1jLK+Zx1I/7EYwJJFuMssPDEmkGdPyA+N2pgvp8gND&#10;El/LGAs90KYc7CSRxrXzA7vbmYbF4wPLGMtrxljqh5UczBjLaxljoWvanMJSEmeMhX6hyylMSVzG&#10;WF4zxlI/7BZxSuIyxvKaeSz1w24EUxKXMZbXjLHUD6sRzDyW1zLG8poxlvphN4IpicsYC70Nhygv&#10;YyyvGWOpH3ZTmDpxGWN5zRhL/bAbwdSJyxgLrcPnIi514oyx0GB0N4UZY6Hh9PID83ZexljoOTfW&#10;YBljodfg/MBSJ84Yy2sZY3nNPJb6YSVIM8byWtYKo933XIOlTpwxFtq57qYwYyx0TV1+YLyd6TG6&#10;/MCUxGWM5TVjLPXDahtnjOW1rBX2mjGW+mE3gqkTlzGW14yx1A+7EUxJXMZYXn9olbKMsbxmjKV+&#10;WE1hxlheyxgLrWfHaVzGWOh4Pj+wlMQZY3kt81heM8ZSP+wWcUriMsbymq1T6ofdCKYkLmMsr5nH&#10;Uj+sRjBjLK9ljOU1Yyz1w24EUxKXMRb6zw5JXMZYaM47P7C8nWeMhbbyyzWYkriMsbxmjKV+2O3C&#10;lMRljOU1W6rUD6sRzBjLaxljec0YS/2wG8GUxGWM5TVjLPXDbgRTEpcxlteMsdQPuxFMSVzGWF4z&#10;xlI/7EYwJXEZY6H79TjOyxjLa8ZY6ofVFGYey2sZY3nNGEv9sBvB1InLGMtr5rHUD7sRTC/OMo/l&#10;NWMs9cNuBNOLs4yxvGaMpX7YjWBK4jLG8poxlvphNYIZY3ktYyyvmcdSP+xGMCVxGWN5zVph9cNu&#10;BFMSlzGW14yx1A+7EUxJXMZYXjPGUj/sRjAlcRljuWaMpX7YjOCaMZb6YfeBcTtfyxjLNWMs9cNu&#10;BON2vpYxlmvmsdQPuxGM2/laxlguQiqRhlI/7EYwbudrmcdyzRhL/bAawYyxXMsYyzVjLPXDbgRT&#10;EpcxlmvGWOqH3QimJC5jLNesFVY/7EYwJXEZY7lmHkv9sBvBlMRljOWaeSz1w2oEM8ZyLWMs14yx&#10;1A+7EUxJXMZYrlkrrH7YjWBK4jLGcs0YS/2wG8GUxGWM5ZoxlvphN4IpicsYyzVjLPXDagQzxnIt&#10;YyzXjLHUD7sRTElcxliuGWOpH3YjmJK4rBV2zRhL/bAbwZTEZYzlmjGW+mE3gimJyzyWa8ZY6ofV&#10;CGaM5VrGWK6Zx1I/7EYwJXEZY7lmjKV+2I1gSuIyxnLNGEv9sBvBlMRljOWaMZb6YTeCKYnLGMs1&#10;Yyz1w2oEM8ZyLWMs14yx1A+7EUxJXMZYrhljqR92I5iSuIyxXDPGUj/sRjAlcRljuWaMpX7YjWBK&#10;4jLGcs0YS/2wGsGMsVzLGMs1Yyz1w24EUxKXMZZrxljqh90IpiQu81iuGWOpH3YjmJK4jLFcM8ZS&#10;P+xGMCVxGWO5ZoylfliNYMZYrmWM5ZoxlvphN4IpicsYyzVjLPXD/yXt7Hbmx3H0fiuNvoG068Ou&#10;GqRzkOMc5gZmBgNsgMnOYraTLHL1+T0WKYuUq14TaTTw/kuWJUqi+PVQco2CzIlFjOWZMRYV1CjI&#10;nFjEWJ4ZY1FBjYLMiUWM5ZkxFhWUKMgYy7OIsTwzxqKCGgWZE4sYyzOfY1FBjYLMiUWM5ZnPsaig&#10;RkHmxCLG8sx3hamgRkHmxCLG8sx3hamgREHGWJ5FjOWZMRYV1CjInFjEWJ75HIsKahRkTixiLM98&#10;jkUFNQoyJxYxlmf+HosKahRkTixiLM98jkUFFQrWjLGooNZAyk9cixjLmr/HooIaBQntW4sYy5rv&#10;ClNBjYKE9q1FjGXNd4WpoEZBwljWIsay5nMsKqhRkNC+tYixrBljUUGJgoyxrEWMZc3nWFRQoyBz&#10;YhFjWfM5FhXUKMicWMRY1nyORQU1CjInFjGWNZ9jUUGNgsyJRYxlzRiLCkoUZIxlLWIsaz7HooIa&#10;BZkTixjLms+xqKBGQebEIsay5rvCVFCjIHNiEWNZ811hKqhRkDmxiLGsGWNRQYmCjLGsRYxlBVIJ&#10;4L0KahRkTixiLGs+x6KCGgWZE4sYy5rPsaigRkHmxCLGsuZzLCqoUZA5sYixrBljUUGJgoyxrEWM&#10;Zc13hamgRkHmxCLGsuZzLCqoUZA5sYixrPl7LCqoUZA5sYixrPmuMBXUKMicWMRY1oyxqKBEQcZY&#10;1iLGsuZzLCqoUZA5sYixrPkciwpqFGROLGIsa74rTAU1CjInFjGWNd8VpoIaBZkTixjLmjEWFZQo&#10;yBjLWsRYViCVqJ2LGMuaMRYV1IaQojhrEWNZM8aighoFKYqzFjGWNWMsKqhRkKI4axFjWTPGooIS&#10;BRljWYsYy5oxFhXUKMicWMRY1oyxqKBGQebEIsayZoxFBTUKMicWMZY1YywqqFGQObGIsawZY1FB&#10;iYKMsaxFjGXNGIsKahRkTixiLGvGWFRQoyBzYhFjWTPGooIaBZkTixjLmjEWFdQoyJxYxFjWjLGo&#10;oERBxljWIsayZoxFBTUKMicWMZY1YywqqFGQObGIsawZY1FBjYLMiUWMZc0YiwpqFGROLGIsa8ZY&#10;VFChYMsYiwpqDSSMZStiLFvGWFRQoyB5LFsRY9kyxqKCGgXJY9mKGMuWMRYV1ChIHstWxFi2jLGo&#10;oEZB8li2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ct3hamgRkHmxCLGsgGpBJxJBTUK&#10;MicWMZYNSCVRUOTEjLFsRYxlyxiLCkpzkDGWrYixbEAqcQ6KGMuWMRYV1IaQ4olbEWPZMsaighoF&#10;mROLGMuWMRYV1CjInFjEWLaMsaigREHGWLYixrJljEUFNQoyJxYxli1jLCqoUZA5sYixbBljUUGN&#10;gsyJRYxlyxiLCmoUZE4sYixbxlhUUKIgYyxbEWPZMsaighoFmROLGMuWMRYV1CjInFjEWLaMsaig&#10;RkHmxCLGsmWMRQU1CjInFjGWLWMsKqhQ8MoYiwpqDSSM5VXEWF4ZY1FBjYJkJ76KGMsrYywqqFGQ&#10;7MRXEWN5ZYxFBTUKkp34KmIsr4yxqKBGQfJYXkWM5ZUxFhWUKMgYy6uIsbwyxqKCGgWZE4sYyytj&#10;LCqoUZA5sYixvDLGooIaBZkTixjLK2MsKqhRkDmxiLG8MsaighIFGWN5FTGWV8ZYVFCjIHNiEWN5&#10;ZYxFBTUKMicWMZZXxlhUUKMgc2IRY3lljEUFNQoyJxYxllfGWFRQoiBjLK8ixvLKGIsKahRkTixi&#10;LK+MsaigRkHmxCLG8soYiwpqFGROLGIsr4yxqKBGQebE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ICUgkojwpqFGROLGIsLyCVREGREzPG8ipiLC8glURBkRMzxvIqYiyvjLGooLQKGWN5&#10;FTGWF5BKnIMixvLKGIsKakPInFjEWF4ZY1FBjYLMiUWM5ZUxFhXUKMicWMRYXhljUUGJgoyxvIoY&#10;yytjLCqoUZA5sYixvDLGooIaBZkTixjLK2MsKqhRkDmxiLG8MsaighoFmROLGMsrYywqqFDwzhiL&#10;CmoNJIzlXcRY3hljUUGNgqSd30WM5Z0xFhXUKEja+V3EWN4ZY1FBjYJkJ76LGMs7YywqqFGQ7MR3&#10;EWN5Z4xFBSUKMsbyLmIs74yxqKBGQebEIsbyzhiLCmoUZE4sYizvjLGooEZB5sQixvLOGIsKahRk&#10;TixiLO+MsaigREHGWN5FjOWdMRYV1CjInFjEWN4ZY1FBjYLMiUWM5Z0xFhXUKMicWMRY3hljUUGN&#10;gsyJRYzlnTEWFZQoyBjLu4ixvDPGooIaBZkTixjLO2MsKqhRkDmxiLG8M8aighoFmROLGMs7Yywq&#10;qFGQObGIsbwzxqKCEgUZY3kXMZZ3xlhUUKMgc2IRY3lnjEUFNQoyJxYxlnfGWFRQoyBzYhFjeWeM&#10;RQU1CjInFjGWd8ZYVFCiIGMs7yLG8s4YiwpqFGROLGIs74yxqKBGQebEIsbyzhiLCmoUZE4sYizv&#10;jLGooEZB5sQixvLOGIsKShRkjOVdxFjeGWNRQY2CzIlFjOWdMRYV1CjInFjEWN4ZY1FBjYLMiUWM&#10;5Z0xFhXUKMicWMRY3hljUUGJgoyxvIsYyztjLCqoUZA5sYixvDPGooIaBZkTixjLO2MsKqhRkDmx&#10;iLG8M8aighoFmROLGMs7YywqKFGQMZZ3EWN5Z4xFBTUKMicWMZY3kEpAeVRQoyBzYhFjeQOpJAqK&#10;nJgxlncRY3kDqSQKipyYMZZ3EWN5Z4xFBaVVyBjLu4ixvIFU4hwUMZZ3xlhUUBtC5sQixvLOGIsK&#10;ahRkTixiLO+MsaigRkHmxCLG8s4YiwoqFCy/ZZBlLyk2kWAWmqghfryQ2HEvKVKRRCNN1DiSFxJL&#10;7iVFKpJ4pIkaV/JCYsu9pEhFUtY0UeNMXkisuZcUqUgKmyaq3JmBl+W3IvLCCxN3FrEXmpi4s4i+&#10;0MTEnUX8hSYm7iwiMDQxcWcRg6GJiTuLKAxNTNxZxGFoYuLOIhJDExN3FrGY5bcMxuwltT2S4Ria&#10;qMrODMjQRM2q5IWJO4uYDE1M3FlEZWhi4s4iLkMTE3cWkRmamLiziM3QxMSdRXSGJibuLOIzy28Z&#10;oNlLatyZIRqaqHJnBmloosqdoDLBVqWJqmbPQA1N1PweXpi4s4jV0MTEnUW0hiYm7iziNTQxcWcR&#10;saGJiTuLmM3yWwZt9pIad2bYhiaq3JmBG5qocidITeLOInZDn5PsLKI3NDFxZxG/oYmJO4sIDk1M&#10;3FnEcGhi4s4iikMTE3cWcZzltwzk7CU17sxQDk1UuTODOTRR5U7Qm8SdRTyHPifuLCI6NDFxZxHT&#10;oYmJO4uoDk1M3FnEdWhi4s4iskMTE3cWsZ3ltwzu7CU17szwDk1UuTMDPDRR5U4QncSdRYyHPifu&#10;LKI8NDFxZxHnoYmJO4tID01M3FnEemhi4s4i2kMTE3cW8Z7ltwz47CU17syQD01UuTODPjRR5c58&#10;fRlNVO3ODPzQRNXuzFeY0UQ1opTBH5qoxdx5YeLOIv5DExN3FhEgmpi4s4gBLb9lEGgvqXFnhoFo&#10;osqdGQiiiSp35uM2NFHlzgwG0USVO/ORG5qocmcGhGiiyp0ZEqKJarwzg0I0UUOFeGHiziIutPyW&#10;gaG9pMadGRqiiSp3ZnCIJqrcmeEhmqhyJ3hQMg6KCBF9Tpq9iBHRxKTZiygRTUyys4gT0cQkO4tI&#10;EU1M3FnFiojfpxVRSYk7CbtOTRS5k9jY1ESROwlgTE0UuRMvc2qiKDtxBaYmirITe21qoig7UapT&#10;E0XZieSbmijKTthzaqKIFS0TVqSSGndOWNFSxYqWCStSSZGKiTurWNEyYUUqKVIxcWcVK1omrEgl&#10;RSom7qxiRcuEFamkSMXEnVWsaJmwIpXUqJiwoqWKFS0TVqSSIhUTd1axomXCilRSpGLizipWtExY&#10;kUqKVEzcWcWKlgkrUkmRiok7q1jRMmFFKqlRMWFFSxUrWiasSCVFKiburGJFy4QVqaRIxcSdVaxo&#10;mbAilRSpmLizihUtE1akkiIVE3dWsaJlwopUUqNiwoqWKla0TFiRSopUTNxZxYqWCStSSZGKiTur&#10;WNEyYUUqKVIxcWcVK1omrEglRSom7qxiRcuEFamkRsWEFS1VrGiZsCKVFKmYuLOKFS0TVqSSIhUT&#10;d1axomXCilRSpGLizipWtExYkUqKVEzcWcWKlgkrUkmNigkrWqpY0TJhRSopUjFxZxUrWiasSCVF&#10;KiburGJFy4QVqaRIxcSdVaxombAilRSpmLizihUtE1akkhoVE1a0VLGiZcKKVFKkYuLOKla0TFiR&#10;SgYq/tOf//TX//jX//bvf/yX//znP/3zb3/945e///7r33/95Y/ff/3j11/++fuv//z1l7/8/utf&#10;9M6f//Rvf/7jX6yu/vnL//n919v64LtoLNq/6N/L7Uk8VVX/5z/+99/++z/2l/745T9+/3V53DnE&#10;3QZEJS6M9bDUUfPv/xrfuPGN6BYdvK1kT/Twu9fzv/9mPdz4Ek8LBar+oydJe72//v0f//63fSBH&#10;n/bu83G7GXB8e97BhHytjpp//V9/+R9//a9/+7+Bxic0WqIj7z3WdpcPM9VIei7r07JoeMw1u3uz&#10;x2OyKk2i36D3foQhQl+nPT+4Ds44nXdv/GdrZJPBh5kt95HHT6FcbQntMW+YjcFjvhfSw3MXeg7v&#10;njRNHlyTaDTNmHaG62MWH1ggn8fFMTPd5tsO7x5Nr08P2J3N9uOFA+oceF8h3HfChTG/Wcj+7sk6&#10;P599UPf72uy9TthH7oor+4U/18d6twjH7XljaT3AffCnc7mx3vq4+wWAvIHt5294Pf/b6z8XS4pU&#10;/VsX/l7vM3VcwqUvjQhYgamYWI97H8TFgbYuuXIJgeGvwYOBg7kCZjEg8Abx9hVPn1IuQ1gMoOPp&#10;9jgMqR/X8g27W7ifV7k7O+wMTpY/+7aan7LBD6L8XQnRn7vlO2MWEWF+Vzul18fDHRsWR4N1n/wX&#10;titycLNcjranXHj+3K9S4x+WZ8q7iKCd7b1jkI9VBzna4sHYcRVANSCsP/4oKJxJjJlIbPXMKPpE&#10;7rnS8Xr+1+s/SE4eZYaPz+vFcfa3Vj8RTi8oiF3NHyN73tc+4w9mPM0pa2kommgcriT8cS2BSOjZ&#10;6ZUETE3z5V+LO92eYs805XwVx2AvHiOJXNnEUfrYbbTLwiFlF0Hr7fgUh9fzv17/Ri9OI8zVFa7X&#10;i735W8hug2pvz/VhIbs+p7ih/tUxHjOncWRYnZ5xz2O0vK9j7Cv+8p75cHfveWNOU9NMWpcW22Jf&#10;cz0IQx32KWf6D//u59Vc3uw3F0R8Krcpht408+jW3O25PZ/N1xkeM04zU47Hl2QCgXKa9jU6afoO&#10;NZ0wtFuQkBhbO61t6yJeDq/h5zHfNIW9aX/3GNSbx50wNnBcjPvCNLhU2JywaczOabbC9wW95Rw8&#10;vuX1/K/XvyE4+swyU+5MeL1TPrprazTwkOWaGOV+h4zmZPAYcbfrxT7wO1PeV2RFKpzvzfOeMYws&#10;uAn3+7tH04/NT0bqMQZFkPH3Z09UHh5Pc3re8/PpSQXDu0fPz9ehe04IQ+p3DaFd69I69uWz7quD&#10;DOpvXVlNqYEznvF2Y2/eC5/bsSApy4WdGmX8naKukPmgSlIBd3aFJWdhaDPMnY0vzilj6prvtdpx&#10;6mNO2R+dURA+LW47PL6v3Y7A0jmSGn7emwzSv3+Fq4SHEbXLHSHbbXduRGqI9NEzRlU3jdBSB8J6&#10;oWdGbOf56NnfPZoeOfjkMR5On7H++OJs31DALo+Qxy2Uc/SMKdbdmZPH5El1jdqn5FrPN61t7xnN&#10;EUXdjdmGbZqQxUrLj2V39Ld9rS72fJMf7E3v8nj00ZCV2NL+2FmoTwnmgMzeRtgLaVPRtXJFveeZ&#10;eReEQN/afNMjWU4If3xG79k33bUxA5FgcPq7GKORtyl493Wet/vClPTFGGVOlB3xl0kS8s3WvlKb&#10;/PYgfslS9k99SS9k84MDIP4tMiQsdQuSBDvztfh8dUusLySniTdD8jEHd40/sgE642YpfDx2W3Oa&#10;bZeiPloOW/eABh5Zz2n1ev631ce0PDa+fASPmHm1synl7iPPhsNpgRuTJ4VR5TyGF9EADB/1m9rd&#10;+tY+8A5jR/GX0Yp/1Odr9qQQXN2VwIBoZm/vluhsF8sy7K5vGi45PuQEcZ0olV9MRreI4NJo8nNp&#10;vN/PgYfM5rrOPS/EU488cEojum+IPV3T0YQAWiFup4+OeZzWz549CByMb4v4QIH2jOLDtXcOMcZ7&#10;sLB2lO+GV6WIC9wMu3o9/2v18TduHjp5vO/S5t/rb9gyTpFEoBsr3m4cm/eC9+CC44FqSpufyCRO&#10;QJvG08dYbv0xwq+nkf2sUh+cXXD/mqmUizPu7odClSYbHtxinRyqBwvg4pLZ1AcV2uzEUcZffSWQ&#10;WGZu8+6j3bHtO2F54JhaMhULtYdOA2GIIsuu5/GuIk97/hJThdMtT+r22G6Y5Ub7R955ch+Bm+5E&#10;aRTAbH362vpfG6HCN64hsfPu/SoIr3c6L09MDY8iqpeWzNHnBYd8s/RxyEYd7V7H8fhBBMjcCzyF&#10;4ZPbkRc+z8t2X5BgxmxiDndrPs/LRjjBHSfpwMzzPl6bF1wL/0b8jT11fDTD633e8Rty3C0phY07&#10;wx3EnU0qfOsf+7g98DBiuBk+VDxxl1IP7ImGhPiU8uE0xZ/b03FHx47irzZSxOq9qwKC6Uuw3fju&#10;jeIAJhwn0fn/IZO/CvtJUQQ/7431BJmNKGkgX8s4vvirjRbLSEeJ7VVUW2wYSeqTfBJgZDF7VB59&#10;e+TLRLYNv6zbMSQ6BbffK0NwomYjAEuqRzBk+l2XnNwq+HLJOAMc3Hro95ISBpHFMopVSfhuoSJC&#10;W1BzsplOJxk+6R6ldkAyaobw8NwtRqLL+gP6uNYt4Q0Hu05sKfZ8D3711esbCIeoe22KKJ0rCd/8&#10;tnWY3s4QWhjnQ692NjlYACAwvqNQR4EDtbP7rMsYiU8J2XeHmetvuhCLHcVfRiuB2m6FdAnRh7/w&#10;EdBuEWQNy+e7e2CwqEE3trnLDwWxW36ud4vkf9sJNhSkK5/+dONdJ4pQQbMHL7HCBmu7G/3ALm/G&#10;Ym8Ykec89qBmnGRiehjlbYGAjIZchLCxzyZZ9ruv7YOAUTSRNraY8yc2l2LEg7XwUWvEjr6oHSKD&#10;lj1AuIdRuTvwXe0QVkHE23AFuwVv8oWo7WYbWxnpONDMt2sFszS1g9IveCB8eFfujL2aJwObl7n0&#10;pyx9JOqGpnT7AW+vuUWXGAPZ4p+juj2wXKJrg9Hi9+ffHgji6IHsTOXdysk+lxFxvdru21Cj7oEQ&#10;37FXOz+K0d3KnJ9+WtfY0WfGeDJZzneCyHoc7TtjrFgcrpXubD+iGcPSr6y2xzfu2CpLYIyV2h40&#10;vEtTuhWaaA47qk0V0aG7++rCtmOwSLu17zAEYLOtfCJXHrsUB3dZG8mXGAMrB7PKOA6N1U4B9Ibh&#10;sS4xZqLGuUCaMGvN5r4wWljZBe9d0ZUQmw1LME8yNrBrA3lf7MTL3RIwcW0ggyNOI+Lx6ZOMJa8p&#10;HVb+Izul0X603pXu4dFVPMqt584d/OgK1HYPL9h5vxveLXrCBurV/K9Xf66OkdwfjDOr5an6242+&#10;u0BUXz2v9nln3Tg9KfB7l2LE4W49I/3TUMg7ILRico83FN5pi9Z7O9kTN0644ydZP2znuClu3D/y&#10;8sgv0QL80nHBsJB5bH1KnzUmu7QtblgZiuPtI7wrCBeaXoic9PjrMXm+bYivCs20t/FRjhzHMMrI&#10;OW0VFywHZJW9iwaIW4NYAyeBbcMeUu3omWhZpxsLGn6+ujngGL7K5mMWDh02JY8xEJ0w0JGm9Y6e&#10;ifi4AINZBZBf75lIh8fWji3dm4Z3pOzaYmBIJjCTL/qhOP3xHou93DMxssVF551eWgzp6JmYap9t&#10;7pSNmnHhM7nwaOv5wXVPTM/1nrHVneoHa9pW6ugZcdotkEniw313ckGsZ3i7797IU/GXcRhhC4LY&#10;9i67JJprIK00bdMJcqL7SBjUQRg7w6UkAY1Xixte2lULbNGTNR74g9E+XRC5Pdr9mGwyQFyOvjhh&#10;6MgWRr3WM9GYrreZWRmk46CQxquDBwqcRTW4MOCeRPPAFTgum/h5P28ot76QeDZR5yzYQEf8EPc+&#10;mhu4PdDt61wzNUkekZFr60xGRtuRfSGV6tAXspuTx2PCiz2wKdW4s8HF2eYMbjeQGeASrCQworXH&#10;GxTySSJuxUjuY1ZqR2FXYQn5tyYJwWFqx3WmX+GDzfxGoyY2WPHLIcYes1gF6Ym47F7x44XxF7fN&#10;StzfVdlJMBehhvdtPctPLcy24GmX24SnUyiLwwZ8cNTGzG62a+b7OiuHs7+tO00Ks03QQs7CPl/k&#10;ACbogoissrn8sfLUwqYjstslIDbEp+DDqQyTd9upnrAasgXGxyxkZECAnCPFFT7vllXsy20Tk5sP&#10;snTtpJEy7Y6Lb7ye/+31n8+et9wz89hBXs//en1sHTvcgGwnMOMr4fX8b69PtNand5w/rxdH428R&#10;jnBcQFHwtAUA/Lq3frKkikC6DwqBJW5RSo1bCGeMCBDtrtUJGwN2+OlUItO1HYJDce8xghlJWVnY&#10;Lq5Oti47xOk+YtDXJOGKSd4VC6kZaQusGLh2XYEQA8V9RrW08gX47j8XJSHwwL2jMLOQJSGw5wTC&#10;1llEbzeG7H5hVfrjg/pCEvO0OEUXOPgLCGYTdSdqSenKHhX4rPGcx42rgR5WdwpBU7EjNJGf9xpB&#10;qYNGedcub73d072DRiVgaqQTUkiG6Ebsq6uPs5E9/YzgjZVmcY3G2Ff85eMDRmOnNs10YkXAR+40&#10;PJDKyXQHjnu4JDrCPxMH+9i9T2VRGELMW3jEP8zpi1iy00jQr3lrwxqcj4zvYXVMbQo+oY7JUvIp&#10;n03GF2q1jww/rQXzp5Gd9kzlAyE9MXTxPT0njwA0AjnszRdKxNMkSHIEvL6+mmIT9zqOgE3fIfi5&#10;XbDjZxuYeTzGouzoKMHyJlMujhlO6FYdEiLZR4jgnkRD9AoXJY6ZtXKNQ7QKq/n6mPnWdE/fmSNn&#10;C9zdDx2A5GthRkmIZyBbbuf/O3IUPmv7O65s4mAcNgxse4slajbZwJG5/gM1arIHhfFqYd+hfuzN&#10;9omSyuzs7+2O7xBDyTj0OI7GwXe2fZu0vposL3lQRiOysmL5kQeDiWHvcjYmuuQEMXBrfNKIZ0RV&#10;j07UhrW3CZ58Ws2PES0cpb6B0GwHI34KA4ErrL4exMEPjMHXwf+2mUUv6cvU+6JTHXFki+7Vvoao&#10;MHTN6r0hxno44hNtBLU432HTwRs4iak377URl+vPMFiqr+9NePow7R8f7fZ6/tfa5/gFcRQb/Rk9&#10;X0bPbS7Hu/jcXXR/HD038sAs1hu6qWNsTpX/deqwH9yTuhHN7fPr9fxvr49ta6zKgYJHvxPE630e&#10;zZ3sOg+cwtHyadve/zQYnDgOFNpY5FJ7moT35X8bbXeI9ywCIklLgTQdJerJfSgBw9SQGJ9o0xty&#10;8nem3kfzPUyr+l0BYj8raSFaNmcyCR+Qz416L8oDC+KUx2s/m4PoTRmNPCa05W8rY+G6nBcY5xcs&#10;E8ckVzSoEB4TTvV9iTfaQAOXhpw2g63Mo6SuEuN+lvO8xWCduTjL3e918oX2v86MYXzYgt6L1/sw&#10;p0Qt+qwgkIJBkKacHRFs+biOiKZCbIF3XzdHAnBs+V+zckwaaHonDI2Q5PxHHo2j/LwBafzueU0s&#10;EL7pTxtQATNbZPAZZcdGnvV5buuB54NesC0BskpINVb/TNr9jrlrGpsIyiGEj/0XR2lbntirm6p4&#10;lZZV6ROKO6iwZtuiuAntZsL+FATbmQ2hSTTQqI0dxSFiFzzA21uTUNwv7PJq/tfoY43Bh1p1vPSJ&#10;oWNf/hLv+FwoHTjwJ8qevD1rEnw/7ss7ItDDU3RN/t3poM66xULF+7KGyWxo8+GzhUWlQEkbibJN&#10;wq4gtokN0Z7e+AjDceHrj4FVorjK0N0b1qHTiA3hr/SjVYghQtYaTycqPCXkURitIhcuoOCceF5X&#10;bt1hdSBXY7fYiZ6LcyMgtJxzzukkw5Fut+M8YqqE8QDc+n7DT9Gp+nG0RDwcpWCehs/C/TzJqEbf&#10;JwRilaI0NszoXTHrVFhaWx3Z8rWFGT8kcEXGJ7ouw6utKmZbw90GCzxXV2SjV//JZmPZlSbbWuc8&#10;eNdr3qr/Nbn0aQRe7XSlNClO0smksI7+FNrjSS4Fhj0cVFwpDl5ju9jQcM1ioAmWWN1ZFWIeNz8e&#10;dA/16xRbh3Pj+OKvNkVk+nZD844H0naS7zPwhW704YqRejKyjyIkPhd3jvsXcqNRxB1gIBlHH4UY&#10;+FIn6HwadbNC5FrCkKsbNwB678a1sFgcX/xlo8W0cFF3vNpHi4D1IMwdlKiZ0P0pisp38PH0Wrek&#10;SLgncDJaNNQxnmmSsc19B1fXlgCXW6qcfVxj0qiwKruSHrSG0QbBzrl7AjONHQUntsDmpdEqfOUp&#10;y3jjhNnGtUU++LeP0CwwTVh54v7k4PguQCLtT691u5+Xs1exz2KCIqDgIWjmfbuvir3Lbmra5lq3&#10;iiI6xSDoEWEmLkuOlDXcNYazFOnWmL72lEkuqDFh3V3xLngVYRrJ+1Z2uulWbJegTzir128uIbED&#10;21MLdGm0uL1IOGuY1WvZtT4eGWU+Wp1RW4K2ISCzuYQ7fJZr3aKynZM5wptOaI1E6UB3VGMKSbqU&#10;Ai45zrFEARF/mUH20i5ooz3pVsNxc23ulpiRB5UON+rSaB9kOTnaQVAmuVicKukn9E7sJuJAfvID&#10;jwZs+vLajpYeV+K8087cM3Bs5WdOhqNcdGLeDJ+9CiaK611Tz4+bTqY0LmXrNHZhirya/7Xqn4bm&#10;1c6WMM4WBl3YJ99nOuyx7glfWkICpN94A7vEYyknfEXw2CV+lWHHLda9gL49SZVxIwIVajf/9Kfk&#10;0rt+42o5wODLnIMqfTkEgBWAjBglPoZDByzRvna9TO/2kwMYV/OzBwnYRNZ+k0mLYoZdnB0upHNI&#10;YyS94f6q3pgPkuX6N2V1NUYlF2S2Ur9RR+zLqQPnJw5u0/qROlw5NyLFHPP5zTgzNiaZGCZ7lzcn&#10;96LPS+Yi8fsmypC9WHVBI/CYjD5/jLtV0ES8y7femhwkx0y58ePqEynFWvPH6NlouvIYuv0xnNIP&#10;I8RRxl8+5lU3Ouzrgtyn6dQzsSjzp1k/ElbD3ifpkbd9zCPfxL7iL+8Zlu9UI+ljUhD2FL6UqQYY&#10;RswzmLeC+nGzjZ+Ys+PLCUFanvdMmNthYSXpRccYkwrH1Jtms0XDmkjyA3vfeiZO0/T3JNIS/xPw&#10;w6Tzt8SUxsNez//a7NzgMHdntV2w5ZuB4fX8b68P0m16FkvT0soGRfBhJpAm/hbBhIg4MRPcKuCP&#10;UV55iZCAbqtghSlX76oRpPw6Qno2H6jjdmTBJRq5vvCdCyT4MgZU4Dukj3M8mqBgWrO27BZvWjnl&#10;MSyMsU1S2E4YG2LPdA98R9i0E4bD1sDDafXPZ5vkFjM4MTdpOsj4JASQYCF2xWOOD/iYsZiZ+euz&#10;LWfQ3+XNFr08ZjsIPpLNUs8cFzPIn8FTt9Az7IX0btOJmaxTdON06lITl2zwgA5xhcfk2/qY8a7A&#10;W87H/BGeE5cho6x/dCx6pM3aoTtO14qAo2fYgwMgEeJakcXgCRwCJ0ASAt3EDv2SEeLWaJIPdAdZ&#10;ZTsZ29PTMnbdhdcbpoTFMMtWgLHuHQiPoaZLVfyhDhTFUcZf1jOBAHLQjPURfAmXwLFEAfrO4NhK&#10;IowLX7p6JMTWZMm1nQHwunY9QjiFHRYGxXyaI4CxQdNxtsk7QGAYYe9l/eB6JompROc+kcqS9DXy&#10;eudztHJe87N44EyZX5+EGt4PeISBgIOb1kICKAlZ47w4R4oy2U7CWU0xAUw2gjo+CcQiogfHY/jZ&#10;pR4+Q98HcZTxl/MF8LzFXuR0gkXG1SF/vItE7NSGV3Xhwrl8v7iJasyz78DYV/zlPTNJlvLDXmC+&#10;Us/DXgBrWpd9OnvP9MWwbe/DNpUxo9glYeVYscGJLqWmx/2PT9BE4tHzJ6kTR/nN5uUIg8+5gMq+&#10;jw+55Xzqc8XNRhZXWMgYOu7e8nr+96jf96vOxjU9OFgMuT4TaP6poNMD8/F630azca7duG8FKUFC&#10;Nb7/PBqiTWb/CFMmW9re6L2dyU5pSPsmi/IslWsQth/pOhb71nEJi333VQPgc5sEmY/zvr897U6n&#10;wOaRSNcx72CUTV5/nkfVN5sLUYGJtfP0UD/ySO8Fg8j5cWZ11h6D2ERg32THyJCvhskMO3ga2XnP&#10;bGDDMGRnT2YJKty3KHn6ZhAdPeO7dJsH/6IpjYs9MzlmM+N80HTc/XeMA2cqzt4KzB8Xm7ioY3Io&#10;Dd52DoqjjL98ttn9zuvKXEoSj5QxVM4+2xyp5N6NSBjZT/0YEDluzJ/xbuwr/rKedQ7QceDfwJmT&#10;JmTI/fJL5gNdF8YMV/fDJeipSjo5lfGsO2AN9BJ1MPEMLd4eaSIEkrBT5B2K0fFroOwPs532jnRp&#10;j2dyTUczZoa9MNXnlj8Ld5EBgK1jM+v1/K/NpjIW+5hQPh3V8Xr+1+sDhBszE4vDEtund6DndM0A&#10;f123YpeTNRVnjnApi9ZmDlvYTNC+Q7gNVXathfAIup9zS6KU716/CFjbW9Kx32eCXChZZK0+6aRT&#10;HlluXxFvByFXcfRP7RNn81EQGOu61ts9nzmMJI8OH0cij6nhRBxbrxGN84AAHHY4JxB1o549xjDp&#10;3BP7ir/aSiMRFELwdwHtUtNjwiLx45jngmNIZNAI05lLRG/TZ7EvH7v3+Tw2L960Dn60t7ye//X6&#10;MKPHv/EJ7AT+wI1TfeJTlt6AaXlYWl7P/3r7bGKPGeBRH/mBXi+Oxt/iEIKvGcii2fm+Zphp2P4+&#10;NQBkEbpC45EybPOOVaUErQszx2VsMHBbLZ3u7KkZTqn/NRpf8heaMUwcjtjLFR2LVYNAaUqU4zSk&#10;bOw830eGiunTxS0L/B+4kSNbRHwbjVzTTu7FlZHJmTE7DxNJaYrfeQLrmhwR62U8huczcLpmOg1g&#10;+r/dfRCCabAix6ZtzbC7dJHFuM9QSeSBe58c0zq3i8575vZO3ynzvQrsWQgzdlAiTEQc4R7CzP0x&#10;1luhZyzBnp05X7wgMd0zKvcjnnFKZHN2wrj+uXuHcZTxl3Efvqw8u11s6VRJjKlyeAio0aeT5OEG&#10;0B5sRgDYPDX8NOKThTHjIPY7vfejvHFQZNHrqoCdMPBNbNywzhyEIibrj1HGlziYU7v9UkCEzrtb&#10;zc6R/tf35njcWCo/781cnwN2nviHPUTI+fsO4c4C9qaNAthy+WFHcd9Dt1yQZ6T9/tA+8XIHUlEb&#10;h0XrdJ/yBLf69dtwEOVK8By3GOJKjkNbmZ4r0Hki6Bt8wQ8WpVPgkvq1dmuGk8IKoXzXN0qlt/WH&#10;7cgrTPXPRoYBjB4etXDgOYhlD9tyEALXbVfDwMnRhnmMJW+fM6TOe0YqEQpq5sGUkEAuneBYf4z1&#10;kHrmFoGexQZf9ZTn2Ff81WYW05CenWq8mriaAM707ITBghEx5bFugjDCiFAUdjg4AE37u8SQ4xbm&#10;2CK4sS9hT4dwPgIy5fZVf9wTBq95Y9xgpMjPPtuYXlrUcSEXGNw5WNm2abbBNPsRcHI5uZbaeCvO&#10;b/xls83HrfqtIconbOjkMSjwPReYIBjA7pEw5I1roANZvTZmMHzdQtPGjJmfYAgOT/WjQpzR4jhE&#10;6JlYQL/plwiyvqjc9l8cZdy11ANSbyvMNLODfaa8nv+12Ql+LkLm2q4NzrO847hrBQqaaajDO1ua&#10;U3Lc/G6oBpI4jXFk8ZfTO2I3IFUx7QZoB8PKw5wYOFE78hjP3GdH+TvnPec5IgvP1pG4K37ED34j&#10;zk+PV7HCRxTd2z0fGV5/j1ecAMQj/EOTzbnsbLxjwG1/YUQrAHHKLec9oyA8vgNGa7kjvWkyOPxL&#10;rugutkvcurp9wTkOyxnT53rP3IwPz+07BMMGEDDoNYxNYrZtAxGfUlZL2CFj3B9br3LZgDKAkfDW&#10;Mz5Y84CPMevTWi19nJR4EJjUM/rC7DtwTSj/MOYvyBJhP5AGyQZiI9jMvl4fY5pcb+UHZZYnOEWb&#10;q4/+HBz7Q/0vEVeBG5Zsz3EFgem2pp+pI77j3IsQ+dHjJwCBj2Tjh9AmG4fRnHKqfDfTnNiXnLgK&#10;fje3T9OSbYI9mSY/xj5rKp23uQzF5zz2FX+Z3CFdQFfbtPUS80ROJUqpQJ09luEdOFUQoMdfIeyQ&#10;CLEvlw/WJ289yQOxRodV8Hr+9yuNP88pp0f6yJy2vhNgNaXMGBF4b3Fk8K6fYNTJo8PqiyP7xmsc&#10;x8Fx2zuQK9WRhM+8RhQZL9LfEB99s0zZCU/U3FG/beZhXvI8ImpdS3DMzs52DfXj2Hz2x7fgwxbV&#10;OeZxfAw4kCxZDpuAXBqNRG4L0aiw03UlW8pIYTCY8tY0WFAyQ5D9hMf9MbBRZVeQ/+N4sU5kt3jM&#10;MWYcAoeEyczPhi6JGXzjqvWs3NsevYjzG3/5bBMxdiyUyZLZOtqTykVyxcK/dF1tfAwm6UxNmmiP&#10;pcW+Ml+Ak/ga0YHJgB/5gpvnXD8SKJG3GEiRQeGkoORiKJEMBJBEfzxK/Uhp/OVzpEQYexeTRB90&#10;DD3j47g4xFBN15Hh7Cta1FYHZXMcQYt9xV/eM5FwB1cwKCy35+ALHA1feB1izmMm68NzbDh0Yfdn&#10;Mc+xr/jLex7yH4AAWaQ4Zrx18+pQ3MDNkS/wtlCbNmYEW9dKsa/4y3omzNBTK4ieYsyEntnxQBSt&#10;aXYcZlR6DBv4Y4RsI2wac+JIUj07ukaj8tdZ4YEjU31uhSHMaONTaqPbv17vdGRjTgl3WMgWDnw0&#10;Lhfx2RiFk0TvWDhgBbaL0Rj7ir98NfF6PHdI12/FWBgseuTRkLOm8FMgbMjC4XKyI7059hV/ec8E&#10;Hlzf40CaX3RwMBvTBR9qOjtAJEICF7V5DtZd7Cv+8p7JpnVGQSs8EnoIJUSarWlFU6NlyjlT7sW3&#10;x5ctDTa/fwhC9h5jS3x0TineFEhNMw2wv/P0j+KdKUwuP0ck+U6KvY2IaIbFxPHnPYNIe14YsS9Y&#10;Py48yUQuNLHzuLghPg4KUetjo419xV++OgqKmbWExTelbg0KEe7UidXAkQPdmHalLF9OJXZlSuCK&#10;uFlsGse4qzRAZ4zx0POgLzFWiQ0UxqyLCmzMq242SD2DKfuUMPHPbF+Maobo9TWfG53un6pFUO+Z&#10;FQzni2TDRXUzVccsG41D/fPVJCxliLBOJhCviZPGvoZ3dgYnudDu0TuEAFEbT2/GhiUMcn1OMYf8&#10;wP1+DAxtOS4XX/3oWVEEC9MdY4TMj1w7EkJ0JrbNThxl/GUcPKZ6gUilQwg0feTp6RL2Zoj2Metq&#10;KNfNIU8o9hV/ec9Djh/OV/rWowAsv29Lt1iCBsQpGTKIgF/tw1jX5AUxVj+9yc0W+O65acInxuC6&#10;mjyPWcn8/hhr5oO1eD5mElzcBObApbCOsM7D0YmTTFDO52B5NQYkonbg4rGv+MtnG0TSshG0oijS&#10;2DPM69bfGwXNBh8J497knrWrS++XgowMRx0UhEtNj5EsArJJL/C1BZCkNmahaI2wa+s8xPfAZXg3&#10;GgREKIBZ96aBDuaM9CMlCJm1Z9Bd3lWcxOvX+imYm2xtAJR+0BCy7ML7vqu4m6Jf806qtd0ld23M&#10;hE76WSYSM2CSsJAC6R0vRJzReXyMUPNzY9hm9nGmiz1jzpmlovx9kn5S02ANbSF5TM/pMZCS7Soe&#10;+w0SF3vmwiizzsAViLfGXYVxdhyH4vhhWgz8wX79VzXPCatPn9WSSpDqYL7jmAGV/Ow63/0m9p0e&#10;Q1iTJLDDcE9H3MFujdtOBvIhwcL65OazHm30ev6310dZOe7QwRRm1uvF3uwtheItIglgzYUPcWRE&#10;9PvHso4zq52Dx+tyvlw7c94zEdaeXQSCkeYUj0FG8D7lpDhYgOLoGensKAsK5DgbFvvysfto0fW+&#10;LQhMcJOqFmqYo1yf5BgMm0YEfkjzgb7Vxyi1leYojs7Lf28fyKTPARu2YYJf2tdHgI0P2WbHTRhO&#10;dxy9j1qBMxOAJ8lkBNn7/TxkLaAqA/fiTukbEG0OmL0PPup5z9g7LmfmI7UwHAigbyvyLZOalIDw&#10;41xQUfkCJMMI7+oQ3qjo4mM/ndy5S+dELQqi+bCLg1iXOMr4y/chssl5gDwOrJ/YMyi5eXLsmCkn&#10;Uv6nI+NAkJZRebHnIKV0cib2HAQgkjlJKcyUfq6aZWn6+2LPBFstEM7okXBpttl1zkLcbcJujYQx&#10;R2azsC6s8073xZ6V+2q8jf5lqWLTWOh+bI+4j90Pfawz8Vc4o8l1bNOGLFzsGVTd9+5JWu1+eM94&#10;m5M9OfITDgwi3JoncK1nocKepIB7gqsbxqwPK7qyIuUTFzw+JnfMIv/YO3z4aH98sWe405U7Wafp&#10;hk0kUj8mh8jw4wF9tjn8y67cZxt5xEGXfa0u9gyoC0dqpQCXObSeBkWczYMSYIsmqHvPMt9tPxNl&#10;o+cChwE46Uu/reeToyqEW91NJl0hI7REWMh7aG+HzP0oO+IvkyQPZttxL2L5clZGGUacgRwHa1px&#10;27jd4XUdjdvpPgDca7OtGfRcdgzTdElU9NnYsGk/k57r+SYIT5J5CuvMfSHKM25Uo23SOsOv/TAU&#10;iWvpRgrcWPxrWysyaEzqXxwzLrXHEji/rKymMNswoDOv4hlNSB0chpb0xQDSwcrT2xd7HqMCoEBp&#10;w8rScQ4j2mnGeu+ZK2PIl2wzRmROhwwu98widzDgJHo9HmjU4Z0kaIjtwaGtZ+4nlYi/3vMQ70TJ&#10;5WPChIH85ADRen0gNixGwJBIy2Z/Xu95jHoSy0sWL+veg4zcAossjT2zM/zc4I58VnpmX3iAkjvi&#10;p9AoK+AbVlm6iQEDVriCm52vs1uCJkMICyvFaN9P7KYjn8jr+d9ef0BBWZfJ4j2VVMyZexGEP3GV&#10;4t4Jj/X5kiipwmPl836Y0y95FWQbeR4CmSwW3WL3fUaTOcj1aHnvkjI/ZZQS36S+JRlcqi+KTI7t&#10;FOU8yi/YOB8gFna2rxn74IjzHaM5XQXQPj/ogwmKYo86ckxHEDqXJNiYzCDj8MOeyvyiTzr5PJLB&#10;fO0Mh77NbVmY8Avf142UxsdE8kPWvCzEnpVxIN+TrM2UDjkL3A3AgprM8Hr+13fCWJ8MlAk1S/XD&#10;/HU8Hqq83oc104ax/an8gQgdhEZ7UkKX/XFJ9bGeUznoFNjI4C8/dQCfKOiaZuILb2KQoGWNNwGQ&#10;er73wZuptyeegV03xK1kZE67NeD1/K/Pu9JNO/cjgVyreD3/2+tjV5qdQ0BXu67pAq/nf3t9oEzj&#10;WCbc8Kthnab6BwIDeHNodq93uq4K+naqgFyXJBGHxyd7ESP75bbIl734oeeDXmJgrJfmo7MMEYQ+&#10;vVjUOdI/qj8OpX3yfH3sPqec3etSANOfSO4Pa8AOtjUj7Htcm+rtfhgZutdlsCRU3Csw2vAYJZQG&#10;jnh0awWut5TfSWqc9wxI4Yle3KlhsuCYU+F/RhgszjHgOOWf9kzs68uuwzH1u3ORlZwt9z107LrY&#10;lq0Lud7uWfMecYeI4f34mFsqTDYdb1+bMWJrx7sI6WQ6hp45+7XE7REe9wm92vMwZrKTUug7EIaV&#10;Fa9bIwQw0N337dWeyS0xyXVwdeeSsWmdYU05dXxES59ma5YawqOC1Y78QTY3GHRgQFAGj8kTvWZn&#10;ZDZAB5kHoXSVnikXeSr+cg7DA/CdcWK0kuTjQSWSBjzZ65gSMbONGWeD6IHJjdhX/NV7xpU37iTz&#10;AoAyjpkwSH+MJEsxeWbB0QBC8tjivqNiX/GX94zL78GGk1wNTuQhX9pCHim7x5g5HdCTkRhzJQ9B&#10;h3A9DeQk9QVslbTi1jMfbONAYZwSohMeySDRl9yk67PNIvccXEAY+0pqH9SYL0o+FNwbesYL8TPb&#10;4G9K6Sn0HN/FI0tNI/WNhYgdyNkJ6o4wgCdIHFlM1/YzKk3pcfuOBKlDlMSmCRj0hdQdf8mrIT7o&#10;bMBSgE4VxjzYnkcO0zDbR/KuOm7Q9PD4sI+5EkSqqWnjyM2ua52rSc9z6cVqm1/MTHk9//upvnOT&#10;14u99begzTcHSi3bu8PmOFKm+8jC1qrKC0A8Tz9UwCFd0Uayo1+XyIkffL0kTsjt8lgcx4TtIvFr&#10;fMT66PPqTbKDbKdr6fBcuxDkBAnDCmwGCthvdUFM8xmw09U8n21yV93m4SRtPn+FCFk9aHWmkeR8&#10;um8iU9FXOPYVf/k6y+l1bdY98mMhacxVDofAiDfGMY+Pme02JRdne+hZ40vJnuS2HD0zOylUwSk8&#10;hyqwS7HbK7M9qFk0Cpd4pEEdWpg1zQfDRv1PejVXaRXWebAdSP61PNJhtgfzEVM1JZGN1kOwLuPK&#10;frZPOQIM7L0zuM7q98jBYZ26TGjcQX1PLaO+TpB88xZU27YPtY8cNm/zC12kTpsbRWBC9220fg66&#10;4giNOplATURxRII1G1cRZ9kj40TW8h0P5MGawcxhRrtt6xLXAk3pqK1EBIEXu+PL1w+5pBx7PcSe&#10;JackECRzr73Jkfvj60hxZD5XNkKlkzYnXuqxI0Bey/96bSI8LYTIaW/SVL+vFtTYcVFqz6uV2x6o&#10;J/0tc0IchdODYdfE0sl0fJ3IYX1I1S3YuWHZ9Qm3sAQE/M0QwCRAmIeHIw8SZvQRxpGlWdEAmz+5&#10;Ad1jRXzdH+SN2weyqH3Y0N7m5/1BOpTCH2IsxW/7GZAf9gehRaTm/hbnsKPZQ2YySJw91GfkwlyQ&#10;dItAbW+SAbY/vLY/lEFqzbKzYmqPDhGiIdSsLjBJ8w9AalF1ZMen2yB9rlwCAPW0azlE5U/zjylt&#10;Fii1dVnC19UaeHCkxymIfOH0MONt9CcDlDXSBABskO6cBxpSEsoPM+59t95A7EDF2zuY8qBxcTxf&#10;+AnJac4g2fOWgMX6HvyUeoJfLb2GDAHsk9RTrs3aNjMKm0hZ5Imus9vd5Iv4O7qrQu+4XNXdLCY6&#10;lWvbAofHQxKQbeYAYhlW6y2uT/xl86dbd6xP/KSGcvdmMQXNytbRsGh9kE7l6/xFlp/1qYOyhhHy&#10;0SN9KWwYJzem+E2ZqKx05xm4sV+2IoelS+DYS/xlXKl09DZOcGrzY32cpG/5dQZkjgucGQkiOoog&#10;FFfuX+gqyAFCSXi1epNPHAqRGZsFqbatDiQN7hwf7mDW/ibCrgmJa7IH/NGiewIe0pIRZUCOqVnd&#10;o4CBEjrF1nSvQc53e/dar3IovWFMOlZ3HKo8ijaDMggSTE7Ut19Kzv63xOep27i92ADCy9tIZMb5&#10;qni1Ux4QjuR0aJnj8PmignvIpMgonTqMYQ8v7x0CTIpFeTpRedYtTq2nJ9BBusMT7N5hVDw51nrs&#10;FG3sQTbyNLVPL/e5h9IbtcAG0QrTaZS2FTB5OL8bQgFMpkMmvGc3SF4a59AsiiVdcTsMhasxuMIm&#10;jPOYBPxew8+nPn1p24Yma8aj2ISw7Pge73gt/+u1e0KOEtl6kMFrna6bPmTaWEy2RzSj8PKIC9kE&#10;y9AP42GbGXOS4W4G8jSesz75HujBhATFGo7X5RS+qcd4MA7MejqeEskygnUp0wc/1IdschFA2S4f&#10;Et6uG+kbj3k1/2vVufCAcytt3ykE7KfuvZr/9eqoe2M1stktTeXjKpEn3f1Z5JNQl6/EoOnwDkUM&#10;wCBJgD/UZh+2VTkk40DK6XJw8Nb2Lpc06cIQ6Onzjbdl2pF0UF3kGR4e4r0/vMYCSipoy0jypWU2&#10;9j5JQ/UYCd4VkGroFMvfVBUSjFNnPn9xbPGX88Hwal+p3u3YMH5bzMYk50yp2MYUuKGVbonUuOJA&#10;LTeKj26ZYRfYbKSkVkalo0uxrovkJbyKfxlEoOS7J2bp4HnSE+GpvlltbBenNf6ySR5U3ZmKGXY3&#10;NWMGXZAMNQVEV13vnXU7qNJ5tLjpZvXq492Hoo3jS9teeGdf1UGle7X4snPgMOuzlUCuLc5b47HZ&#10;wlDAzzssmi6kT5v7emYTDZtxNqcGE65opcHKllJyYvyRVmiIDfJYgclRrqAUbK9VrdEhMDMbuYR9&#10;TZ2emMdYoGaHVK3ur8a8Qldt0Ujr0F0I4zh1VYM9/BwpOuMjMGSZUeKU2WnhYNwXd0cuVnsTELIi&#10;PcHndUZMfTKmnMvEJJjVLYWekkQ/eKFxZF+8WAxIu5QT91SgAJOInvnoxap+k9Whvu9M/9v2JJiQ&#10;XCWNi6x34QKtda/lf09rz+dbP+bE4Xdg4O79sLdJyf9hFPpovMU8FEDGgPlGF7UxVaz1PQH6a21y&#10;Tiw+jKZT6PF7bXZru7gFaEB3WXyvzcViNk4M2K6ffR7jqrdZJYHvaQeAEcXppCIJthwl3oemyzOA&#10;jOje1efwfVyyiyt55ESU/Os0eOrpLkcOoPg5QnpIKalsGy51agSxp9upjkt2z/DFQX2wM5rbxLjJ&#10;Ym7N6nhZMHuIxfj5QTwLXXLU1iDOZvzV5hYDn3Zbs5iQMYmV3E+08P6Qa73S8QHBLXa4gIRMjkqf&#10;9unravtDX1xpUkKY5Q/2Koe5PMUCF1HnbCJnnY9H+VlGMlcKxmkivGTur0DtaF7sX0BsO50JJFn4&#10;dDynfYJjm5EG1qiTSAMLKuHCZJ9us2rhRudPXES/Rp5EFvsE0iVeGT5HvX9GIYyTwJC7hifMSzcs&#10;liQaU3XcjxNHFteNvMHKHv9B2nyW5RjsfDR2p00nf7v8PGR5pNLkA0FDw3F4i9Mm4/zzJVW/u5bT&#10;ezij8eGi6+w0F+SfKPXlbN+kucC6t6PPuBomcFgzr+V/jTYdLrARkX7f793zWqfjQZf6LBD0jHIA&#10;RcEFao1k3dkecG9lC1nMlVuFKplBSkMyix8BzbWpYZrwkE1lAnUq/jgw+IMrSi2AQ5qNfZR74mEf&#10;r82KLmJoMWuyyw+UxWv5X6t9fOkT0q7de7J/6d2miWtuWyTg2Hb7XYL7shNCjflVo/yWQrki13jH&#10;U4xw39Hkxkc+Dv/bxoMod3225505cuy1zniCteSTC23Xcso3ouQkMcJm7aGU1a6C+2D3q2/aQ33d&#10;+NxZ876NQsn9tj5sfJjq+3hQPob26Ht/LUXv444gZuD2GrXJ4PuhbYJVNjTu6O8RHaf3dK4AMs1T&#10;gnF1E8zArkL60Y+7+Jt1t9JzTDbyWXYMvzN5cNrnoAN0BCZsEbKD/T59feEA72UkaNABn/nttE/y&#10;PUybEjLUbVyh2f1+qsbjeQMg+P3jJ/uOusITXCGqywP2Bi/sWUwSm0lJBVRym8lv64YiU0B+74Gk&#10;j7huqCAuqbKHhMbCBGPf+rWsu9w7H8/ZHIL34NG1ZhXMC9FnJZf6BM+CmKusXe7pYJWPMPYSf5k8&#10;02UwNpNEe+NHBriPiaMrjaD98oJxUcmI9vCnjo32vRN78Tm23jgO6dqEOxyn3flZG5MZoIj2TgvI&#10;iNKa2iJ+V8e62haN3F7bL6oahyCIU1dnaJXZpTLWBq7Vp4vItbenYCHXdyDsCbX2Kob3/+PsXHr1&#10;upUz/VcEDxtILMkXyUacSRrpSaMRdHqQDBVZvgCyJUjqc07/+35esl6yiot7b66TA2Tr81pcRRaL&#10;da/i4hiEQateuIFFD2MGBaw2sJMBoknXePaVVsTWXx29gKVy0R/Gylo+DKXagdeK7grY1zjPQvsG&#10;F3fyLHENKHQfSJYfun6YQupQbFArxfDyah/a17q+RwiDEL0LN9HnmUbH1hN0AUN15/IxylIK9yoM&#10;t6OR7alNhLnJASLuD9mdHmq4qBh19rE76kJqXzImTN0cTJ/RgJJMhOqXeAFHV6Vioxgm1FWiQ6g0&#10;ng8JxJK7GJkrVYFuP1VjMenhFrN1bY/sDEER2FKbNId3GDFP7Izas0R5HZ63fs7HlNCQ4fz9k6hf&#10;RYHGjazud+0hBsyAt8x3E+rHxaxKsj4Sp1Dh53K0kmnWH5rAxoToSOCCMtrSdm30bF/U9Ccci0RZ&#10;4d75VKgfeDB09mXhS4gX1+G8xrlmij9Yp7rVBy0QPqmKKL5o/Judxmh1vZAnbTDdJpDo/AMGdp1B&#10;UD2hOqWWiXSv9CdCjzxRtIbKJil+Rx/uAzmF+2VW+UIpv3rHt2NCQnuPaz6o/XFJhpOvRAHDU+Fv&#10;7pYDh/UFOpDb4qNQEb+7b+m6l0JHOIv4b31uuHdvoFDd7PxZqW/1s1yC588OuWjy5M4ueil0mEP6&#10;HZGnGrOHanqVjGrz5pAM/AOdONEuOgwtKzpMjuENXYRYldqqd7Eo1bx8FlvTYa2LzMS1jNLVR8KS&#10;kTZdCNQdrL86eaoq3onKMJReh2700STBGefUs6lxRlonjSSIpTSYOjgP0OcOJh0hCWHHSFFF+awa&#10;nPVTSNh66XdCowaXgRNln1lSFUr91depZqjB6Dm+SwMX1Ri4mQ7HvJtlRoLSc9wmBfbXqe+Ihkig&#10;lQtW+8kN4VJtE/pUXeA7s+B/lYYon0A36yMxMG/glrijmt4JprpMdiHgpah/ltVktqyyVZwOwzkD&#10;ko9sbRycvgUXXhVN/x/kN6oNsNWC/jUipI/xG7bN7UfUTLpmoUGuqO99sWSfV36Dl9T+TTrkPdTn&#10;wLA7lRDfVdl+wx6JVt2B/eB6iPI5uRg+etZRihpSZ5vJBVYzKiiudcphiwwVfxLZLxzQThP49vup&#10;OaNDNTPsq6LHR9w3YZpAxOBY6Z/VxXtFK8PcH53EoMkbfAUGaUmrrsO1SIF4tutJ+/1o+WCAAaXS&#10;tVMDt7+Ryy+dPhJSdK3LshQ07yA+Un7IMS8wobJQL2laFRzpCLfo0dQb9NmKGMuW0Uhv1JCyplpm&#10;h5t02F6vGdm4wxlMyMSyaRhI3k9kgxsn6k7e6oAlUuLLtNAVwz46gkkAVJWm2hXYPm70jD650m12&#10;KYm70JDah8aukBURRWZnMLVNnTTVt7ryMjQ/m990yKJwuEyIGXokTojh6a2Sof7qHEAy0LNF/NT+&#10;2aSnOS6NBFtuksME9BWe6NJkcWhCl3VWfkNFoipKGlZla9jn7bf8N+YGU45sddS1q++1vk0cCILs&#10;DIPWP6OLsN96xHCReyEqzXDZ4zLvK3nCcOFVctTaYkhO6rqnqZKYFCpc30vEQNUkeKjAQBvZYltb&#10;zO12i9IZZbD3kTh+CuFhjdDiOB7SHXh9iFjtE8LzcUPC8lmkdccrxnzV0piQ/F99Qijt5ZhQxqt2&#10;Kf0hunNTpy4Usl0nOLOnlCsRlqUoAukJQXhFS2M6pPAF4mH+e6rcw4RNR1hbjclLp2fOo5Iq21J2&#10;D7f0U6E8Qn8onY5xNB/tGf2hG3JDWJ8S2lNhCKS/oXp0WlCBQt0XEiKcVkRI5UatHrVH374wWRu7&#10;g+YRZM7Xu24aFixaSZstLPMB72HFWOcCcoNasRmUO2HSLiNkPc2wqjgCCWxpnDOfljP6wxr3/b1I&#10;7srgyVfnmrxAvNz42q4xoQf2sq7sEVpgS9H0+66ivbZdZc5P8CKKgL6PgPigoDElXbEWLTeutIC1&#10;p77kYsncTtlVyjMcYSyNwD+1TEUTUDarnYDqdlZxBPp4ocFEBbwhrfAKkKsUOwovqjC5gxLrrpLY&#10;QIIatQcvIkx7p57rOf6pyPqkBXy9vAKOB032CWG71W4e8BBGdpoffsUz3DY/SR+JsVTPNkdXkXPt&#10;GLZvVbJw47K4/uyWs1IdvkN4Mm2EVyZqtIuRRM9m1q1WK32n8A2t5WiVNFd0c0oUKrSPDBNRPux/&#10;+RzKVr9SM8q+0zf1uqyiQrTVt9KcAx3rG11STSw7al+0a+yCSy8ne+NupHZHTpym9Vz1V7zPwcCI&#10;eag6L3ETSuAcgVRnyQd0rDqDzjUp+ZCzqsGkJ2AVANmVAXFV9kZ/PWWKaCRZKkzueJ0UtCrg2UYS&#10;h6w0REsTF0lt/Byc24hFkCOITnQOE++PPQdXP0fjF31CVIxW7YTWYCrYbbOFo9+4+5lkBbWDbiPZ&#10;zyp0MIt1AaIeXg1e2gE5jxa95aHOANZY+04qEDiMfjwcxo3f8t94m1BS+Le+oTz4UpF3eZvwfZ8s&#10;fGbQl9/aURaXiJBD0MZQLbKofKhj8nRq9fRwWTyiGONmwTrQN3ZZDRcG22dk4RRwYGmIgomKe+mo&#10;BF+Jh7C1G9Y1yoR6w7bPQpNV1uD/U7vH/pDP1gkRf8Z4aw+J8Q6sVmzWX333UOAVoW8jsY5qXQu3&#10;xTqww0lbewKRDmQkEIC8oV/BA7H7OkxEauUUqez3FWGl6tbAFaD0Gc0WF2ZcQ3zh/KalvkLlJ4Qe&#10;/QrMjPR9v+W/423XDc5yaSD4rR0OaWtjjz2uaWEsMVQ4m8sJN8XzJM8En1ate8fEZT1bmIRPgmdi&#10;Oaz6IqkFDvwQplp0IbARB4YC04eyPrzewApaNl8R3gkVxQlMWFneRjWEabS30Ua6XZPe3q4HcW8I&#10;0GF1EKMZu3YS7H63KET5IVi5YfOlkXCH6j2mSMAp+2g/SxgGZ6cv+dat8yNPp66s/gpMpnpNsgFe&#10;lGOMA8i1CWhHKo3KhERqUBhfhB8iJHJGK7OW4gc8+h1DU00dtRt4DaJB73w4qkFUq9gJ6QimOnx2&#10;tkLituI8aSWoFaEXbyowcKiFFQmZ3SpKxSvmADY+pMXfTyzS7iqUdtSpPCGyEqxPws6j7OhomTjt&#10;HDJSE86KWgLJwawIHOOZK3uNUyV2E02NgsJz56Tic/0s6qsqqUi4TUsBf0tRq5oDxkjd892J77LO&#10;epjxmQWfIUxtvxJj/Jb/dvLmLHCMdPKhM+bmVfmt3ZFIdaSc7Wi8YApMdaR4DVUrmRaLQxCW2aHp&#10;Go59IpRh9xnKIRjxSvVDx0rlgw+uR8e8kzHYxDX4eKqj5hMxQt4WTdVv71Y/D4qyL9myvMBU9rwp&#10;OVTVVV8K0dJoYnjZzR1M6Ob7yK7XRdldXTDGoSk8Lg2ruru42is4ZXV2hHIIiGKRWGGFUjEuV23k&#10;eMErn7qGufHdjkTeftWpO+1PhRRMlSAKobYmcF6hGFTfE5w9ooscs8h0H4tNDwmvjYBZhVJ/Geb8&#10;LPHd6q7HUTEmxD/wPCSqhbP7hvFHBPAW5uNyfWoEeOuX2kmM3TC2H1E0ln3TlUXROInsle8fp301&#10;egsz4FxxQorFvnFFBy3sC5pgZeFbkZ+j+3LHvikdrB9M/A/RjfyI9pW/Ft5a6ZdVWWuaaSc+hQIX&#10;zbQZio3KuOcmusecwSRnI5J/iL2t9wJgE0Z6BW0RlxCrfB8htzBnVcbfOUqljvqr0ydxdN/Sq+b3&#10;VeCRheOMGVUcL9YNceowjQkmRSD/bJ3kOobeCX9hwnk/WZnb6uK15YKs8hDB4dobwmbdMXMEE+w5&#10;Hftq/+XsdqWql3wPMsfUv1lcA8eViOIUt7gtrU1QURRhdpMmXr+XkZ3C1JT+k85+DtDLHN9LrN1+&#10;UmrgzJ9m5Zel4HN2VzBdJ1e1Z6WdhvNYyeCdEo5wi23i/CjVpVb04W6xQbrL96Cisp/PdmrO15nT&#10;SDATK08A1U5ao63D6u/BRR6pZ3Ij9SjN2ToxK8PBAMEv3ik8sNRuNTJhvYtfS+lHgdu77jJkvVUL&#10;RVoLmXBUkLMd5tV/R1Q5Wowhi+WyPKVbktSdvkhQT7HxRJqgGh7eYV79lOgXwRPuuj8xG0JjwDet&#10;UGKGmaLlF3+sIlyR3DOD00f7KcebE8TEQctZQaN0Fs7V70yCDUepIQHYPX3nCOQPrwl4xEC8PgUi&#10;vIVkib6dm0RMpWD3h3LZn+8mGimGaYfZJGTGLJojbSg6d1MMYZkQ8eAQvApN3IEJTzCLJ6i2fBYC&#10;C8qE0VR2gfWA16yzBEIwXZwfoVbGkwn+GtnhliEn5hELqFut8hanatwNNVF6G/4IeDhkmKiWpinw&#10;wr5lNOysrbmwzbD6Im6LEWStqfL0RdNCGroDBWY/alQ/0X7rkeAdb1vkWn49EbhDuVfmclPhF02Z&#10;aiZVP+kR4d26tzAOxWj0TClOMcO6qvor9GTVejslDvouiCQJzpVkoon67Acm0wGyr15cBVF/BUAa&#10;9rsgg4kWfkPyAMIxVsjO1dmoCcWLsI+J7N4BSeg2BIgQt3yWQCmqUMMcR2Z5iBYSJ5GcqTv2BxTo&#10;FNkx0jqIglsSgG0nJaMKZr8jODvF3QNpiHvUYp5HsI/2AFVt1J2Y1qcQ3CAyHxmlgoSPReTTJnR2&#10;+lNeAQZB1WN1vqUxa52tFKrCxCUQnk5U7K5JHMLcjBy4xU4cnyVTpOKWTAMnTZETeUO/Yynzs9BQ&#10;pdv02Wu0PSdXOPPicJ0pZwOpVUkzZ3uojq/gtiQd6K71zrEq1dRfPp6E4r1ll3ViIYxCOunkFSYJ&#10;HWG63cQtFShqjdfIxJQw9hPHHJK0P8TQXGBCYWE4DwI7w63qPk19sJq6n6QxjGOPUrngNjEMWF8b&#10;eQgTjSDM4usRxIJQmVjjQ0r7rLhFPgfrHyf7ECaurohaERBahD4OR0IRDeaVMZLZgB+qP5Qiu6Uh&#10;y0BLExKcs/IbY/zWluJw1NgwaApzWTiyEN22TmKQBhLCetIYeYYVVkY5xEOfJUttFBPEwgdMfN6+&#10;RvdhmF5vYIWoKPWAHRoVhY2Emaff8l+/TeRopZL09haHzAkzskFoGc4Fh+oQFmIBFl2vV0A/I1rS&#10;d/kmF8bfq2ah7dReOIUKDcPdf00xIublPOWH9b4FKxSnq22roBEAf6KoXffBW4vi7ZFQ5G9ucfjt&#10;S7DYGY1SE0rvFqmRqk5q4OF8Sy4gKm74wh5ezx4m2xH866oeoz/Y7r3mnHHO1DOkTSj5/SuU+stn&#10;dJ5r3KCLZ5RyA1wJ7bPXlD08UaOfCUi4w/k4b4Gha8oeMWPdYaul7B4OnklRalfPzs446ZmuhSU6&#10;/mJh4oRXgq8ME2uccZp6kQXfJ+QKxEOYUwZezTquA6cQoX32ahCSr60Ww0KC9GnziLqD9VfsJ7FX&#10;TIY+knNY14mDyJE+5YYt2hAGRTg56HE4okEVis+MoaGdOqyBRu55+i3/9dssOeYmF94Io/k1/43X&#10;eZl+Em0pipp3wZt43/V11C2/Tt7PIm7W11/AJXvgG5RRgbe8XtftKeGqsNHFnPqgQSlkQ3EBVZ+B&#10;UoJrPSpZaSO7XbkmDmZVQOss6SH1fXySeyCexIH6hoUkQ9B3mymhrMLyosjxtNyHTXeJNBdFtnyY&#10;hASHZAFmU4HLJ2gs1JeMMtitjLPTAVcdghXvx+KeoFs4iXH9w+rvUDUgQrmw9HjKOm8wHzxVNFKM&#10;oax2+TCsyeuRWVlXS24jkcI+Fvd/18HPVqusE+8M/pYaX1ZlHD1h+4exRBbPCCzavYeY3q1sAszO&#10;eZETZTXLevAThCefGhrx5Ly3dNNhe/ukZJf6dFciqr+CpHTdtI8uJ2ZRNNl4exKIyIvbF7DqNxea&#10;5nB8HiL5tRzYfcYXPy0+X0J58eGLc1gWsrItxHIJAkZ15xlYerPbc8Wl9Uu0RJ0F3FFI1xxj2uTV&#10;IsTcowiNg0C0nh6CJbDhmkmOSK2ZJFeItKK+e9QvLtmN3JqO8dYpGc+2sht2YBdmJDfbHARVxiC/&#10;5r+dCBBbZDx3hkwvnRmD82s7ykFA4U93JQUdZgsPhQPiVejTplER1YMZl/kpnj0k/omVolHPfeUk&#10;ARlsoMeXRXGXa/l0R0awJrbs0XUpKdQ5JKoJq4o3e4Cc7+omH1XeQ11Zu9WgEzZKWnCtIzJRZpSd&#10;y2jN30Dby6cVsO2f5vAs5WqMbvqHjgWZXbjnLSfr7tVfQQA4lpzRSaYAi1ogQ6GR/86pQXIua1Y/&#10;00AJ7O+hVGNj3TCxrhyNodItbPm0O4++jwCzKPF7/ju+T3JVCGTp3N0yeOz76ONehRpG2fvi724x&#10;x3F1BaYSjqK/jWUyHBNjNzgZeech/9Jj/LMmJmRNZzln1IJMppl9UJoIsciEl9Ch0jwaOTQ6XR+T&#10;khXEhCF5DzJVKmbPeMaUTZ8YJbG81usgIL9c9AUS4QkBjYlRWrHnaHtskwzmsBcsS8V3BXJ63LqP&#10;FXmlFHxtQD8hMPAHeOkDkOes54VZcyPThW6KnVc3P5DxRwQZ0KZk0m6FVX8FHePBFAr7rDldVTMA&#10;26iv/jS8q7qPeYy279EkEtzwezEW4jW+BGVBZyIDRfVqyhyjORmxz/CMiHNfaNuna6yWRJ6Yr1qk&#10;9h1Op/YBHLXGHA1HuuxtSTGBMTqbHRdDy6EsZINHGaz20cok3VPkOlOleIUVg7pPrphoMc30+v64&#10;BFSdYS92zOV9lV57VlyVsfKj9X3Y8sCcuqs/wR/r/sibt8z/AUzPs69YaI08LyQDl1i4TqFGiGsv&#10;9x+AnAnd1/TNE5iPCbZYVZGXEwhh3oFcDjeQl3OQuQ5spxoqC9cBsvexrrL+8mnA3AsvnzL4FPIv&#10;hIuSNTQCmQALtvF+QQXB7yge9A5XWPWXIeexpPPVyAlaYvq0NIIVcrPIgmfdxLYOsPnGht/lx+RU&#10;dXfWJIOMEpSWbqxeuM5+zbr80vjCp1iDFmxk2gyk58pk8mjlBP+9+6x812WfE2Str1omTKw1GQju&#10;1+5b6ZyorrL+8j4nmUgjzSXJiU9PgYv7VxdUFAJMJ4P8S2Xv34A8ZSLF3hiay6fxOwUZUKWlPMsC&#10;OYk9Ih40kLoBOXEhbgtacr2L4MJ1+voiUacwUfrYPZ0NHIZ0I8FuieugszVPUNtIAl1LBAtlEsUq&#10;5BSZhjJDzrGdFFE14q2RMz7NosanSbBrnx6nihYk7plEQJrkyRv7TM8NlY+0RbHN0Qh2flrpw4GS&#10;7yHArpSlx2gRcSZxish3frxmwjEQTkBWYl3xILVKp0hGUWWeFLRMYe0Ca0NWZ9Yb3JPKoZHyoTrM&#10;hT1iQjpkke7Gnmsuj8HfrTUrS7mv+ZV6HtdjwzEirSEek7K1yGciwS6RJppMTOHOmgl6WDdHRq4C&#10;ONvNaOEUBVds89xlHc0PdQeyeq3HPhN2XPk2PF3FWo0AUdNWlYVzRhv3eKx+jdabKr+sv4J7KhPV&#10;muPu0zR6gnt0yJuJYbJHxFCpWLgrbtD2U9jGmDUZbDYjeSnu73OLyvRFcbPlupHK3fJmUEGxkj6W&#10;kC1eutROX1PFb/1lbMO3LZ+xN5aaFtKMWsy/TUzuxUUbUg9P21G4h+OSpItmsGjV5C7JpOofJR+p&#10;C4OHtXzeJxnY78NX7YXxd/crw3dgI46EAYU7CitSuDe82chgXWxVH+O/MUxW1r03l5XtIWMa+dQ2&#10;pC2QkUnWMHcop7TVEun2bqI72L2PnkaCT12UNttrhvHXEh4epnmTanAjqgmhJHQiF1ZhR4fP6KpH&#10;h1zc8tUZBuVgUscOq7fZDX6BxFdCXqcmpHDt/sTWkQXgjSRCtfgWiQGw6D4ajsc0zvkFbB0uGGNJ&#10;QF8XRfcYhzXUT7i2aUBkvPKt2op5KGfhWArToP2VaZslLSkyfJo1B0po60mGeSEDGkS4XoVNYbzP&#10;U6Xm+iv4hTrnmBVx1XY0yBliFqXTLe2gcboa1lNFHw3f7E3jFVot7Nfsc22YSISBSHZ4FLH6vf1M&#10;6REYOMIZj4G5TIWSQ/d5JDa1lOrCE1FCI0TAQYmq2rPzD392za1qxJfGYVhxROH67qjEB3923R16&#10;iQXn0XkMT+AFstduHOk0d88Go8hN8J76Pf+N93XXwciFItx44cFbnCpOF9IC39Q3S+u3l5QajXAO&#10;7RCXWJCiG/KV6aTCIFqbuB3FrzMlOBf3QLINRKutufk9//XKChRUprbvSbrsV5anjhzsTQIGXdeF&#10;E/quxFSwCd+8Eyfg0jRfeoo+DOR2JiZkREn4nFXzRSfaQi2EDtxuD5xy02Qjpgu17NdMSMOESNY/&#10;GfH101AmMaa+XexWvxVoTgze4QAcfkwKmDT6AnndHXJrR/Ye2ulTEQT8WfCvmARJ+8NW8Xf9N3af&#10;+BBGSLyPgB/NjPye/473wUHXVMlz4WiaI/m9LebwC4n2O2pgI12/HahhVY7EtpvMF30N/iy7qY1W&#10;MfAdzk80VZ1D+lgCuotjjMIYEnbiMXGUxZX4giBwqO1oeqSm+mzUVXrtgSOiqciT+Cgh676cdKLW&#10;98F7GL4sjwCradLvVWiGomMeO4HHL+ThwClV6aqZaAtvDT0r11TeqmHSI4yCtRNqVNVDRD8hM/iy&#10;ayA8U//1HCkVj1Ziev8HYmGd5v2e//r9MisO6hF1Ybur2VgsVQHqci7V8DPUZ47SFVEF+6rF3GJi&#10;vwcU54VfgU9TJ1R5EY4GpzmKDkldrBOTGhdnFV4fbfcuHGEPGYqJhCRCIFQLlbRCWBs2Q/AipAzN&#10;eypk1NqImyOEYPmOG1RY6+6QXRQ9+dlNVeIFpvye/3o3UWIt/Xh/ViP5vQotRqmVkXNYpYotmjHN&#10;GKzKkQJBE5662YRr3EmUx1CQ51hheQaG+Yq0pZ7exShv1MMnloX59nolaZDZvmCiQjOU71SkEnSq&#10;Lp81IQHvl29klr8JtaTs2XPamFgSIMSi3P2MWsgxHRoWCaehnQ1eQQxkaFhYmvSpr5DJuzGnoSvv&#10;naYoSo5BBe5rhsssFXs8ZmKhNlLWHDloc2KkX0VmEFXPCFzrMhW/dTdh2sAMzohxH+68B3eT98kT&#10;jdQTVMlZu+vv+q/3USQ6vk+PV9OY36uz8yj2O4wMdUIPLM6lZkTBZ5dIJkWjmIyBx4cx8QBk1UbF&#10;WBgRuIELGzLL59NeDu6F6pYl+Ue6fYxGYxo8ucKqv/qaEYSYFB7LZQNVV1MvSb4Xn4b2ezrFnJj6&#10;a/uxvOCunquw6i9DppognAaUxFMUXzgzuMaLMj6Ngb2ghAjHSIdSrfTeK+b9NkyM5+iORNcsTKTH&#10;pZ2CwG6XyfvKkD7gItAnoYaQGvIm1Yi4vAWuy+iZXMX5CiFg03uzyR9/QJdaVkZ3Yjk/moQFOBJl&#10;men6/kx9bJV3XetKJ3C7Z/j0nY3DKK4bWaaOjPSecRaWJgQyn5zyzmhC/dYdKqz6K3aO/GZXFbyk&#10;QwIcsJwQJdpb6aX2A6wtj9XOrGMHT+5DWQZbyEhuWoV4LBXYdc0psRV3E/nT68ToCWfIeI3vJATS&#10;H9w1xnJzYSvVRcEUIsFGkJV9npkGkUm7WHnMNNvoI2nEnfPMOrjCd+jz3cM/jj1t9+zQ226GbkIa&#10;GAMn5r4Vv/VX7DPa6Gh7MHdqQsbRZkb5HdpaVefgjIyOs4ND/yEv/XIWFIcYe6SSJM/X7/mv56gs&#10;19BmSQlR6+CqM+9Xhv/ASi5dfiJHc64MvdcGGAEDtbYqu6nbLoKnEBNUF6oOs8Kqv2K+3HWnyGfj&#10;DWK63d8wINNFQ3HT/hgetxxqaZQWAS211DywwlpwhNEGF/JHZb8sOFrfJ+Nh7pxmsbxfoXknZHt7&#10;6kJaUcjww9M160IOY+EkQat/SOBF7OwcpwSDvhkMZ9DA/DQMzor1jk7xUML9OuRBxodnEx6MzyBm&#10;beqbkDFjrCvMI5Aeq4jJo42xQ8j58G3WDG3Z1EL3XW7FoEpNVo7XjHC4g20c/7bDaJTJRWDaqbko&#10;NWH1Pm+Eg4oajG18y+N8V5qqv0xh8+K2LXvH1TIONS7vqhPSVpiJDchM/IbEUyubgc6dYMki7YoS&#10;yQ5Dljy8wS9w47uLKg4z08jENjbzoG3cuTUNmJlAn6Ywido95OX84/7HJAjqwDWHbld56vp+Pn9S&#10;YRtFPKW/4KXCUx1QxBYXYT0rlKi2gQe1qY+FI8gmj6J+6QHNbEtHmKx4AQIy+F0EF94RtxQFMnJt&#10;gQzKbVm2m2q82gqr/jL3J3Vl7Adlcb1J8FwUWx0d4gT58pioeWQKKBWCYrQtj1x2h8CRA0WM4n9P&#10;cX+03gkFSvA58Xe3KyNDRbpF54T8u1PaWBnutWFBkI4C9ylMI1UQSnkiF367sj1k4sZ2SqpUv4Yd&#10;aXQ3WlLwaWRUZVf4GxWdiHl7Ymc8WH2zhgK0WRQW+mB1m8coGYP7j8dnkNM1JiwKBaSSKIwAa6kv&#10;SjUwNTaIE4G4XKyZOWDinGMbS9D5UEDWbaRlI1OxLI+ZxjIxWJB9vfPx4ZpnBe/20whBbwbaG5Zb&#10;nRhkYK/nfHyBbBqP80qVhO/dEkxa2Aem/J7/+n0uqbTPSg2C8MZUzrmlYEobyaOK7ZIyWpHWqsqD&#10;USofvLsfx9EiMj5803NHLivbQ96OTZ/mAqtglJNQnnh8CpmQmBdFp5iuB6RP42QJLWIyhPSYoFbo&#10;L/NQH0KG+k2D1AKjFBRC4T5aRMLKECZkxHdU5SpchpYVO1zxW38FdVD1rvzB4DUyrhbIxBYtEK8s&#10;lEje7FZAo4E7Fvs35Ko4skAeYoydi8JiHyLt+hgnpzsCsGYO/Q1tEenp/DSOA8ey0jZp+KOR3e7x&#10;bEqRRl/2eT2FxCjQBwLPab5+z39jX9TtaDBq3bBsfuj3truZBQvxfTWsznowepMvQEOWSzrWx2jR&#10;llpsK3cundMRLFT+h76+q2qk2+cGmV0Vq9yBCLGs64g6j6qrrL8CU4T0hvNTIn0RLOS3qt10n9jm&#10;sa5gsKwdj5/aTVQmEmf8UfbqCR4s7u5YXZujfS2P7yZO6qGjD6yME5I6CpDYDBlXj4DaPA2YMIXO&#10;wS8r2+I09cfZqZv0Ild9Qsfpa1Sj6lnCtFXlcTxGllu7q7DqL9P9vCSM02W6H2tWsvNYlEyLuubU&#10;teaxs7mFnLWI3bFPasLucRL1iNiY2Bm2UycbZu2xc82YMhPbV3YFbQ3hMLjZGWSkvJNaxUXR3wtD&#10;oPfh9ONtHmOIDH4xHh9CxoU4/CPXNZNeMj99JQPCpVNekj13h8KybrLhkfK2DGcYqsjiZ2tSy6Qv&#10;N6hPcqWp+itoO+u4ZIopllS4c2ahUNtiriCofVkFngZQdoNHgusp5XWjeYVMTpszyYk44AuoYoMb&#10;XlwgRCQGz8yN84xEUQODxgsIU6+NEIh6D0MJb7QKZzJKyNJS7/Q+Gm33xY01E+Bzzi3uCIRTXTOO&#10;v5EKREMoVfYVyKlOX/cydGvmjLZLUAw9ctGpSH8ZbJ1adFX2FsicJLM4mtjINuHxEWR1M3f7O0W1&#10;o9rPnIQkLyRKoFM6ZQ0YKPcOlHVsk3d0qz5DbUuI87edIlQdeY4TshKT/BgK6sb0fJxTAnCT3dAj&#10;2VlVkAZk5l/NO1J3ng8eRrm/vK4J27QpJj8oRsN8o4rnDNtE6tQTtq0Zf64uly6fpp2+16ym3lVW&#10;EekhtSRQQrYAobHzfSZtDpU4IH/DJW8VMnldLkLH9wDkumZy0JQ/0OdNTlsng7M1Q1aucmUF3G3b&#10;Zj02kvip661oVbdJEyMHIiCDvfCvHUImD9eOazlOe6RsQlbWSGwGW6EEw7wZtNwcfEgVK11luUC2&#10;PtY5tnK5IIqOKeJK6q/Zz6Lf89/5Pikefh8oPrt+z3/9PmkZzo4gtB5BHWbl93ZyhDw24S6g4OFa&#10;CYujGCnxfBH/QGF82nz1uWm7D53c0bWxvMm08Fgszc6P5x7Ar5xhTMV+GC3zMRP3DjIz3cLQsVlX&#10;WX8ZU3gMzRWZxmKbk3MISmJieELlKy27T9agAz1kOUuOHkNW2rYNUW4B0w1U+dNE84e1CHpe93TN&#10;seYXsNTImOckEvG+A5lkI28k7YSUkVggI9YGu6aybDnlz4npOd8E77CUmuM1409z3yv+QXZZPeWN&#10;2QcBYgpEY7axZuQIR79TGDkUyow8h4zEt2WFfaoOj3nN1KKNRBiKINWVLz2G4/DYkH8gQ+ccMlky&#10;ZCRYjuhGl4JtEmH4dFCYYluLdkZipLKJ26mCOuOuuwt/2dE2US9lFsZY2Mzid1JruJkMRZy+oAT+&#10;zeiYNwQR9YmHkOW581jdDFb2GdImE8UTuyb/SC+3v4zQn/jr6T4Tg6SVitHJRlYm1YNEARkFKkr8&#10;TWGUOxLtjnnPpIqzNXOrM4lIHduyc7uuMT6NDiQMt42UCb1gG3NpePnkI3kgr2i7z8VqGWMHZMIw&#10;kKAh+9PzcfbyjdFna0bjmmkRIzKVPi2WasiXuJb6VI3HMkNunCqVmXifp+djQlY1kjfy6uIg139G&#10;0cfjwzXDSWYs7+IeoeZsXMuhZoMLJ+FQuawHD4g34wwyPWXgBkbnJZanSJ5ZBTW8a6gPcCPfcj4+&#10;hAxnGoHuMeuBbXXanEFGu4TmY6U4+GTc9BiRSzxP1dW2VQ6iRf8G2+rGZuk+H5+tGe6HtmdsXw4s&#10;/wG3px9faBtWQpOzeDwckxfI1se6NoIQQvf1R7/jCvg1e3h9X87W8b5Ne6D4Pf/199W2y14GnGnD&#10;HvJ7/uv3yd+y8jszeNL3t/wIVcYN/4jjK8hThKnY7iCHkRQ3qAVKokdTYG7kgF0wt4csU9RYv+Yu&#10;kDIxbLZrYhuRqek6Ug7XOTsitUk3AHTmDgOoljkKLW4ZP9WPjA+gUnTspzDjc2mHgB+qGL7qpbQc&#10;Fjc5kY5RUTxUKGmVRiHWG25cnCuIlD5j9PKllp44qDTwrrEgyuHSSZV6TTqOtSGJxG7bHu0uNsVg&#10;QhhdSycb2KrMnA4Wll5Xq4ZzPo7wJ4XBT1UKVTw72KrmydUdjpeJLQuwl2zi1+i4Dk/c9HCRmMAG&#10;+sNqAFHQiPobHTdxAbB7RV/Fc+lbAkkfvrda2JplzMw89uFUJfNEMhyu7i2nYEx5bNDZ3rI7PiLX&#10;1GW8PnJFBEmtSh3ydohUpQV1H9ARWKjE1dIch8bvE60SlSXT2KwId/iixsrdZj31bl4xJR2yQYJj&#10;rDwB9w+GwmAZTcaViUHgPkWkBikX/pScYRNop14UXq7ue/AOqyrUV1/hDgYlhbLwD0FuYzRM5fwg&#10;YaNjRXhRV+5MXdKMwQxH9JgYntbnJvmWi7df8yrBUMvtkyLz5sn8Lt3NPDKCcoakv7uVO3IMDU1W&#10;Vlw5rIh1PmoWfxWIiORRkTBTcI8ImH4OMMLwfG3SLm89tqQ+gywvHRZlp+CR8zy2C6/EVGU2jyHv&#10;kRE00o4PIetzA50guwg2ziQsbzwWujPn1GP5pmLefnwIWYbb0J/aAvOxbAr6eOxPD5QwU/lp/i7I&#10;asAytFHiHZXzkiiND2ys+fqYCPyIRgs9594iulEQBxyzvnwa9Vtt8B8iA7KKuNHVj+9RGJE6d0ja&#10;6ZHcJ0mm/vrpge12ycffDXncJQHky0birRv5V6jFgc4JuTwm1nmuSBIww3ltuXDNmVcH5slJLhMj&#10;f1VVWLEZ97Bdous6nfVUISdR++LTPOwa1Fiz6hEmn4XQ99x5yz3VqdIBjU2NDRqU+jH1RQ2DYEIm&#10;R3VM7Ga9CYEUPKv+tNyChVXIZHRca7qDJmQyWIeTQSbwjX1GiI4Ct42YVd6oNR7CE6uQJj8PrSfm&#10;jUfhhhaNgEt5LWR1Vscy0QI+bhKCHGu8gwAAWqEPHfPq3swz7klbRnVF6ht5MVeYygslCvTHGDNL&#10;kpGSaAb3HK67C2TL6bBgSRkaeavo0HEDC6P8nv/6feKJ1lGUFNLddOn9LQXL3PCpncbUIJTiViSF&#10;dTlatHfD2eCFc6hvcGc2g1bLHnt1aKqI1uqaBHY91DSNHNbYNCAvON2vmaM4VVRTwlwzycZGiVjL&#10;Skcwp6k7mwoPIdNlZiQPXqxtWgDyaZPo9eyQxz5qR6cT4Ayy/GYjtxAFp8Yv8N2n1KjNY1065s24&#10;yy+4ac82944VzZtnUtHd2AzJsKE7DxZ6uGY5zT1rrN1qiHINEqJyPJZgKCyUiLw7PFOyJ1Z+bqmo&#10;rGcoNRh53Sc+FkXxrq8F49MXgVWE9Hh8tuZ0l9T20yxkHNjx6TmxrLeMx4eQicnYwt74zqj+nxVH&#10;V8WkJPSOx2eQtTk2wacVMhZFX/RZWjEU9vkYK3T444e6fwZZrRynbivPWyEhTvNkcVfICo6O434X&#10;MprHtNuukKVomzFL2aq0TZw02SF+fLhmGQPj2Fxom8AITfeCrV/risXVxpkcpvIhZIlWs8freSbX&#10;h/imIfvAjn0maj11nodpe5GqjMLb7I8S3bPXwO/5b0hhLhUcQdGpEbI+v7eVSDiGtEVdgRA513oN&#10;si5GELfxi+WxVuOFi8za40Oc5u0aYwfS6PA1UT5IdDxuRvqArK3d8kiv3b55KHdIBDTAS6eR9X20&#10;jCGQhwL/FE7pE0bvOeP0wt5J+SAc5sdW++fKoM0RE71Jp4rID3VwSMv5aXDqlJgpxsdjeevmCeGc&#10;3tDNm2PDx3541+an2cxxdK/qBwUEqRmBPXtndERKH/ACnaNTwYRMWHkw2atORStC/IYebY3sEDL6&#10;+KB+3J7Vv4A7eeTCycasVYTKJjdHaVcEncv4dDE7rlQ+XDgs3SuHYkyjRqXGJ3eLXL3eB+RH9Jc/&#10;Wi6hOa6K6ZiiLnkNFtBPxHxE7S3qarkmBQspxhJTHRZC5Un1Vz+z+FGovvDQSygBfXKsZ6TDevPJ&#10;5OD0eSyrPTcS1BrVe0uroOgVPT6sdFZ/+JKrAVaxmgLsvSwQepOrKV1jxzOBxGAp9iUi4qe4dsve&#10;UoE82I5SrPrTo73Fup3JJZyhnlUwwOK4GWEv6Lx6v7nDwbdU6HoQkLXlxLu9xWocjnFVsVWvI0mE&#10;IySqVO9KUupTbNZMXoLSN0/d+fuhY7XQiXW6+eH5lFhJ7LxySG74bLiRid5Wffc26yFk5uO1wQWR&#10;OtPFXSRjQtjmRPIsyVJQlDrldIIbuVJjtcQ9LE/IXQy6OCMpkGMjezabGh+mhfo4XvjIasCTA0QX&#10;S08KD9M5c6RFEi1lPZT4R9GLWc6wy3ZI5tyODUI9uEFSRBTMh+ioFm1JxmqRK5a711zvcgrkTzsX&#10;u98TtbRVT6aUehAkZv89PNla/uYpJ34cIOyeHg492lsM+pGoLSd73T1cVr5cUk1XlT2QJwWdD7Cc&#10;iB4fPANLV0ZbHhTwLUmWCJiRsoUXRTWvCaxaBNhHRbqDOs+csgslx/kAcfGBcqTyh0kkNa3S8JLs&#10;mfKUyzbMseVh6Rt0tFq1ebVmMoeapIg4u5dx6qU5nyqtvJ8CjF91TjlfLUpkHCBlR1XDEuevezsD&#10;FkdviRORnDWaDcqrfCNkgruaioCYMfFEdKOHkIyY77HbsVolTgYPk8Fyg5KV7Tl2DylfndmUK3CV&#10;YUyKSGtNUflOCbAGi9C44dalwmXoQ7qrsUbjqJwbwTjpyjVsQKhfaeSNY9/MGZfGZ3bO1KGMjGTS&#10;Lob/XFZJTbnharaRDULPu7DrjyhZd2M5o4xOqapNTXvLYoAV64FRVhe2rvW14COQjmjeUnK1274h&#10;A9gF83QX1Lw7+fs1/+0qJsJ4dOFVHtZgSX5tp7uIy1uaE1lkP/OiUDtHEhgRePJhylMwbWnBNYbT&#10;tK+A6q+YK9Lcuhj5EMvthLrK0bhE1C9dEXWlp+3S51juN84JEYzXVnhxWi1p0dwHPCJsYGLpeFkm&#10;xRnrdHWhHCM71kn1jw8X+Xf4Sx/fQgoNHHB9Lr1xfX2LS91d08M2ZKsjtkoJtiRMxH+Bz7TLYdFd&#10;hRERx1GD5NnT5Q6sLliM8C7p5uQTFrC6ajHCkZRZkKtQPC5wOpWC6fBLm8R3HmipgCouucrOHZHr&#10;IL9WB/cNwPpxSyNuhMCwqMun0USwXCSebgDJ9K34bzBzZAlnaz/LLVgEZnA3qkhATjk4iH/3paIc&#10;A/ZbwUKYofvhByEofANsK7nteG3XddQPIxdCJpKWQnp9xQVkFBoNoQzkSZvyhb63q+UIh4BRiwFc&#10;cRmNIruoCFBHLn7Vp4Qlu6CWWzQSGY/AQu3j6gi1Eq8GHenDzgMHrBIxM1iqe+Zqx5SPwGLI2yOi&#10;Uj91CkhygNJB54MimyhzrWDV7rSLYjYDzntjb8Uxx1BFHQtY3ENGMu6vpVUOaHLzlMdIygcpjg7K&#10;dPTHgkLRHdcuL8vriJLo6oQ2QkTgcWn1ElLkDprGAmA7GPpaDhvgr/pvTIa792iJ0F4HqZypR1+n&#10;tkZqW38d0XR02w0swM352GJqTwpHY1Hjwg8Kd2AWGf+QmKtRddUC5zDmV89LXRT3quMd6bNkjt8/&#10;tSgSMaLhqqiIBhgLDiqsjjhdJRLWBuHRdnVdolbdmhw9v+VzxDdWFgX39LkmFYF0n5NFoQiF+1UX&#10;nqKrLbNccMDrL3pmAK8jnRtZJzrYLioPQpWoijQ8fX6SwFZV1CQtw1WAH1WK2XZRe7DtosFGVVgI&#10;+NMqtujH3BVpev6AueUpCZBBkWq32y2DI4aDGSFG0cCSiRMXDrz5MTaYKFhkqiBx8ZsXdqSITiQJ&#10;0iMMDuJjVtdXf/nD5PmFkCbu/Loq0gQUxmrB/2JCyRcCdvqUUdJuyLCyeziJ171lt41GZE11VkOi&#10;TlG5vbf4z6M+Ig0dSFYfdu/tIJr5lA0KTN0lKW4ORCB2krpSMrYZO9afothVqxxJGlkxHHJ67/qg&#10;1c2sv/rWcrekVTcS9qnozXRMvCo8XlxEgx5eH2I0eaXg5Ib8Qo8Jo42LLeh/Wz6LkmZ9kKTDJdGA&#10;bn5hd5GRCKbPSfg1a4vZIp2W2gwOsCkJb9aSpYJ7GHw2xGMERfLM0WnV/ayxoXOkKYXbKk1Gm4fg&#10;07O9CbNhJWbLmgsLUDM1f5aT2slkTIi3Pdt793+jcFldRNTiMck0pAtujT5eqxPKDzntNxhwGknL&#10;OqWMJ1mWJsS1LEv3DZS9yDMURwxH7dl+TtxiwisrJcHkP/h8UtW/uGnhEz7apJKo1rxrOPVEVnFI&#10;V84w+clW5uMNq0kaLm+j2oQOJT9iZ/3p7Qqpn31RVmwNOMEALOuhaWh8UNXx9QKRRNnoP+qO+/R6&#10;dLCCvlCR4qazNMO6nvK2spkCgt/armeeVBkftRlHOm8qsKsiOe0PZpjstd16tjAnNUkTXFyp82Bg&#10;Zqm/XyIY1BHgtJOqTo0P0MQOJsLBnJeaA3yU5bO6ryU+C0OHxySYuLysebAbqtrdrdM47lTClctW&#10;khCHZMPGGL/lv37bcUQqOQjvrW/v1qOyclPGmJXZEhbMC6+Hs1ylPMZMhENlOitDfbeeHUyUerN8&#10;WaXVNkM7sqNEF+MuMNND4oN3YLI1seNqfNA9f2OdbGoggeOuwp60b3BVOyeO+UcaQ38Gdn7Zty1W&#10;Jhz6xmI7PjAJrF4aIJWHc/qEaO6UX+mCoSGUuBajGFNpJ7h/cKm9yg9fsZ82BOvK6q9OpZy8IdPh&#10;FNVdkBBHnA9zN68TkWHJjJmG0RZYrVDqrw5T3ddig+dI7/7jDzm1Vv3uwUQSmMfgExC3T0SVH8LQ&#10;l07aaSQXkN+QzPmzwnMhE2kAgQSSL5Z6xjQSdhj9Io4kM4zOSgaRJf4vrzPBxKm9hIsV4bcM5Iy8&#10;sJypO1h5nHSc3r0WdYpzbC7qt/w39n3u3jzYSe5VSDEGX+3gFCynMHFswPFwMKBBSOkhF6p12XCG&#10;wzkSl+R61ehE01W0wilMn2CX2Mj5mcgjkfKF6aUzMUXJWOc8TURgwtQ9W+c8wZxudYBIZwLjySqR&#10;tMPusRgw8TXFOcSNjTf3eJ2Jpaiqsyof+OuiykMN1pZ2W/iHLX3JzeI7W5iV4uC/lorcXUrjvxjj&#10;t/y30xrCBhw0PYTSTJmgXYb6rR19yj4I+qTNrqoHEg6TxH5O4kD1pCe5S+5ehCeP9g2ZYwGpZlz9&#10;pI6taSyqK1O0b1ocsYlWYAYPaD27dWbKfsnWlHUm1oE1SuenjIR0SFGzwmNytM48kpynJV4w+Sde&#10;ujWGkR4OPeoMZhp5UVRRgWzeXVWlzHnFDU09FZv1V/C4xLM5ass6J0wQG7lQY7PnbKnjpLYgKLZC&#10;qb+uMC8WHMQYETfCFtiF7bOGiRfLrhDubIxWkme4netEHC5F+umzOMqVmpQOUn44zPUjmHmk/BeF&#10;bvNDeVvKOhP1qQ/ayNGu2Ky/LjJrjjT60lnZPJxSYD48WieyxhwZM2WJsCSm++3FY5b4EH46dabs&#10;XK+urP7q60w2x9Xzm0yZq+M3cVpSm+4EERXlCLXp6thN5iAZ7UooSjSU/CTwi2lH15XVX32ds0ep&#10;LCDdyJU+q/hcqEDEH1QClh6yMssslfMR3d/h1vKlQ8OBGXfjocmh5FrO+S3/jbfZ6wiAbd/erQdP&#10;o9kYDj2SvPKUye/yTZKY1CSAlkNB2NytNPCR8fhc8svjZukOTwlF2scCG9mld5xK5RSXSSl6MQKi&#10;xOSNlLq8+qsjiKbhzsdR5suSg4Jv3NUygFXCZAGbXM2vkIDdJ3x0Hon+295QEmD1BKLSO4SE/3dN&#10;qJ6eXe7jxS+3pZndUpFXjpErP7B6YJKrmcvS19xx+I7ROyZ0WWelPNIx445bqIBovm1Ov+W/fRug&#10;ZNvtqOIzLcZv7daTfGtclhX31ZtgkssORRE5mDcuebFUFH+DpyUWQtbI0lNY5nwoe6Suo3ZkmInh&#10;oXJETskFh7t1JrWXakwlXyQWkng3SWqL5yzZ4C3v6Jx3J1OQHraK3SeY+SGm6KLPTR1yxriO1plE&#10;H/I9rAbvZ9KtSJLTRXlpQskepgnADJ9WbNZfcfyntkKme9zZYZhEPe0hRCKpGDvDxBtjLwUzv3EO&#10;YSqWUddgETaXv4qbvGuJng+mpf0/YhHnu/kPsLawXKCXpQ/RPyjzrps1Kh2oINNcqVCeFnzFZf1l&#10;xuq7GTABUUyrnGjBj8Wl62UmtQvWoStXQPsRBUlrDAzhT4EqyoY1rbHDhDK7e3bA5H2PvGcly/Fl&#10;W/diCHNa/dmrxZo0SEpZ1AXsdJ3ppKBvrGktU0mEPy3xz+QqwLwOkj7CbTL4aech6ZUOAyYfyO6m&#10;MdZBDfJne1S97NquHMGcNj3F88s9tVPTw3kj8k7TmVwar/MdsTyVQBQfeVvTRzGg4HR9jbCn6oKZ&#10;s3mh6GAP3l3WaGnWT4hmGQdPrfao+Oz777f8N95usViBp32ebgOqL++OYF5NawqSVkMmDLkw7XNk&#10;k9eg1Qy4kE0b1xBc1rIDiGALpyWBsEU1nGE/chtR7zJqp7D+AUrqyZhHAKfawLXzxPrzRzlSoU/S&#10;kmdRALDlIpCiSogb/nCVSXY+gecoDGrzkKlCIaCguzyZqe+R50Wvndi9isS64XhRQl1TYuET0aSk&#10;lqs0aXgX/MkKKDj0VNbxfdF0K0846cUwGOZcHw5tHPasnLROjBVK/WWpMNKBaLr+st9TaAS2pJ2u&#10;Z2I20eejwJTZ6oeEYG/ARMMLg4aCiFc1OYM0EKpH2kHQNQILTNKmo3QE10BcEHhEmFiCyrPR+cI5&#10;GvcxjnUSgY6loLiuPW8J6IZpQFNk3bd4jFsyAqOyijN0ySjls32ddJ5f0jqIgqt6RbMl3KMw4ilM&#10;nIROY0Xgxi3oXifqKKGo/ll4VleRxkM0OhyMDSa8tgfJjnCL1HK5D1xNbZYSX9MtFHFsqFQKXjJg&#10;4pLwOsn6umGdKrEgbDK66bF9BebMXMYzjwVcHuo/BRLwhfdTdrZOaCg0M5pMovyVz4LZ8F2rjWTV&#10;ZqByX4ZO8lukdZzBnLnfZDThJSkwYbehgeKWWUoM6KhmfkXQ/c5NLSlJHWJCYykwZfF0KYn2Gdn9&#10;Yz+VT99xi4fpTiFoEzPxWVzv9dJRsuvxUjfSlEmwaDNYBaHTqXSuG5ZHuCX9FZ7ePwsR9WiDl0KS&#10;szMO1EajSg8yv0jcjpEw4z3vM6/vnBYAzr1VH2wqafqZ9lv+G2/j+giJSA+6uGmAVfmtHS9XYD54&#10;HNdtRE7BWA/WlNGk2RdVijIuiKWvhwKCG7E3cvDwXMRIznI5EzSjV325WIrSDapOyIVT9MyKh2S1&#10;7K0KrzewouT/jnf5C4efwG/573ib5IqAoEDcgvEtDjHkgiM13lT4CrqGfen084maOiNYofGotCDg&#10;j88moFUo9Vefp5rQh+JJEoGus0/8k510xIqcxrgoY8CESkNwoWNEdO6I9jFvpDG3rcF/37O2x2ch&#10;pGB0yNgo4hsPlWEdWMVrMrBaV1Z/xTpnzRvMe7GScqUdtFJteyjX3kYc50rRP5WHHN3Rle0VNTqF&#10;PqmoxFpsSIBDL1ceyA8VzmCMtJDeF9xWikP84VLuH2RXn6DPUqNJsbRX5W/ucEhATiFj7RteHxpb&#10;ZFohZUHnqD1ka6ruhFfcRR0MJL/9GIdwK7GE9llEW1U9daztd8G2rXKPdnu+rVT1xUfZdqoBCb6A&#10;eKaON+ZprPhvpymFaW0FvlZ73+XtHQ6hH0ihrYd8Pk5txiG3BGGAxEPWVg4jLlTMof4QT38/qRea&#10;2MLEb+86LMRypUPaOGKGx2dR4FpNhM8bWvb330XEAu7wgI60YIVqRIfGceIjOx+TNfJpewuVXX+C&#10;QwSyggmiCbCua7USz2oNvPtDoj9VN6NUw1UtTbmImVWc1dVQ1AdhN1i0URnC1i/5bycI7hNTrEgT&#10;I0Ni3H/rlyqcPgSlQRKxj9Ed7HktPCTjM/gdZ6/Ei/AtIGc7QeCDOastYTtcMSPDcJVKnqnnhjcw&#10;zGb49DBU/dZ+Per90RHGwmpOEUIXKdYfvmKxZa2IVOfqU9vsk1dh1F8xS+LPr6AbYZ12oOVAcYTh&#10;iX1H/FHTNsCwVvu4FJKoIOqvAAjeJGIFkJrmoszIASj7eP8MGWA1HdQcUB8dNVGB+x7jmbGa4g3w&#10;35gXzHB0XJi5E35puxRcd0rUbNMNpA/8UPiE1t/xGtOdz0hfCdXLG3nEipRSqViIAKLeV2pXm39z&#10;DlJwyrEmiZaBwaegxSPstds9wxUJn3uC2lkRGc5tajgfLrx/j79Hp8wJi+QbtqMwc6xutNdOmN+j&#10;sW1pYQ+RTkLBMC8UjdjnLLQVoOEWLygpzYzrO415b0qqIOqvQVWXgZMM5kfZzXKcE7wHfNnvP3x+&#10;10XDxzdffmteff3jf37+Eh7+z1/+x7sPf/zzP7358ddPb37+19/fv2///tze4D9+fvbxw+efvnr+&#10;lf7z57e/vfvj3b+8//TsL2/e//TVm7dv3/355UV79Ob9x9/e9P/8AoXM0xkjGrhfP/eP92/CefXi&#10;gx9+uX4Yr8kjH+Zs/Oppa43P9P9++urt75/evn/XPvULq/s/H/73u7dfnjH7AP/sv8Y/F0RlhLz/&#10;89lf22mCdt+++fjTV7+8f/OlffTPD0JaF46fPn/5728+/9bR8PnD+99/7tv1x+9f3n3qX3//J5j4&#10;68fPP37++G+f/vmf9K//+vDz//u3T88+fXn/Lx+YF/Tz5s+3v334xNy/fGpEq7f++vljf51/PPvb&#10;H+//5D99ZGd++/Ll449ff90Q/ebzP/7x+9tPHz5/+OXLP7798MfXH3755fe3777+64dPP3+N1vO8&#10;/evjpw9v333+/Pufv/77b28+CjX6/tv/9Rcm8fvPYAMO8OebP9799NW/fnr37pcPn/748Vl78xnk&#10;rt1697cvkIfWMwaOb/w7y+KJHvQVvvnxb798+uPZpw9fhGeRRuw5c3v2NxmO1DX080S/tNHxBRjP&#10;3vKYxgrqaQHW4WYcLvVcazjp39V03v7fScRv/tJnBi38bBL+OVbz9sOff35mJ/4DDP/yx/s3P331&#10;375+Ji82Ku+zvz5DnaY3V8jLX9dB/5kHEa5nVt89+41Bit0Hi70M+g/0zAQJEfri+dOQ8iDSgrFw&#10;Xj0NCQ5cILGUpyHlQYKEcHsaEpJyQlJ96fcH2MuDyMVTc8SnISHiE6TnNDN9/fSa8iCCnrTmOMAe&#10;p3pCUg+67w72KQ9SeBU75ek1oegnSNDeDwfYy4OO18SZSZBw4D4/gJQHsU/EvA/WBL+YkE4pIg86&#10;pgh0+AmJnq14L56miDwIOwhf34un90kplRkUd8IfkEQZBSx8jiew8onH4SPn89PLUqeBMUPBwsVx&#10;sK585rmvlOrTA1B5UGt3CC09zfzyoaf8mwSTA1B5kHKpqRk7AJVPPeYUFsMBqDwIUFS9/nAAKh97&#10;7EP88ifLyqM4wnClA1bL/XpzizE7iCKdwMqjjhnTi3z0gaWYwgEO8yhgcdfDtwc4zIefBh4kKZzs&#10;Vx51jsN8/ImPqX3lwbryKK2L6u6n16Wg5ziSUnYo/3gaVhlFmRtc90A4ogYlWEr5eXHANMooope0&#10;QHp9sK58/pX/jll/sK48SrAQqwewMgPAmcGGncDKo4CFfnYCK3MAQgmI8JcH68qjiDWyXyewMgcA&#10;hczwhDbyKGDpRtYDHGYOgIJKXsYBzaume1Cvwqr4JQ9gZQ6gqyvoW3iAwzwKWLoO9gBW5gC6ZAP3&#10;/gGsPOocVuYAdEWBsZ3sVx4FLPj8wfmSl2dgHuFPccMBzZdRykSgN8jTOKR7ToaF++nbA626jBIs&#10;fOwHsDIH0G3ehAie3i/lYw5s9LN8AitzAGDhlTyBlUcd04acj2OGeIihjQOaL6POYWUOgK+SRJ0D&#10;OpQDeMwQu0mXEx3sV+YAwMJ9dgIrj8IalpF/ACtzAPYLN/IJDvMoYME3DniUcukHNjhfGO8nsPKo&#10;c1iZA2B0oTic4DCPkkeBPMCncUj8Ma2LVgHYNk+frzIKWLglDnD4beEbqBtSzJ/0mpRRyoWl6PJg&#10;XZkDkI5CLv0JrDwKWMiHExxmDkASHokbJ7DyqOOzTKQm7ReBQHIhD3CYR8EPUW4OzrLiQ5PmcbqR&#10;vHEAK49SywVaHh3sV+YA8qsSMzuAlUcJFk3eD2BlDoDSS5uRA1B5EPoQ0f4T0sgMgAglHcIOQOVB&#10;mOVNz3vSVlaHnLFb/daJA1B5kDwbaF9PI1ABigGK+hmC+k+DKoPwABBiPKBB1SNNUIfOhjLo2Nmg&#10;cM3/5+zckhzLdR06JT8y7fT8J3YX3BGZgO+HVp2u/umIRtHSliCKAslfUzzRsLkEFQ4KJQyZacKF&#10;ijyubCWJ7SWmsFHYSpUw8bV685MQwoISWys1Ln9/YVLF0VwIW735Of7JZDRz2Kgk5ZHXI2z15seF&#10;QqMg9nF0Ej0uDgZBGckp+kUlr5EogPhejcr3QrkuxtXbH90X1yjhXufR9fcXZh1SfFHY6v3PKXnh&#10;KUWMq1E3BGfEAM62IlH4/YW8wyCZELYGhS0OPLEOH00bhFC5y4vvNSjmkCCFWBtRRda4ojUw42oU&#10;40JwbMbVDJCkK1J9z98r8pPfX4gtFLDiSok27A9F8hWhcsEbgyIkijck9nL0Fr+/EM0nsgJxUA4q&#10;HAUjinXYDEBiMqpyMYUNipuMukmYagJApJX3naPDm6fM37nQbBhN9S/KnskD0mcyiUB/psggIMQu&#10;RtWg/zwNsS6irvwdFf4T8uizqQG9/ScO16P/FLnfnyl0qA9xcg3o7RU+jKne+2k3aO4mKFP+ft87&#10;IMfReh5Vb30ycChfICawQZgiBGW+VfMFl7Tcq4+LHVVxj+qGKTOqpgvSCRKqPZtqEMyEas6Mqjc+&#10;t/68upxNNYh9hS1jqjc+VSlUKDnqpN9lq32MZLf8ot6Nysxib1COrNypzyuwNz6KbioyiAlsEBlV&#10;EbGfTUWV9jcqyewD0sz+02zxVrqKM39AlPBM3rsYVW/89IgyRz66uL+pYFQphCFM9cYn6w+H9fyt&#10;oln+nXVM4b0bU73x/+sDJkw1iAlMTqgYVW98/a0a5L9Vb/zEqoxa56dBN+LOqNTEqHrjpySGCepG&#10;BvX3rZKsYoIzSbb8RaGD5MwX36pBvH0QFRMOblIj/kyxak0IfkBJtEd/c57A5PD8mXonMJxHNSDk&#10;p3mtEqaaLeyyeDVIL4vk9P+OijxV7sViVA0iHZP0YeHGRPE8pl4PYapBmMolS0xgb3yCzeSbCFMN&#10;QlFPcQlxiCQDrkbFA4GZwAZhilCpWYGz8Wk9EvnI0blIDYDfH0gW1Df2xAzOzudN4WVuxBHljy3y&#10;oYSt2fpURMlzznlcg3qnrZmV0YTBm0Je+4WtRjF/SaA4j4u4dE1Hmr2Ren02tjBq75DEL2YRZdBY&#10;IyRp4qwLY/+/5SpHNy0dJf8+9fWHQBAb8/jRFoY14jNqbE0DyHdTdNNYaxipV1RoUt+tmSBF27gV&#10;GmsN4wijBoAaW5MBtdHJQ1HWGobHQUVjcbSgR+rvljR742AvLHmyEeSIVdKEkNLuTrtG0u/f4sIa&#10;YxNXB/RPBePm9VLh5IVp55cktbGGnFlpygaGNbpbmJkcoScadaJrZpUMjEsYlwizA0bqyUKm9p7Z&#10;3QPjdkncy+yApF39Hhspxs+1Xuy3gf0X+VIz2aRAPSlSiJS1hhEP4KFSzWSTQrKtqXxoxtYw6McF&#10;Oni57pkkdJvw95mVB4Y1xBtqbMMlX5yLX8KlQ2JXPxIlNqtEfbcmBbIo0pjLjK1hsZYL8Zm5kpPy&#10;tyYTcH8Y3fLAmEnCWmomh0tIASOPwIytYX6VjP7zHZA1F/d35ePfKfE7YBSg7G5CaSJMcB2Y390p&#10;cfH7I2Gup3ptfjfd+IV55koNkV8YrEzKqlmTA/OsnK54f9aSRGqeMGmZUzB/4iTvv6wl9UGNrWH+&#10;NB0taIoZUodG7ICBEfmjbJp4W0zthR4b4QYTOFgY1ojIGS5JtaKeSapuqB3QMGaS8ljGC0ozxLKW&#10;vpDquzUMn4tgmRnbaELx8HizMjw5sFgjk1ew8qhCUbryaGB4cmBYQ6FsZnJ0oSwsCqGZmRwYnjl3&#10;HGVtuIT+hFTqFDsg3U9/Pze3jiTqm5lsUkijJ8qxGmsNS6EOClAaa00K3BbTfNRYaxiROm7Camzt&#10;YKQ7BVUWjLWGcTdllZizO8VCfj8At3w+gfGCBsYtn7rsamxNClSWwDNUq6RhRAd/SIE1361JIR0P&#10;kDiamWwY8RJSe8zYVidKYRj1Jpi+Xn8fgF/Im4Ky1vESJDpKo0PzxzZGlQq3AVIO+HeR8EBFcSAx&#10;j4Mi75VihSJ2h288xtKxzhhrVIzB5WKJjMSULBPejM3FdGGsf4JxxtowAtZU4sK7DOHv9NOMmiIy&#10;hrbS2ugP5q0NDGvq6ZjLYVsjDEhJXPPdBoa1l7pypALN39jedWcMSS7Mz+QwQhK6VEBhVKqkc5FK&#10;Z9yEFY+m+9632W4LYwsQaBRrcvWjSJiUFiTVAesDpOSl2gGrIKU2JkU/xSpZGIlx+CVmbE0KlE9R&#10;ORPvco61tp6cv2a7jYiUkBO1DszIxiVJH3oEdecLfurV/P7G1BMyYisuy4UiwZjOiWoahxHI+1M6&#10;/OuqT3HteKs0QxtGwBpTYiZyYflqytoSSTpOKWsLSyak8bbSl/33s/GxcV2VtYVRutqkGhKtGGtU&#10;JTPPex8w6ppxMRXfbQWlhCaVNJSqv/0jsca/xlq7JH4mR79Kf90n/q6x1kSSzHy3SlaLShSa5t7G&#10;2nCC3m+rRtX7bYSlnDVUcBPbbVAUbqCqsXFbU1/2dwMgfM2EnCO8g8JYKpubeWxKwBh+qzHWqBgj&#10;wmuMNSNQDAyFrjHWKNJzqUZnWGtUqRRJVaVe+Ltr8m/4FbxMiZGNxJSsVIoOipENCmOv+9WcNSMy&#10;xa+OOOO8QAaVMiKEO8zImkSQ0lCR0xhrVDSSZBIYY80hvO1xZzPGGoVYiqKKZoGM1JQAlcqehzJ6&#10;gaSsjxETMwMF+yI6QnK6+GaN4lbzllafPZ90K/tjkBfTqL5Zo3I9THKaMNZc8JX8efXNGoVrzJSo&#10;BdJcwLNxbnliGhuVyyHPaGZkzQXk+Cj145X6un+T72+iIztlMfJHjGxQTOMtztL5m43wVH+zQflv&#10;NtJTFBNkxJmRDYPo1TjiU6K57sl+UNG78dRpprG5gD1NaMSMrFHEztKLwBhrLqB7DIWFjbFGYYzY&#10;gXELRoKaMvBK+TAojBGDVNPYXEAlXqK5ZmSN+odv1lxAOhIhf2OsUQgziHeqaWwu+OKbfRuHZ+Wr&#10;N/p0qwpII0VlAfMbxcgGxXFGFq5h/RGjkjGFQ2GM7UXGHp6jYaXUAipWY2wZhKruJj2B+H7xN3F0&#10;mhUYY43i0kQja7NAqPP4d1jkiUAxyKC4auHwKGPNBVQJ5PppRtYovCte0tUCaW+Caib4ScZYoyi1&#10;z93TcOPIUtGu8TONsWEQ3l8vRibOI0l9M5TlvGQbY4268bTMEhGsn5Yhf66cnsZG6WkkzaCM3ZNe&#10;J6ZxUXqBvCvm/47sv7Yf52lclF7673rOf8befU2MsWEQ6lir3FVC3z2N8pq7KH3N5bZTxhBwkG2s&#10;PlrDWNIXRCrn5fgutP07j7Gm4gULizWV0M/L24wNWsWfOLr7HzCqAKi3oLSX+9tqvOrbmWwYwcp3&#10;yvzRBadmaFvjYq3c4oXxzk5QWxAkr3ZjjbYvRja4MNIlOHiNtdWkUgwfhbX4bgPj5ZsKhMJ9pAfZ&#10;jI0S7cYXWZjfAatJRbVJ4WYztqESWrWh7RL7LZ3r/vYbfTGed2VtYGg4aAdurDUp8BRHwTNxvSZw&#10;1T8S+Z9658JjbBhurgp0fsCyublPnvfbalIpeZL6CmcuWRhef2o5CWtNCigWaISorA0sbcONCJ9j&#10;sGeSViHk1pmxNYwdwNSqVbJcwgONSUOBvOtHsrNpiyWeg/AnCoZmhyRPM7aBsdtYpCIwwv821uj1&#10;hq7lvEoGxnywc5S1IQVOHOrjGWsN48TBWTBrcjWpVHeGKY215hLuGu/r+XkHrCY1VfaVXzKwa8r3&#10;myAkp1l/N3qRMTgztoaxStwzNrHRsUZxXfP8ujB8GVIJ1Q4YUkjLcvfdGkbrwfThFsw1UlbuRHTW&#10;MifOwDI2asoYa00KuRSpEBpHU30Abuw05DXWPjSprGRTjJJuemPtLYoUY/vQpFK0UV2nBpaeL4Gd&#10;99tqUgGxUcUOGBj7jV7nylqTAnkJkktGyuq5ZMucklFFz0oztvZL0rYN/9XMZJMCdxwS3JW1hvGO&#10;TQcyZW25hGx/xSX3hmGN5wL13ZoU2N20/1Fja1hmUr2KclrXxkkWBCJM890aBm2R1il0ilxNxtq7&#10;7aux1rAoAiAvsUo+NKk5hc1+Gxhn94uQn7G2fgkVWtRMjpaV3Y1S3aySVaUSECanR8zkwLDG44vZ&#10;ASNmZfVjzdw6BpaAK+I1M5NNCnk2UG/MpBTU4qIVbppUGmtNClEus5jNTDYMzxxfWa3JJgUOSd5U&#10;lbWBXZAlmcRH9nNNCav/rloufMJSQUl9tyYFzhs6oIsHUhK95keib3Ez2aSAtbyLmO+2MErkmYdm&#10;3M75kbSkNmmWnzDKQpKZc/YUVpZKDkQK5Z/vOB8wHBPzRopvMGMjNdCUwPmAcQ1W1cbJ/mxrtK7P&#10;1UiMbWA4eFSoMDPZpMBvhGBNfHJUsDwFsN2UtSaF6KtzfRBjGxiKW+qKmLEtKbBvIHNhbWBkT0BC&#10;xtpwCVWH81YnrA3sRrqe8l6nNipXo1TANNaGS97vsoaVR9DK0YEYSs3kcIlNekFdUTsAa3fXMGZg&#10;CVgli/3MJaNM5QKdvrdiJgfGIXwnGdRYay7BGi2FhH6cRVhTkiPf3ahGmZq+0i5iODBEEFHQmrE1&#10;l+A8kRxodsAKWu+IUFTkaaSpuKEUjlbfbbgk5W6MrI99WR+Ay8pLJawuDPeegLTxFKZeagpp8Gxn&#10;1uRwCT0cEQSa79akcCWkk6PjzFxbaZX+r+khJfZbkwJRZdLRlbWGceC4citUtO/vRgYpz7RibAPD&#10;GvU+zB1nBKo4hTwumh0wMK7rpJAqa00K72ufEUnyRFFTkkfC1Ck6f7dnOxhIBCkBZL7bwHBLKN2k&#10;xrZcQvK7Ok1X2vquZWd2wEhbUeLj4auxLZc8YQU1tuWSn0e0nOf9NpLYvI+4t46ppkpgn3i04ZKB&#10;caUlZ9j4XFOFlRMHNjeewsA4cV4/RlpCscxayjlN3Y1qYFgjGGQ8vFGqErLlvmi+28A4u+llZ/yS&#10;kap6n2tgENC7w8l5d4/Clev6w91xBkaUmXJW5iVzxKp4r/iThicHxnFDBwezu3+aS/C42Nzquw3M&#10;6rt5Nqs1mVtfnpLPu3thNCAiFiFYefWqidgamSsa6/6R0B04Y20cDGiL49uMbWDpyWpKW1Atrn8k&#10;EmPVDeMTRokEUyPztpJVHMrQq/huTUGEWUj+NR7eh2b19aOaOdGtqKcELQtXYfHdRuqaGB4RMjG2&#10;gbFNIQWz30br6iOGA8uV1kVnRuwKvXJ/VmMbdybFPhSXrG4VKiH4ZGayuQTlQB63zHcbLiGunJow&#10;5zU59V45qMggMFG1rcKaFDAVnRmYf4EewSvvLFgz+21g0W3wBcxMDpcgyVVlO3hsqP2Wax+PK8ba&#10;kAK1PiAT890aluuDKk1IdKR+JA9UNOUWq2RhqQvG28p5bPcp4Zomb3mUP67JhaFDfdFix1ibywqt&#10;Q1VS+n0rv36jHLiJOw4hhJ5Jb61hXKCttSYFwvP0iBWx1/vIZUnJvd9MzBzfbMb2E6D5bg3D2peK&#10;hhINW2u4k2qVNAxrP6nlcPRe2SdjDc2TiWAsLFU28RWMtSYFopXEdcTupull/Uis5S5srDUpxNq3&#10;6asG5681uUpGwIoXSna/GdvAGBtRNfPdVvcKKaj6RveBsUqe6h5AGYyaEpgL2Z/ZbwPLO9rF6BQo&#10;ebXWKIwkcpwXFmvZOOcdsAJWAvQ4eWJ3D+xtzRTvIPKwY4tjYqw1DGv0CjE7YAWsNOMgx99YGy7B&#10;m8yRL2ZyuYSgjlGioqKuKeFtF32PGluTAgVv4Ek1toZRX/CuNIbk5tePTHkd2ouZmWwY+432SSKC&#10;QexhrKFCUt9tYJ5LRsDK4yv6STO2gfmze0q4skkTxxYzObC4CarEBWHkmUk03CZmvjB+Iqey2QEj&#10;YKWqLRpDsyYHRhUKghGGuT50rzzHmAxT8ldrSkgvJSnb7LcP3SsMxFI+e68DIzGS+KTaAU0KHBzs&#10;NzWTDcMzJ0VG3BbJm6opyTEVwbgYW8NYJYR1zD1gBKzsAFaJsjZc8sDFMJFenldnbARC1CoZmL91&#10;jIAVh4uxGS4ZmPfwRsAKK3MwmlUyMFiZ2jxmlYyANQ2maUwtVsnAOHFIrDL7bXWv+AlElo21vhpx&#10;mua+KM7ue5MCY6PInbLWMGbypXLE7iNg5bs9iJubsY1fgnaPWJcZW5MC59uFZq7GWsPQRCBpVKuk&#10;SYHdzaSoNdkwmOstKT37XKt7/b7elRKVWF+RAidOGgyKmRwBKzzJdzNjG1iKuhF8NdZG90r1CpIf&#10;xHdb3Wv6Gaq76QhYiQVxBphVMjCt/OZJsD6A1mIvjBKKXI2NXzIC1mjO1FsHycv1I7nycQqr79ak&#10;wDM5WVtmd381TGcj8AZZPxL6cVlbC0ukl1JaZk02KfCUTMVgtSYbBmsRnlTfrUmBJ0kMqjU5MFrX&#10;J2XizCUf5ViZSZNHRVyrP8CFza1mcnWv6VxjshFoJ9LW8Lg4UMXYVsCK70Q0TnDJwtCvUiHFWJt4&#10;CRcBVX4dN2TGJtXR99W9skxUW5gPmK3jxxW2fyT59qjczEwODDJxMfOtyIrexkVDF5YKkcrn+qzI&#10;ypu8WiVDQbYgKI9SPZM8gCIPNTM5MFujmbK5Yw0tsLrjLOzGa59R7KN6GWuINU1Jsw8YgqtMyZm5&#10;VsDKElGVvyDT/pFYS1ktYW38EmpSUvdBfLfVveL18mphrC0pfIMyJ87qXpEhpTG7GNv4JVxN0372&#10;fBNe3SuP+d8qprACVuQNeDTG2geXEGxXY2sHg2xvaEGNbWA4XfRBMTO5pMBNWPmTI5dNUj7ZtMba&#10;kgIvMiZPmAIuvQOuXFVUpHcFrPzEm8nroJ7WWMsjiRrbcAlyIlXw+v5RzTVt183uXgEr76EpOH7e&#10;AQu7EMOGFM77bQWsaY6qYkELQwCg1NEUY+kPwNdXzboWxlX9qdqL8LjU1nJ7UPttYEQnsaZmckiB&#10;SBAiN/PdGqbzFtFCz9gImKgdMDDuwVTwMd7rClgJ6rAozdiagiAuSqMZ5loBK+f9j6mDQaZoTQk3&#10;YbqIqv02pIDDRajXjK1hMHI6/5n9NlxCCciXiuGN7pUIBoe3+W4rYKXuEqeAGNvAiDzRTsnsgBWw&#10;6hexgRHBxjE3M7kC1m+yydWJMzCCY5xTytpwiX7JHN0r0VBe+9R3a1LgvZutY16gRy6LD0Q/YhNV&#10;WwErjwHuTXhgWOOJyuzuFbBqFdLAeIF+/KjT9KdJgQOfrFhzWxwYgTiqo6uxNSmgC6LRpsgR4ym3&#10;mSvfze3u5ZJYU2Nr2HuVKGsrYH3PpDnfBvbfTAqd+X0ErLgylM8wzDUw3Enm3+y3EbBije9tPPOB&#10;MTaSfwyXrO6VSufpKnn28AaWmie0UBEnzupetS5oYKwSugyaHTACVnaA1AUNjOf/J3vHjK0djH+w&#10;1rCo00mRMdaGS/wqadg/zGSTQtRjTqu2utf3mlRja1LIflN5ixxnzVz3JP+IXCPciYIR0+H9U0Se&#10;FnYlEqgqeSKZH2so3EzR3IVduc6pbDuuGWsNfYlgroXBXJymYnfj46417lSCuRZ2RcL9wHk63hY5&#10;B9carolgroVhjRdQwSW0/1xr+CXixFkYM8lrsmBlCimvNTp0invAwvQZwL5ca+69e2F4QRcVC6JE&#10;91ijDIk5cRYWaxcem8QqaVJg9lGiqjXZsLxrqbYt1Cv5GJuKmS+MVUI7OOErUxZ2rUnmGphnrhGw&#10;Jn7EGXf2FPB56kfyJP+T7nPn77a6VwLtV6Of5EOtNZKN1EwOl9DDTMXwKOY+1h4v1ZDpa3WvfmxN&#10;QaySJ2pRM5PDJQ+a7xrv9Wvksle6AtFe3lgbLkFuQI69WSUNI/2W4rLCU6BxYn0AKtKyusz5NrA0&#10;gKIusxlbkwLWoCA1tobxtMjTpvluI2DlhQr5pGGugdEwjwiGsjZcYj08XmXrA6RC3ZepVE21gIIl&#10;pqCqSi0MXRCP+eJGhT55rBGNM3rlhTE2Dm81k00KcCTRV7NKPnSvcRXU2JoU8oigMi1ICKgpIc6F&#10;NFRZWy6hcLHJSCNAstao6GK8oFuTQuo1SWsNY2xYM7t7da/UIeEcFsw1MM8lq3ulOlRE1cd7N2up&#10;Z5LqMSS4CuYaASvMRY6S4ZKBhcmfak2OgBVrRD6MrzwwfC7iJWpswyX6xFndK4pqvC4zk8MllKVI&#10;OPr83Vb3itqBNCJjbbhEn90jl6XmCQ93aiabFLyHN3JZ7+GN7pUfyd4xE9lUkuJQJsr1dR9KQO9m&#10;Eo0Wha2kOp4916n1yrjcJXhQ2FJqXmozNR2QMaockkERuEvx5/O4PoSrlBQ0m3pQKI/gVWNr3Irk&#10;XBkqHrErNZpUd3h08j2HpKaaRORFxaNw42r2eHceFU8peOz1C3+4UZl45NcKVplBU2RjUdhy63Dl&#10;qvp7Nd9kDo1OhipaNRsk0ch12KgneR/KJ5jKrtQhcvtrUE9U725t9F2Gp36VWM2ZXLOBrZSNF3t5&#10;eYMHLLUOG4Utd2takSqJUiq8OqgUBzDKVl6rajYo65CqDufDeVCYUsoA4h9t64Et4wgMCpZXHSvI&#10;Om1bz68wgBhXozIqtTZG00o9uC8jryD4Xb8QW9xzxTocaarey4Pyc9gMgNRBtQ1Fu1fj8muj/Q2k&#10;Jqi0zPdqFMUHnoh2znt5RalETsxzIW9oPa64X8YHWCUrFGCErKTxjy38KjOuFaRSqlRdWQbFRSdp&#10;aec5XDlqCrmZy9igyA9I+x9ha3iDqILaXyNh1b7NSFFJykRQJNbhoBK/UOfy6FfZ/kRrjK3mjdTl&#10;NzpgRF+1ouizHbXHmQ8HRUZHOkuL79UMcOUW7NbGoPJgqsLeo0G98vJpdOlcMXo6YLYfo5GixM/A&#10;qFujVv2icgdT09gkkFCOcrNHt3pFQ5QSSOdvNgJU3DYV8R4Q/ZBZimY/j/yU2VDuzYDS3Ey1K0d+&#10;WF+MvrXK5RjQlcKwqq8HR1bbwl8223lAlMyjeoP6Xs0CEcqYhThVWq9kmrgY5shOkcCpUMCAyOni&#10;idos+tGqkorxN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qDgEB9sL7u6Mvf&#10;VFS9MS63OJpz9KV26qnebBBiUHQockGIUZVS5ObbdLWg/lQRFYELyFSQ4mhK37bU2mjqsLYooVO/&#10;ENFAhBtHmloUuYfUojqP63tlqNpWeyuxZWRq1CSocXF75mZlxtUoZJrUNjDj6kvL14OvLgKlFL6r&#10;X4gtrn7GVjMAtlLOTnyvRvHsHC/s6CfyRle/kKAks2hsNYrnsDxtCVvNAAR2CUIYW42609WazDVh&#10;q90Hwty49sZWo5AX8J5jbDUDIGijhouxNSi6AxneQC1a3wu3XnWrX1S6hPILz3M4olPcevLxxLgG&#10;9cXaUHM42tHIGEz9NHKIajb4ry+TeMb7UqHIu4z45Ly/BhXxj7kbUSuqbJHkrDSSiyIYk6x28b2G&#10;ASKZMzw/WlM+FtmCxtYyAJWtzJofgSrSW7x8Y6sZIGIhvrL4XoNKnxFlqxlAc9RUV9UcNWpRzfOD&#10;0jw/pVW5kt6NepZX3169KZgmpLpUsygUJWPp6ya+16AoBZvaCuc1PzrRL26/plIUHkb9Qq71F6ra&#10;ClvNG6mPYHTqvNGPrTviUmOreYOUWvVIRVZ326LrnxEjoO4vFN244y2f99egSGNI/Wgxh80byKwp&#10;KG1sNYoCB0r4QFWPHhexAFPbcVG8eaqylSivy5Y+lwdFLpYquf49ylBsMflmDtff4HsZX3R0oXf0&#10;1KZv7veg3kkuQiZI36meQ6Tiah0OitVLnT+xDkcTmu6YpvItVcvrF+K/si+NrWGAd0af+F6jI6Wr&#10;NYUCja1lAJICzD1lVKTYQqNpbDVv3InbmGc+dHAzhy+Sbo2tYQCKAPN0fOaoUZAiD1CNQpmy+oVJ&#10;UlS+zaD0Xh4BKfmRPNmZcQ3bhKPUmh8GSElq48+PgFRz70hBI8xw32v8Dc4UZuN8powUFD/qYqof&#10;4FL3V85ZaeZwpKDsFPVSSvi0baVAiRpX8wYJfy91rxzZKX4UxeTMHDZv4B9S2ESswxGQpqW04qgV&#10;kFJxOaGl82ZeWO7ZahKbOJDFPVUnM6669cUQuKhi8RyOjXrlOxuaWlja6RpKHDUomkScKTWNzR0E&#10;K1WqE8uhR+a/2cD0N2saoBAQ9XcNU02NVC71Jv+a6F8P7Jmlb2wNjC+mnN/Rg1K8iR6RylazB49T&#10;/Eaxo0cQ6idxYHoSmz14cwsvih096lNoQEUeRhAaEYNKBEU2Vt+ZyIOzNSxwYVimtBSp+G2LQlZm&#10;O48glMdEHlbU4mjK+Ymg2ayN4QDa0qoGAsgcalypQq/G1RRAubiHqW/A1bpNvdtznR2B0YO+CEqr&#10;B4FBoaWhMJGYwtGDvlAUKPIdVLayCo6OHvQnHUPN4Two3sFdcHT1oGShmbLiFCKtz/Vfswczh00b&#10;CZsbNTNvtm0rXUSMHzAqUqp/4SUKhhoUb3sUSjTj6v3/QCZoFMaIKWpcXASYDmOr9/+DS7Ny3LYA&#10;6v2mHkgpilu/kNTSpwqoDIrkY1Wt6ns0pFTyQFhvvlfTBoXEI2w588aIQdM/Svmjg2IKVUctUuJq&#10;DnkeeaoA2KCgUBp9inGNGJRa7EphTLWb+oWU2lH1milbU6hvlEjqUWVQFPpXVRF5HWpb//VrPt8f&#10;BkXwNgxwXhsjBuUiFxmSsNXeBkeDqgvNQ1SPi2C7EYws6sYDqckKoyRh2SJyQ6KhGVejqEGQ0L6Y&#10;w+GNB/pRZatR3JlhRGOrGYDkKVVQDPenZoPuLhyxxlbfU9Cm4IyaOWwUOh1yvYWt0YE+f+iRYNbh&#10;oHCV6cBhbDUDUMPEPWiPeBRtYMp5ntfGlCr9IciheH5QV4I36lFlZaA8gquHxEFxuSGR14yrGYBq&#10;QTQeEGtji5vm3ms4alSglPumWbyx1WyDK+oeOj6kozgpKoo4sAcf2ezl1YAm4GPqq9AEoTbzF5ku&#10;RjDyUZ70RSzLbOaBceypYPbqRnlxSsvW86EyMCozqr28AtA805kcCPQNNYe4BMrHXv0nDceoZCTG&#10;NTDinOoKO/JPBEhybQzMro2Rf9KmL09uZlztpkA2JkuAIG9NfFpwKlHxwsgYNBVOqCY9tp7fOGBm&#10;XA2jhZ0KMI9oFNk+KnCzvwaWquWGe0f++Q/fa3jDfq/2HHCHCNwYVduoRiFRFT8c0WhU+2nxduaN&#10;gX0RIhL+BvTSa+OSig3C1sLgDXMuP0Y0ykn0JLXgPK6FEaI3dyIuyDOu60M5vgtD8WzOL75P2SLO&#10;zk80w2qUDC0/pmhpGg2aN7BF/Vcd7+zakPRYw3qmLYb6Wo2yrig1etsWruhNTWGjCLSr6zKncNvi&#10;WmlYflE8w+R96ej2PqZY6YN2N+bVYVFkQHK7Mbb6wkEyI0ILswwbRU9CnBtha9SfVI1L44EjQ5HE&#10;VTNPsbnL04xr1J8Ur/9GQSts9eWGJDxV6IyDsX5hioZy6AlbjaIT1sWU4MZtals8IZoqZ4u6U6Td&#10;FHmgP9na4sZsxtUoCiun9Mp5zY/6E92tY/lBseIptGxsNQMQdIxTKb5Xo+i7qkIOj1F/0n8nKbzC&#10;VrMNlWGT3y3msN2NG8pF970axfmPSMLYagYgFzSqOzGuRtFkg/pLwtaoP3F7SSYXtgb1ZAZNjiA1&#10;eGvNY+tiQg6L4mmJkrBmXM0AFOZSHja1zOoX2gJWPKwVihfOtGE5f69BUQ5caaT4QGPrdjH5Zoui&#10;QvrVFF+ipl7boq81LCrG1ah0wryIXObHaEbpOqjyixfFfSg97857edSfhL7RtZpxNW8QB8R5MLaa&#10;Abg6qC5hrPGaed6+0DwbW80ANi2WN422haus9teoP1Pr1Cz5AbEGXQ0V4rv1CxHbKBd7QLwuU0va&#10;zOGoP2mNZAJE/NX1A5HdU+3RrI1RfxKoVMfXgGjBRBN2w4ej/iS8qdzeAaEGoguW2V+j/mSfmEIj&#10;+Pw9hzQKVM3jHqP+fFG1Qq3DdjdYh+RmqrXRDJDQslADsOFnXLgpdEc4c9SoP8NQhqIGlHFRntPY&#10;GgZgDsULPVXJdly3bMvzuEb9+S6gYiZxUC94XnHvqD8R+HIhFTw/KLYXabtmXEMBvFV8m7NyNKMc&#10;KYhGja3xN+A19cFGM4qtpwn3kgTbnxktvJEeLIoqoKpAER0o2lYqz5tFPyjtR630k3uKeU3htlC/&#10;UPuHKxgljeQmRHp0kVhbXH3N2mjPAXeDkjxmzTdK+9ij+7xCvkY4Rwp3jYvYHJogMa7RfVKGirCI&#10;GNegaC2dchpnjhq5KKFvUhiNrfZS+HoUODS2mjduaGBUjGjEolykqEpibDVv8HzAHzOuRqHfIknY&#10;2GreQJWahlPnu8OIRXlM4a3N2GresHIb3kFqHb7jUcYHGLUogSXUYmZczRuJsxkJPTUQ6xfi6ajC&#10;rYt6bxQ1rmYAXJuLiumNWjRxUZMvjQ6lxhUdoZvDRul47wg/abiS7NbzOhzUO45t5nCEnyjaVV7A&#10;Y1A6Pj/Cz7zBmr7Cj0Hpd4cRfhLSJxho5rB5g59nUoqI7tbSuOKx0b7U2GpYXonU52oCiCQ4P1Gs&#10;jYbl9UvZagLgJsUbmvFtRi4q1QD8op5D4mw8cphxNcy+Vo5alFdYIqMmfjgwNLBP49qM7pOWiQQd&#10;1LiaN9Ae4RCdXYDRfaaxbIQY57UxMHN0jeYzDVkQpho77WukkoYZUnsavA9zzVOmGkb0VY2qtz5Z&#10;GGhflKkPmDpMRiea1uUqk5Oof20SMpZMRT22eoFQ2r3QzZmv1TCcNRV8HZ1oCgW6sNfA3jVWzNLo&#10;rQ9hvH5UBHsqjfJKYfSUhBd7Dol0quzKhSFYNl1i6PC1tpymZ2EpzW8CG6v4tFolMhTqJ1KZVJ1c&#10;H4pP9ENG7/UYmJ3DVXyiLlXZywTHa1zoRE3aF7UACkQ2Cz3HDW8MjFp1RkOMizu2OJPVzWtgFEwz&#10;WkCqtLct1G+pVXc+TRYWNYXYyyP4jG+d5rvC1jgo1tbwBiJn50GNTvTtXZtxDW/wcsB13oxrYHZc&#10;wxvUWXuZxC8SKfszk/BszsoRfJLBiTzPnCkDS6dkszZG8EmrZN6+zDocmOX5EXzyKIquV9lq3rBe&#10;6OpEqXuSJhHnNT8wtCWmMAsNYfsjYysZrcJWw1KBywSVVyfKBBJWNraabvQcDgHAGin0LsbVMGIv&#10;6oHoQyeKb6NuXgMjB0b5USP4xBelYrsaV/MGyfqmSCDy+l4bhOXJaDFz2DAOCxMcIro4tlBTmYS2&#10;hcWdFxz1XJ0oMgB181rYDxFR4UexFHpcD3xs07VzYS+uHGpc429QakJFy/HE+yfis5nXXv7uRvGf&#10;VxPa+IARYrsJpue98MMYervzSvyAXb5f5u2Ljm1jjM66SI+O1PEBIyRqOJHeJGMMRZVJ8PmARWEm&#10;XmGfoxalhAmdWMTTzQfsRucc9c2aBjCGJEh4ODTM7AnBFTAUTG2PRj1JAjeFuD5gJMQa/5eTtY1R&#10;JJtDUyyQhSXsaAhkFKPU8//iZdoYG97hnoPs/hgnIol4RhZ3QDD+B4yQvdH34DSMMc4yUyPgA5Z4&#10;uxrZMAjdbNSdhYSl/o2EYo1jiqy3UVyqVGLWwnjff7mlPwzCya7qLuJh12+8sfRNKOw5VUOvBIwu&#10;5jq2MEplR4ckVuNQAcaQgZul3zCMcT8VxkYDih9BBrQ5YhaGUkAtkJGOQqgk/JmRDYzw9Pfd3KGJ&#10;YvenxtoFzc75QBsYKjAUkyID8jlC0JRFj7MprA310LqTzkfmszWJIHt4V+QR1hrGvTGHmrHWdIC1&#10;t8MprDUMNSjV4sV9CTHBfLc0cRB3s4WFwVV6B47YWCNKYLz9hWEthQPMTPaFhOmw1hqGNQ5sZW0p&#10;4UWfD7UDGkbn8EukSWfeGl0oY+Maab7bwKIZpriEsdbeSHKAryYjkgbv9bkTOcn7iRjbcAk5Cyq7&#10;CVfnf7PWpEAiFc+uaiYbBnNdctiLsTUpJG0rHtp5d6+sNGWg1ek2ClGsEQ81PDkwvwNGWHpDCw8z&#10;m7E1BfFIiRrY7LdRiWINabT6bk1BV+qCRdcrvluTAtZ4eFRjaxiPou/WiMJak8ItTzcmEggH9w74&#10;ukGUZk2OVBRrPCEYt2RgVy5siEzFTI5YNNZy+zrvgIFhjZk059vIRTOTfDpjbbiEIsOqlzNKr/oA&#10;fpUM7IpvndyA8yoZoanfAQNjByBQVaukHQysyd09WlN29/1yM2fAyEY9cw0M5oITlLUmBc/Kozfl&#10;7Maa4ZIpUEr9ahJPzRkwMKzReUh9tyYFrCG/U/utYX4mRz6KNSJUhicHdqX5SJ5MzztgZacI7ONi&#10;n7lkYDzqJCHXWGtSYJXgl5gTZ5Sn7G5kiWZNTsVRrMF4aiabgjil3qlaYibXL7kRKDCrZNSn9Ejh&#10;xFFj++CSd8FH8d0aRoYidT2VtXYw8F6JsKixNezK9YEKJ2aVDJdQQEyVVETSXUcH1pBQqzXZDkYy&#10;L1LpVMxkwygswWuSstakQNyUhxdlrWEpMekihSMpxRoyPbPfBoY1QvJmbCMq5d5NvMTst4HRphix&#10;p2HlkZXGByWCIr7bwGjzyvVNWWtSiGT+aV4P4bdek9QtQqsodsAoUhnbW/B5XpMD+4exNSn46MyU&#10;MP2H79akwEy+S++IsTWMVwoa1xguGV0qmsC36E5YGy4hnp9KdeczYCSmUSCmrKuwNlxCmxxC0cZa&#10;k0KsIfE31hqG2Bk+N/eAkZliDfmHsTawvIzwtirGNhpVVgmRJ3PiDMyvkqlMil8Ocylr7c7QEIFA&#10;u9ndU5s0S4uLgPhuA+MdF+dVWRu/BLEvgzPWGsbKon6YsjZckqrcbpU0DK+EhqTKWpMChS4Ym5rJ&#10;hvGAg9JKrckmBToPocM37wGjWOX6TI1oNbYmBZo40uNTfbeGXSnBHgfjzFyjWuX5MpVNzCppLrlx&#10;uiWsebY2AlSuU/j0ZmwLYx0n0CisdRAVa6QLmAjGKFehBOQeZpWMCDWZ16r2HVn/5SkQnORZUY2t&#10;HYzbnVuH8oJWvcp1kVqRZiabFG4Ev4nRi1XyoV+ljY5JfWfmekr82AZGwIRHfDO2JoV/+G4DQ1Di&#10;Xo1GjnqjY20+wNlTWBihp7up/UgF4ZlJKE+9ZC6M+yz958xMDimkdIaKT46S9YZDyZVdWFtRKsGx&#10;5IqeZ3JhOMtUujPWhkt4kuTGaKwNLCIbU7+Q3qf93aAtPAxjbWA4JmikzdiGS8hP4R3BWFsYiRzq&#10;7B5NK6L2V/rDiu82FHTju6l7wKha09+cNBVjbbiEt/yktZ1PnClkmgrjNJYz1oZLCF+oKs2IS3uV&#10;8LauFNYfMCqZUh3PjG24JGl0Sqcwklj2KEwp8u+eo24l6IFU3fglC8Pai6fk43ejtt3/MpMfMGpj&#10;0MvOWPt/pGBWCe+k/SMJYuNlG2tLCrl2iP3GXm5rHMIvc1tEcdQwSuvdEVMcd/cHjMof6VUkvtuQ&#10;Aq8/qrM94s/+kbwhoHQ11oYUsMZjmhnbwLCmsnjZJv0jef9Uhew/YGQ1ybENl+CG0tPdjG1gSJB4&#10;EjAzOVzCRP6Ydxwyz3tK8GUuND4Vq2T8ksvXl/JLSN8Za7CyiZmTKdCwC9pa8x7wAaN9jir5RkB+&#10;rFE2ywi9P2AoSSMUOc/kyl1fnN1ubMMlBPBU6TxOzxobjgInl+GSgdGI6AfGM2MbUrikZKw4u6nB&#10;Xj8SazQiMFwy0tVUi/o2+uufhfnv1lyCMDT3fLG7Rymbap15bhWrpEkhuoG7qQnws5pXhMNPLivC&#10;WpMChYEueL1mbA0jhMSGE5FeCmfW5yZgxQOo4cmBYY3ojPFLRr+KNWbSrMmBYY2pNGNbASsvki/z&#10;1kGBqZoSJgRzZpWsgPWHYnqmmsPPwLCWOktilYzuVQv1eRTssaW0gFGiEu0uGKH2h2opubCE2rkI&#10;mLG1g3HFUUNAL3bAVFzN05bSc6Ev6LE9OQLM6/rCCLWnrLEZ23DJE3McVGd/8kMui/eqzrcphYp6&#10;kncjwyUDYyZvKbB9Zq4phkokIt2UzNiagiKNVm+LOEvz3Qjiqe82MMZGqSEzthWwks+g6krzBFY/&#10;MtJ73sTETK6AlbzDu3nv5glsreF1KWtNClTK4+g2a3KKqfK4S5qF2QErYOXpAcoTq2RgWMs938zk&#10;cAnrON3Zz/ttdK98N04cEVOAGOsD0CWR/GE1kw3DGme3srZcwuOPunWsXPabG455x+EmNGMjj9U0&#10;BlkYY2MDmBvVClgRlKZoifhuyyUkkRhtKIHFGVsS+sxNeGCcAeQMmf22AlaoXCk++Ez1I7HGTJrT&#10;dHSvXFW4CauxLZfk4q3GNlyCMjdFPs7fbXSvEcHksel84qyAlVL6nN7GWrszsZaSB8LacAnCGZpI&#10;GGsNSxqPaqiBA1mfmxcqyVwDQyoFK6tVMlwCK7uYwuheeULgwDG7ewWs7NGLKT3NrqwpwRqfTVlr&#10;UqA4/gvNuPluDcMaf8yJswJWQkGqrDZ/946NpWy+2wpYSdH7Mu9v3M7bWnpymZcVoloFox4ExULM&#10;7h4Y74pQmTnfRvdKDTmK1ilrTUH/YK1JAX0VcgplrWHcuXlKVt+tSYEgC4mj5nybuqsRsP4oz3wK&#10;r/Kwck05iTMrDyzyKu7QgidXwEoeoWo/TCG+WlwZ21PdhKeMaoRqaI/N2IZLCJdQdcyMrUlBVwFC&#10;ebpjY3cb5loBK/loqqsSBTLXmlyTK2Cla2EKqp1XycD4bryTq7ENl8S/MLVKqCfXY/tGZGs09D8r&#10;YLWVohYGl+TeJ1bJClhZk6qmEj1Ydmx5tjDWlktypTXn2+heWf7sbuNzTVlV4gmcAYZLBsZM2rE1&#10;KSD0x4FV1hrG2ORpOrpXalTSM1VZGy6hBtm3ybhG+FifG1WKq1K5sPiTabZ69l5XwErEFoNidw/M&#10;e68rYCU9Bt2lsTZ+CX0FrlcTDR3dKzOJNtd45gP7b2zmZWUFrCkf56ytXwJxqRvVFFtlB1C0R41t&#10;uYRVw48Uq2S5BE9NvYhNcVfPJVNwlRQlV6ON7vO1cXJwE/kwY2tSwFN4ubjy6F7/YWxNCuikflKq&#10;4HyaTonX8CS3HDO24RI6Kd6VP7ly2W+7SkbAiheE5syMbWDcTdkC5ruNgJUwLzcjZW25xEZnRsB6&#10;/eG7KeYaGKJqIk/mu42ANTV40p3nvEoGhsyZkujmDBgBKy+ZrnrPz8B4E6ZjhrI2XAL/OFb+kMvS&#10;yMaobMkjaFJI5oPiyYWhnlTZdgT6xhoxPMWTC9MKqw8BKztA7e6FQV15RjifAStgTW8qdRP+gPG6&#10;fjPWVsCKWFZVFGEp9QdACala1FEifmDsAFMl+QMWVlC3/A/dKwFK9bKysCRlmqqWOKsztqTjmHvA&#10;wohFIOgSq2R1r+waZEiCuRaWM1/t7tW9ImB9qDvOwsjb5QJnxjZcwpJUmfI0jOsPQNTDeeare72R&#10;+6BUER+wPOWbE2cFrOSDpNzn+cT5gHHJNBmgvDbslFAkVK3JgeGaf5m3jtfqXi+koBsV0geM0Dfh&#10;v/Mqea2AlROHLKXzTH7AUM5EVH1kZZLkaiZRjxFYVtYalpzwJKELa80leApR1JmxNYwXWs5JES8h&#10;3W3GRjTa8OTC8IK+IvQXYxu/JLEBo4ogdbB+JB5eFA7GWpNCUt65C5uZbBivfdzy1djaL8EzdzE8&#10;ojE9tkQwjHoMj65gLBEXw1sY9wBrrUkBa0RDBXOh864fCZXwvc0OGN3rlcwm9dpHeu9ac9GZ1+he&#10;U7QPWharZGB+Jlf3Ci4XseMZwMPxjC16IrMmR8BK7eCsZWNtuCS/0cRL0HnXj0wuuYrOLIwZce+m&#10;rxGwUgQ/ZUPN2IZL4swYf5LCIzM2OkaYF+iF8d5N0FbozAl2jzViCuaOszD9ls95NtbuVKQVN+GF&#10;oS8hS1KtySYFjg1S1NQOaFisqebH6E57bFSxpXWPWCUD4wwgQm+YawSsZLaqIgCvQWHMCRrR8NbQ&#10;sEUZDDOyRqEM5eQwZ+nIV5Ndr1ygQSGxZRaNezeiV2KOjiMHdWPqI3E++yQjXk3FVkUjg0IYfVHJ&#10;1viA9c1+6IthqjMuSke4XiNdJcBIHymzQJp7/mFkTSI0GEOiY4w1inxRYneGQ0bvSgTIHdmDYoHw&#10;jzE2ulUaLpKKZoY2MC3BJh27Vkjy0NKE+uwgDAwOYfGbbT261SvXtrzFC2tLItCBCW+9RrcK9SMs&#10;UdbWHYmOUY1t3RFC7CZdkSyM+gDIlLmjCnkCqvCC4Y7ga5lDdGBYc5JQ/IGxBkMo8h/Yf5JQNZNN&#10;CTh27FLxgMm+rB+JNc56Q8grd+XinFp9Yk0Olbzlrmps7Vewtd+3BmGtYYwtgxOHzehWuWwQlzSr&#10;ZGD/YG24hJxKJQmlJc9+Nw43w5Mrd0V89KO+28D8KhndaqrBq+R/kj52bHJNrtzVPpcS3lhrXDbM&#10;Dth6rWhkVXFSyHut2bENlyRTQvHkh9zVsvLoVhF60GzK7O6Bcb5xJTK7e3SrPG/QC8ecpgPDWtw7&#10;s7ubFHi+511Aja1heAqcAcba6FapaIqXbMY2MKy9j46zmzy6VVJVCKYZ5hpYDnxVepgHlFrKKWZH&#10;Iog4AwaWlD5kZOK7rdyVyLULXg8Ma5GzG2tNCswkecUmcDFlXnMBUyXa+VE9kw8cDOVPDoxV8o7l&#10;iFUyXIITBC2b79YwrMlL6ehWr2jgVXowVStqStjdzKThkpW7Es28qFDCwDyXjG6VcvDIgdRMLpfY&#10;wMXoVpEWUpTI7LeB4b2yA8xMjm5Vi494CpnvFsdQWRsuQQv0VAGnD7mrttYORpgkPbrP/uSoZL2H&#10;N7rVdC65m0JZBItmJmXiJzfRguErE89RY2sYY3NpppQ5XGvAlLWGeX9yyrz6UPnA2N3EFMw9YOWu&#10;vPI5v2RguZvKHdCkwP2NgJoQ6lPbvj5ArEWxcT4DRrdKW/t37PS8AwaGNU4cc+tYuev7tmh4cmCs&#10;krivZmzDJe+bsLLWsPeaNGmmpOfWB+C7paOX4JKBxZoqboOef6zhl5iE3YXx3VjKapU0KRALYt+o&#10;sTXM77fRrRLn4uVfWVsusZH50a3iOhEdM8w1MLwgwlxqJjvwQXwSKlFja5i/B4xulVABhdjMkhwq&#10;+UK2qlyuka0mXqu8yUERVKb8i/ETRuxKMzXub2JkgyI2z0czl4ARrZKqHSI/c+SgMMbIDEeOZpXJ&#10;4F5kjDX7eI3HSFafTL56CBgUxrgpqm/WdEC/DNURipfDYjqOjCeFvAT5j2CVPsCqqA1RsDFGOTyT&#10;OIh+rWC05uVlynyzRlGClmi2msbmAl5TiCYYY436h2lsLoAZiW8ZY43iysZbutlnI1Zl6Yd3zvts&#10;UClrmdk/ez4jcYUIVH0N9GT1pW95AVAH6EhVCVi4l5tB0Q6WkalpbC6gm0pQYhobdaMW49VkxFMu&#10;rSaEZlWqUcaiEBLy2mROz9GpfkNXSrc4KMpNpaW0WSDNBbR4+zGlSNER1HwgUuWQUcaaCygSg7zb&#10;fLNGYeyWQipi6TcXoCv7Uh7Ph7QVulIvDSNtJRac8gBiNQ6D8NFUleHrZaSt35fr1Sh/PmBpFqlS&#10;pcA1HdBsBKo7D+4DRsFgp4AG11eTL3pVmWDkB4zzgrCuWJPgmhLuZOybk+YDRhFfPBixucE1ldyJ&#10;IN1ElZIPGDfYV2bluAnAtWNBcpYqtv0Bwxw+kxtdEwPBN6WmxVzD0uxW3evBNTXcidIaz+4DRoSK&#10;VCvhbYFrSkEFqkKSHzDdUAJc0wNnB62W1L5rWJq5/5j6AtfLqFVT88XIBT5gtC+nt6KIW4BrVqHn&#10;uXot/YAROPqhtqbZCKtX5ZZi5AmYazLiBOc0duaaVWiCqoqlY65h/2KuWYUAi+rqjrmGUYgfdnCj&#10;a1ah0wNRRrMyVyDLu4+qWMLPHHpAymJ8vQ8YidnUxFMnwmpdUcyaRi6YazIiVEIygTPXrHLzo2tY&#10;SiEovQc/c+iBUokmVesDliKjPLeafbe6VcqWMClHzwivfFSyfqmschX33hQBw1yTEa7KBYW/Gl3T&#10;A7fbx7cIY2OuYTy28kaiTvNVrxKhpG69mcxhFQiTYIYaXdNDmltTgMGYaxgrk52gToRRsNLOIq63&#10;MddklJLk3I7V6JpV0k7e1NXk2w0s5XRMgQ9wQw/fJHW4pTIwxvaQkzn0QPqnqUDMrxwY3ECrUjWZ&#10;zSr4tOoeibmBUUSMNkrG3EhZrzxGm+A5rw7DKrS45natzA09YM4ohDA3sHg4Jh8B3NADXi03GbER&#10;FkYhblV+DHNDD3wDt+8WloraRgCFuaEHloqRbn7CeNn/MgoocEMPJOqZghGfMMTj1OhXS2XoIU3b&#10;1WV5dLDUddHfbuiBBW4ePxjdwP7BXNMDkTqjuMJao2gsQqlrN5fNDvhhRimHtUaRrU0Ze2VtJK1U&#10;eHSOyqBIsuQLqLN1JK1I6k1ZhUj9K/CWJEvyGsyqHEkrNTbdKhnUv1hrQkk5EnWOjxCW3vIEqNSt&#10;fCSt6REvFI7M5LDQnTPEPO7nMbO+ABcR5zQMKsfjU66SZhNIwRSEic9bvxEp2Z2iqmqVNCs80qzO&#10;HDsjhE1XJHkzGEnrA7dN+bKDQhXDk5cbW7MCLcNNQiEz2SjirPQ0VFwyklZeAU1ZvOtlUJS3owuZ&#10;cpxH0uqtDZfkUnBzY2vvRK/JEcIyk4xNMddIWr+fSk/JTDYDMZN0YFerZCSthJ6dJzQoLvDEVdzY&#10;mkso3OTcvBHC0o6bJCLFk1PBNeyqHJNBYY3ux85acwnXfqMm4Ls1ilVCipSz1h4GriFuvXCYRwiL&#10;eJlwvLPWrECtIfPYw9ga9Q+sPJJWbW1QyJDzkGLOgJG0EtlzzDUozm78EjWTI2nV321QKFphBcWT&#10;K2mloZvaAYPCn+TC4sbWHgbSVKOD5b7QqH+x1lzCqeje6FY/i5+AhEStkvEwtLVBQcncbJW1ZoXI&#10;OtTuHiEsfskX1QiUteESgunKCxoh7Ht3O898Ja16lSyX0L7MvIlH+FeeIU88RnvygYp+VnV5BNce&#10;ht4Bg8Ivp62t+m4fFVzDQOIMGBTn253XdbNKVtJKhFOFaAZFPVtKVrixNSvQW955CqufpautqovH&#10;d2sugcvd2T0oXGdEEKJeL9aaFVjJ7pVzUFgjcKiYayStd04Ot0qagfjJfDdnrbkk1WmdtUahRKYw&#10;m/InRwnrd/dwSZo8ujvOilrft3Wx3wb1D77yqlp5ElRnwKCSQ0GvKLO7V9aqx9Y3o2Ruk7WkrM1t&#10;hTWpuGQ0tFfatpPHoqw1lxAPldYGhdYCLaGy1lyi1+ToYfGC4FdnrblEnzgjiP0Xa80KmktGR5tQ&#10;b4rTCinPVHDVPDkoGqcgInEz2aygo2pT9xVFLMoAZW3krfxCd74NihTNdxlEMZOjbyWIbdqcovBq&#10;bwb+4SKgWHkErsQ9TJ0irA2X/IO14RJm0r2MTeFXYkEws/twQwt5GVNKkBHUopVAxuPmstkEUQIN&#10;J4yTN+JYRkcethtd04l+Ehh1LN26WCjOWtMJpcadmG1Kv+IYomVQx8AoXZ+uu3zylOoCwRqhwpq6&#10;eo9Alq3jQiaDwhrCJjOTSOfqV9oQ5aKgk8QjBDGzDMta6o4aJ29RiRnSQ0tZa2LgJUEFMXhpr9+Y&#10;VIUUgjtTJa9phbMO7KLoU4Fn4r7bsIkMK+D812/kQH25V30icoNLscCzA/uJIhyhdjeRnbJGDMPE&#10;nhZ0RUSYjWM+W1NJgkpuaIOio1tKyxtrQwrSo+TCVhOS8yZ56cZaeyZ5t3MzuSh7z0eQUr/S+q+L&#10;4r5IOpf6biuKlfdF4gj1G1mgXDvUdhtxq431wm9jDQ2PugtzVhcOclWv+YsiPu9ObgI5ZSwCNLUB&#10;BgVDp/KrWZIjbM3QRLIaX234BzE7afDKWjMJ9YqUTpsNVjNCwuETT03stlG12vc3Xtza2IMdoM62&#10;qfsacYO55PNM1MZuLw58NbJmBN6D3bE98tlknamnB4Km/RtxkxVpDQqZKEXFzMhGzUrVCqXOJjpS&#10;PzFaaffNVsuK+sbUa4yTVNaSFaoCMyR3F4xdrmoHYa1hnDMRzorFPwVcI9sw2d5Ya/KBel7q6Y3g&#10;VI+NbBaT+Ie1hlF1UbVcBNZ8QH9ylYz3AXvg/asnU7TpNTYkG9TiNs7WwIg4pTSb+W7NCDcus6Yq&#10;DGNrGFyHdkxZayIhXdZJ3InY1ZRw1UhHWzG20bCi2fg2qfO5KLc1Hh7ULZGH4/8j7Xx2ZsmN7P4q&#10;jfsCuln5t4TpWXg9Sy/sZastjAaQJUFq27Kf3r+oZDAzTlZ9Nw+m0cB3KzJJBsnDYDAOyTwlY4fC&#10;dmt9X5Px4b7pFq3IxtNzaWDynuUqyfArbn2SiiY5G4UHkZk791lJMk6V3jo9T7KzUeDYBVuJ7oyA&#10;kizOK98K33H4+tSSXCXDR0JulXZOxl3QHHK7hcmzLWGLTvAVN5ZSZdPrtH9X5M4IONsS9howdd8q&#10;7ZwMowxMbtXtbBTGBT/qXmnnZHETOgu+O3U7G4Vxo7R7LVmS8XmSO7cDMCzPRgHDxW2gd1qyJntC&#10;rd/yksvmVUrDcbtV2tkEjXyc4V6/lc2rsWvj1jFidiefB86yrPfsZNm8yt1NXLR/q25nE4QPxFfV&#10;76CkbF6FsOMbIbdKqyaI2PytEVA2r3Kp5E2fqySDw4+zUTdGQNm8GjG4W1wAYZ9TvxGouncaDjCd&#10;kvGp3vHmCDgn4+6PuyPgbBTu3knAMD0nY1fu8rzXkmejwNft2F96CyXnZGz24HDNnX4rm1e5+5X7&#10;0u6UVpLFFRm3yGdiiqd+49g3nwe+Vdo5GU7Q417oomxeZWjfukU3AronJYeN6PmtfiubVwnMs6C9&#10;VbezLeFuznsb2onNnpRkhcNO7FulnZMRhLvpvZbNq0Rq791HQMD6pCR3NH/n0OoNW1I2rwY1ci/E&#10;W5LRQDC0t0o7G4UntuTW7mE2OJ3qhnnloN6dqp1tAsfguWv7Vredk00rNPKtws4m4ckNvo9bgZmy&#10;45VPZt35gj0ez9kpIQjHrRW38F/ScbXPrZOELHtPrQ9NwrmTO+cya7qIXtyaSuvOVc6S8t3dO91W&#10;0nFc+F4cqO5cxU27R5eyNjm1CRe+3PJJ6sbVkSg0o+bGIqCku0kn4hWfNLx9p21406d0hEBvjet6&#10;7Su3jN/6tiOFnV2SZYGouzGu665V5mzItFvNeLYij3tbuJgkTs3B3sfYjHKrsHO6dRluGZGy0xV/&#10;jRjoLa+1pgP7tzqt7HTFzXtyXcudqtV0fCDw1riue1ZpRi6xuVVasT4RO7qDkbpndeITYjjyN4Za&#10;SbewtrlV2NkYsGKk225hpG51ZUl6q7DiVRiFndPJYvR3v/z+3//Hv/3jt3/9l19+/8uf+Mfv4l+/&#10;/vMvTca/fvrlL//+87fv3+LB3/76j5/++fO3X//6l7/84z9+++N/Yzb6v8fP//79G8nJklQtm68S&#10;073nxIOVGO/xnPhhJabXzolHKzGteU48WYkxsefEs5UYk3lOvFiJMYHnxKuVGJN2TrxZifGPzomf&#10;VuKgmM+p+W1hTEHmoSzo3FK6h7NgdUtyD2nBuJbkHtaCQi3JPbQFJ1qSe3gLlrMk9xAXvGVJ7mEu&#10;mMiS3ENdcIvn5Px2UBdsYUnuoS7ov5LcQ13weSW5h7og6EpyD3XBuJXkHuqCeSvJPdQFJ1aSe6gL&#10;kqsk91AXrFVJ7qEuaKhzcn47qAs6qiT3UBdEUUnuoS4Io5LcQ11QOSW5h7qgdEpyD3VBtpTkHuri&#10;xpCS3ENdXAFSknuoizs9SnIPdUFYnJPz20FdEBcluYe6oBRKcg91QS2U5B7qgisoyT3URRS/JPdQ&#10;F2H5ktxDXYTnS3IPdRE4L8k91MXtDyW5h7oIbZ+T89tBXYS4S3IPdRF8Lsk91EUQuiT3UBdR5ZLc&#10;Q13Ee0tyD3URwC3JPdRFRLYk91AX1wqU5B7qImpaknuoizDoOTm/HdRFPLQk91AXgcqS3ENdRB5L&#10;cg91EUssyT3URXSwJPdQF/G+ktxDXUT+SnIPdRHLK8k91EWUrST3UBdhs3Nyfjuoi/hZSe6hLgJb&#10;JbmHughVleQe6uKYdUnuoS7OTZfkHuriIHRJ7qEuzkOX5B7qVkEdv61+F9RxgtlJHoeJz8rz20ou&#10;qOO0sJVcUMehYSu5oI7zvFZyQR3fq7GSC+o4cWslF9RxhNZKLqjjTKyVXFDHIVcruaCOU6tO8jh2&#10;ekYdv63kgjrOlVrJBXUcFLWSC+o4+GklF9RxkNNKLqjjYKaVXFDHSUsruaCOo5NWckEdZyGt5II6&#10;Djc6yV/HE8+wC4GXgQAvjiB6GQj04lShl4GALw4KehkI/OLsn5eBADCO83kZCATjiJ6XgYCQszFm&#10;BgLDOEjnaSBAZF+Sl8GFsLAZC0UiJ9isKlxICwReBopEeAwvA0UiTIaXgSIRLsPLQJEIm+FloEiE&#10;z/AyUCTCaHgZKBLhNKwMlMSIc1ZeBopEeA0vA7WJMBteBopEuA0vA0Ui7IaXgSIRfsPLQJEIw+Fl&#10;oEiE4/AyUCTCcngZKBLhOawMlNiIAzdeBopEuA4vA0UibIeXgSIRvsPLQJEI4+FloEiE8/AyUCTC&#10;engZKBLhPbwMFIkwH14GikS4DysDJTvilIeXgSIR/sPLQJEIA+JloEiEA/EyUCTCgngZKBLhQbwM&#10;FIkwIV4GikS4EC8DRSJsiJeBIhE+xMpACRB2jpkZKBLhRDwNFImwIl4GikR4ES8DRSLMiJeBIhFu&#10;xMtAkQg74mWgSIQf8TJQJMKQeBkoEuFIrAyUFIlN5l4GikR4Ei8DRSJMiZeBIhGuxMtAkQhb4mWg&#10;SIQv8TJQJMKYeBkoEuFMvAwUibAmXgaKRHgTKwMlSrixy8xAkQh34mmgSIQ98TJQJMKfeBkoEmFQ&#10;vAwUiXAoXgaKRFgULwNFIjyKl4Ei0WRO+J5hjUKHwNJAyRO+ImxmoEg0+RPu0JUqmAwK3+PQDEwk&#10;QpqUUD43SJptoEg0eRQ+hKEamEiM60RLWNjkUvjsp2Zg2sS49LNqYCJRCRUuB/F6Ia7mLBqYnAr3&#10;5WsGpk2M+zOrBiYS40bMmoGJxLjjsmZg2sS4trJmYCIxbqKsGZg2MS6XrBmYSIz7ImsGHhK5mKZm&#10;EALHqHIdlGbgzc58Hloz8JDI56w1Aw+JXDauGXhI5OiTZuAh8RFXJZ67MQReLwgSucvKzECQ+DA5&#10;Fo7NaxVMJCrHwifmvSrEpYClEU2OhWtkNQMTiXo0hAslzSooEk2OhY+gaBVMJOoBkYfJsXBflWpg&#10;IlEPiTxMjoUvpKkGJhKVY+FzBF43Xo6KmBwLN/NJFUyOhS87aQYmEi8HRkyO5XE5MmJyLNz6oVUw&#10;beLl2IjJsTwuB0dMjuVxOTpicizcviptYHIsDz0+EgJrYtEDJA+TY3noEZIQeBqoTTQ5Fj7Sq41o&#10;2kQ9SPIwORY+k64amDZRD5NwbtpsRLWJJsfyUI4lBFY36pES7hAyM1CbaHIsfKdTesHkWLhOQjMw&#10;/UQ9WvIwORbunlQNTJuox0seJsfy0AMmIfBwoEg0OZaHciwhsDTQYyYPk2PhTh3pBZNj4Zs8moFp&#10;E/WwCV/CMdtAbaLJsTz0wEkIvF5Qm2hyLNx4po1oIlGPnTxMjuWhHEsIrDbQoycPk2N56OGTEHga&#10;KBJNjuWhB1BC4GmgSDQ5Fi6HExyYHAt3vGoG5uysB1G4NtlsA7WJJsfCpe1SBZNjeehxlBBY3agH&#10;Uh4mx8I3ibQKpk3UQykPk2N56LGUEHhtoEg0ORZup9Q2MJGoh1MeJsfyUI4lBFYbKMfyMDmWR3zA&#10;rkRxTI6FCw41A9MmKsfyMM+pPJRjCYHXiGoTTY6Fq521DczZWTkWbjM1q6Czs3li5aEcSwisRlSO&#10;hUvKzQwUiSbHwgcKpRfMkysP5VhC4LWBrljM0yvcGa1VMG2icix8rMKsgtpE8wwLH2vRKpizs3Is&#10;3IZnVYEP7FYNQuB046gcSwi8DASJfAfZzEBm59E8x8KFotoGnk3kekXNwEPiqBxLCLxGFCSOJscy&#10;xvefzlNbCDwNxE8czXMsfPlUNDA5llE5lhBYVVCOhc8RmxkoEk2OZdQLuELgVUGRaJ5j4a507QUT&#10;icqx8LkDswqKRJNjGZVjCYHViMqxcH+kmYHMzqPJsYzKsYTAq4Ii0TzHwmdrBAcmx8LHzTUD0yYq&#10;xzKa51i4BFg1MJGoHMtociyjciwhsLpROZbR5FhG5VhC4Gmgs7PJsXBDrPSCybFww6xmYNpE5Vi4&#10;1d5sA7WJJsfCBdFaBROJyrGMJsfCl2NUAxOJyrHwOSavEZVjGU2OhavApQomx8K14JqBt2LhFnPN&#10;wESicix8l8FsREWieY5lVI4lBJY9UI6Fr5KaGSgSTY6F7zlKL5gcy6gcSwisNlCOhe+qmxkoEs1z&#10;LHyHRdvARKJe6TWaHMuoHEsIvEZUm2hyLKNyLCHwNFAkmhzLqBxLCCwNlGPhg1ZmBmoTTY5l1Cu+&#10;QuBVQZFociyjXvMVAk8DtYkmx8J97TKYzHMso3IsIfCqoEg0OZZROZYQWBooxzKaHAvfYZBGNDmW&#10;UTmWEHhVUCSaHMuoHEsIPA0UiSbHMirHEgJPA107mxzLqBxLCCwNlGPhQzNmBrp2NjkWvtogSDTP&#10;sYzKsYTAawNFosmx8AEtrYKJROVY+GqPWQW1iSbHMuo5lhB4jag20eRYRuVYQmBpoOdY+NqhmYEi&#10;0eRYRuVYQuBVQZFocix8FlWQaN4RNirHEgKvCopEk2PhE9haBROJyrGMJsfCx4SrBiFw2mBSjiUE&#10;XgaCxMnkWCY9xxICTwNBIl+TMTMQJPIxJjMDmZ35CqmZgSBxMjkWvoGmOPCQyIdrNQNvduaDxZKB&#10;ybFMyrGEwMKBciyTybHw1TStgolE5Vj4XqhZBUWiybFMyrGEwGtERaLJsUx6jiUEngaKRJNjmZRj&#10;CYGlgZ5jmUyOZVKOJQSeBopEk2Ph24YCZZNjmZRjCYFXBbWJJscyKccSAk8DtYkmx8Knw7URTZuo&#10;HAsfGPWqoBwLH5w2M9DZ2eRY+OactIHJsfCtQc3AtInKsUwmxzLpOZYQWEBSjmUy7wrjc9/aBqZN&#10;VI6Fz7l6VVCOha+mmhnI2plvjJoZKBJNjmVSjiUEVjcqxzKZd4VNyrGEwNNAbaLJsUzKsYTA00CR&#10;aHIs0+VTKSbHMinHEgKrCsqxTCbHwqdnZTSaHAtfPNcMTCQqxzKZ51gm5VhC4DWiItHkWCb9dEoI&#10;PA0UiSbHMuk5lhBYGijHMpkcy6QcSwg8DRSJJsfC92cFiSbHwsd5NQNzdlaOhc/Km22gSDQ5lkk5&#10;lhB4vaBINDmWST+pEgJLA+VYJpNjmZRjCYGngSLR5Fgm5VhC4GmgSDQ5lkk5lhB4GigSTY5lUo4l&#10;BJ4GikSTY+Hr1zKcTY5lUo4lBFYV9BzLZHIsk3IsIfA0UJtociyTnmMJgaeBRnHMcyyTciwh8DTQ&#10;KI7JsUzKsYTA00CRaHIsk3IsIbA0UI5lMjmWSc+xhMDTQJFociyT3hUWAk8DRaLJsUzKsYTA00CR&#10;aHIsk3IsIfA0UCSaHMusHEsIHA1m5VhC4GUgs/Nsciyzciwh8DSQ2Xk2OZZZz7GEwNNAZufZ5Fhm&#10;KJVyDCUEngYyO8/mOZZZOZYQWBooxzKbHMusHEsIPA0UiSbHMivHEgJPA0WiybHMeldYCDwNFIkm&#10;xzLrOZYQeBooEk2OZdZzLCGwNFCOZTY5llk5lhB4GigSTY5l1rvCQuBpoEg0OZZZOZYQeBooEk2O&#10;ZVaOJQSeBopEk2OZlWMJgaWBciyzybHMyrGEwNNAkWhyLLNyLCHwNFAkmneFzcqxhMDTQJFociyz&#10;ciwh8DRQJJrnWGblWEJgaaAcy2xyLLOeYwmBp4Ei0eRYZuVYQuBpoEg0OZZZOZYQeBooEk2OZVaO&#10;JQSeBopEk2OZlWMJgaWBciyzybHMyrGEwNNAkWhyLLNyLCHwNFAkmhzLrBxLCDwNFIkmxzIrxxIC&#10;TwNFosmxzMqxhMDSQDmW2eRYZuVYQuBpoEg0OZZZOZYQeBooEs1zLLNyLCHwNFAkmhzLrBxLCDwN&#10;FIkmxzIrxxICSwPlWGaTY5mVYwmBp4Ei0eRYZuVYQuBpoEg0OZZZOZYQeBooEk2OZVaOJQSeBopE&#10;k2OZlWMJgaWBciyzybHMyrGEwNNAkWhyLLOeYwmBp4Ei0eRYZj3HEgJPA0WiybHMeldYCDwNFIkm&#10;xzLrXWEhsDRQjmU2OZZZOZYQeBooEk2OZdZzLCHwNFAkmhzLrOdYQuBpoEg0OZZZv8cSAk8DRaLJ&#10;scx6jiUEjgaLciwh8DKQ/YmLybEs+j2WEHgaCNu3mBzLoneFhcDTQNi+xeRYFr0rLASeBsKxLCbH&#10;sug5lhB4Ggjbt5gcy6IcSwgsDZRjWUyOZdFzLCHwNFAkmhzLoudYQuBpoEg0OZZFz7GEwNNAkWhy&#10;LIueYwmBp4Ei0eRYFuVYQmBpoBzLYnIsi55jCYGngSLR5FgWPccSAk8DRaLJsSx6V1gIPA0UiSbH&#10;suhdYSHwNFAkmhzLohxLCCwNlGNZTI5lgVIp5H0IPA0UiSbHsug5lhB4GigSTY5l0XMsIfA0UCSa&#10;HMui51hC4GmgSDQ5lkU5lhBYGijHspgcy6J3hYXA00CRaHIsi55jCYGngSLR5FgW/R5LCDwNFIkm&#10;x7LoXWEh8DRQJJocy6IcSwgsDZRjWUyOZdFzLCHwNFAkmhzLoudYQuBpoEg0OZZF7woLgaeBItHk&#10;WBa9KywEngaKRJNjWZRjCYGlgXIsi8mxLFAqdXY2OZZFOZYQeFWQKM5iciyLciwh8DSQKM5iciyL&#10;ciwh8DSQKM5iciyLciwhsDRQjmUxOZZFOZYQeBooEk2OZVGOJQSeBopEk2NZlGMJgaeBItHkWBbl&#10;WELgaaBINDmWRTmWEFgaKMeymBzLohxLCDwNFIkmx7IoxxICTwNFosmxLMqxhMDTQJFociyLciwh&#10;8DRQJJocy6IcSwgsDZRjWUyOZVGOJQSeBopEk2NZlGMJgaeBItHkWBblWELgaaBINDmWRTmWEHga&#10;KBJNjmVRjiUEjgarciwh8DIQjmU1OZZVOZYQeBrIimU1OZZVOZYQeBrIimU1OZZVOZYQeBrIimU1&#10;OZZVOZYQeBrIimU1OZZVOZYQWBoox7KaHMuqHEsIPA0UiSbHsirHEgJPA0WiybGsyrGEwNNAkWhy&#10;LKtyLCHwNFAkmhzLqhxLCCwNlGNZTY5lVY4lBJ4GikSTY1mVYwmBp4Ei0eRYVuVYQuBpoEg0OZZV&#10;OZYQeBooEk2OZVWOJQSWBsqxrCbHsirHEgJPA0WiybGsyrGEwNNAkWhyLKtyLCHwNFAkmhzLqhxL&#10;CDwNFIkmx7IqxxICSwPlWFaTY1mVYwmBp4Ei0eRYVuVYQuBpoEg0OZZVOZYQeBooEk2OZVWOJQSe&#10;BopEk2NZlWMJgaWBciyrybGsyrGEwNNAkWhyLKtyLCHwNFAkmhzLqhxLCDwNFIkmx7IqxxICTwNF&#10;osmxrMqxhMDSQDmW1eRYVuVYQuBpoEg0OZZV7woLgaeBItHkWFYolcIzhcDTQJFociwrlIpoYCJR&#10;OZbV5FhW5VhCYLWBciyrybGsUCq1DUyOZVWOJQReFSSeuJocy6ocSwg8DRSJJseyKscSAk8DRaLJ&#10;sazKsYTA0kA5ltXkWFblWELgaaBINDmWVTmWEHgaKBJNjmVVjiUEngaKRJNjWZVjCYGngSLR5FhW&#10;5VhCYGmgHMtqciyrciwh8DRQJJocy6ocSwg8DRSJJseyKscSAk8DRaLJsazKsYTA00CRaHIsq3Is&#10;IXA02JRjCYGXgXAsm8mxbMqxhMDTQPzEzeRYNuVYQuBpIH7iZnIsm3IsIfA0ED9xMzmWTTmWEHga&#10;yIplMzmWTTmWEFgaKMeymRzLphxLCDwNFIkmx7IpxxICTwNFosmxbMqxhMDTQJFociybciwh8DRQ&#10;JJocy6YcSwgsDZRj2UyOZVOOJQSeBopEk2PZlGMJgaeBItHkWDblWELgaaBINDmWTTmWEHgaKBJN&#10;jmVTjiUElgbKsWwmx7IpxxICTwNFosmxbMqxhMDTQJFociybciwh8DRQJJocy6YcSwg8DRSJJsey&#10;KccSAksD5Vg2k2PZlGMJgaeBItHkWDblWELgaaBINDmWTTmWEHgaKBJNjmVTjiUEngaKRJNj2ZRj&#10;CYGlgXIsm8mxbMqxhMDTQJFociybciwh8DRQJJocy6YcSwg8DRSJJseyKccSAk8DRaLJsWzKsYTA&#10;0kA5ls3kWDblWELgaaBINDmWTTmWEHgaKBJNjmVTjiUEngaKRJNj2ZRjCYGngSLR5Fg25VhCYGmg&#10;HMtmciybciwh8DRQJJocywalUlieEHgaKBJNjmWDUhENTCQqx7KZHMsGpSIamEhUjmUzOZZNOZYQ&#10;WL2gHMtmciwblEptA5Nj2ZRjCYFXBUWiybFsyrGEwNNAkWhyLJtyLCHwNFAkmhzLphxLCCwNlGPZ&#10;TI5lU44lBJ4GikSTY9mUYwmBp4Ei0eRYNuVYQuBpoEg0OZZNOZYQeBooEk2OZVOOJQSOBk/lWELg&#10;ZSAcy9PkWJ7KsYTA00Bm56fJsTyVYwmBp4HMzk+TY3kqxxICTwPxE58mx/JUjiUEngbiJz5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UzmWEHgaKBJNjuWpHEsIPA0UiSbH8lSOJQSeBopEk2N5KscSAksD5Vie&#10;JsfyVI4lBJ4GikSTY3kqxxICTwNFosmxPJVjCYGngSLR5FieyrGEwNNAkWhyLE/lWEJgaaAcy9Pk&#10;WJ7KsYTA00CRaHIsTyiVwvKEwNNAkWhyLE8oFdHARKJyLE+TY3lCqYgGJhKVY3maHMtTOZYQWL2g&#10;HMvT5FieUCq1DUyO5akcSwi8KigSTY7lqRxLCDwNFIkmx/JUjiUEngaKRJNjeSrHEgJHg+G7kiwv&#10;iZmF0Cxk4TF+JBA4viSmFmIaycJDJAkEki+JqYWYR7LwUEkCgeVLYmohkzVZeMgkgUDzJTG1kAmb&#10;LFx0KvEyfDeZFxJc0GlyL2RxQafJvpDFBZ0m/0IWF3SaDAxZXNBpcjBkcUGnycKQxQWdJg9DFhd0&#10;mkwMWVzQaXIxw3clY14Sb4woHUMWru1UQoYsPK+SBBd0mpwMWVzQabIyZHFBp8nLkMUFnSYzQxYX&#10;dJrcDFlc0GmyM2RxQafJzwzflaB5STx0KkVDFi46laQhCxedsDLFVyULd2ZXooYsvHUPCS7oNLka&#10;srig02RryOKCTpOvIYsLOk3Ghiwu6DQ5m+G7kjYviYdOpW3IwkWnEjdk4aITpkbQaXI3lHmxnSZ7&#10;QxYXdJr8DVlc0GkyOGRxQafJ4ZDFBZ0mi0MWF3SaPM7wXYmcl8RDp1I5ZOGiU8kcsnDRCXsj6DT5&#10;HMq8oNNkdMjigk6T0yGLCzpNVocsLug0eR2yuKDTZHbI4oJOk9sZviu585J46FR6hyxcdCrBQxYu&#10;OmF0BJ0mx0OZF3SaLA9ZXNBp8jxkcUGnyfSQxQWdJtdDFhd0mmwPWVzQafI9w3clfF4SD51K+ZCF&#10;i04lfcjCRadeX0YWrt+pxA9ZuH6nXmFGFm5ESckfsvBi7iS4oNPkf8jigk6TASKLCzpNDmj4riTQ&#10;S+KhU2kgsnDRqUQQWbjo1OM2ZOGiU8kgsnDRqUduyMJFpxJCZOGiUykhsnDjnUoKkYXHCpHggk6T&#10;Fxq+KzH0knjoVGqILFx0KjlEFi46lR4iCxed8EHiHJgMEWVeZnaTIyKLy8xuskRkcbGdJk9EFhfb&#10;aTJFZHFBp8sVEb+XHgmJhU7CrpcsTHQSG7tkYaKTAMYlCxOdrDIvWZi2k6XAJQvTduKvXbIwbSeT&#10;6iUL03Zi+S5ZmLYTeF6yMLmi4cIVhcRD54UrGlyuaLhwRSExtbig0+WKhgtXFBJTiws6Xa5ouHBF&#10;ITG1uKDT5YqGC1cUElOLCzpdrmi4cEUh8bS4cEWDyxUNF64oJKYWF3S6XNFw4YpCYmpxQafLFQ0X&#10;rigkphYXdLpc0XDhikJianFBp8sVDReuKCSeFheuaHC5ouHCFYXE1OKCTpcrGi5cUUhMLS7odLmi&#10;4cIVhcTU4oJOlysaLlxRSEwtLuh0uaLhwhWFxNPiwhUNLlc0XLiikJhaXNDpckXDhSsKianFBZ0u&#10;VzRcuKKQmFpc0OlyRcOFKwqJqcUFnS5XNFy4opB4Wly4osHlioYLVxQSU4sLOl2uaLhwRSExtbig&#10;0+WKhgtXFBJTiws6Xa5ouHBFITG1uKDT5YqGC1cUEk+LC1c0uFzRcOGKQmJqcUGnyxUNF64oJKYW&#10;F3S6XNFw4YpCYmpxQafLFQ0XrigkphYXdLpc0XDhikLiaXHhigaXKxouXFFITC0u6HS5ouHCFYXk&#10;pMXvfvn9r//8y7/947d//Zdffv/3P/76209//vnbn7/99NvP33779tPff/72928//eHnb3+INL/8&#10;/m+//Pan9m7886f/8/O3xzLxXTQ67U/x7+ExE0+NV//nX//3H//rX1+Jfvvpnz9/G6aRQ9x7hXiJ&#10;C2MzLHW8+ee/1BQPvhG9RwcfC7snevg938u/f2slPPgSzx4KjPenvkk63/v1z3/9xx9fFTnKbGnn&#10;6fFoxPFjHuGEsq+ON3/9X3/4j1//yx//X9FxRse20ZF007Lf5UNL7SrNwzK3XTQ85prdV7bHY3ZV&#10;Nov+QN/xCEOUst6WPHEdXEM6aR/81/qoNQYfZm57H3k8B8u1d2F7TIrmY/CY74X08NyNkkvaN1mz&#10;D263aGRNnV6A63UOHLRAPo/NOtPcbW17SntkvcwZsHvX2tPGAjQROC4oniPhRp2fdGRP+6af57lX&#10;ahyX3d/rin1EV+3ZL/C5TMvYIhyP+UHXZoD7wGeivEFvmca8AJAU+H6ZIt/Lv/39eWibIuP9Rzf+&#10;+d5n7biEK740EsQKoKJhM+59KFcruhfJlUsYjEwGBguCuQJmaETgA+XbVzyzSbkMYWgEHU/X6XCk&#10;ftiXT+Dewv0k5e7sMjI4WT73YXV9ygA/lMq0YUR/XCzfGWsREdp3aaf0en24Y6PF0YDuzH9luGIH&#10;17aXYx9TaTx/XG5sjZ/aPlPSYoJesM+CYT6WOMixdx7Arr0Aq4Fi/fFHQ5EgaWBiY2vujKJM7F5O&#10;Ovle/s33JzYnn21G1i/fq/XsqZY8EU4pTBCvaf6o2TwuvcUnWlzalL5sLFroeLqS8Id9CUVCyalv&#10;WEDJmi//trjTYw54SpPzVZxGe/EYS5STTa1l1r3Vdhg4pJwmaHkcn+LI9/Jvvv+glNQRcPUJN9+r&#10;pWUqbHejah/zMrWQXW9TlqH51TEe06a1ZnidueOex8zy2Y+1rPorS+bD3b3klTaVrGm0bi3WoX3N&#10;9VCM6bA3Oc1/rO9+3JvDk/GWhohP5e4TQ8+adkxv7jGv87yvdU6PqWdzU47Ht2wCgXKyzj56k/WI&#10;Nl0xZrdiIXG2XrruQxfzcqwaflznRzRhzzrTHpV68rgrxgCunTEONENahTUVu9Q5kdZ6eByYtxLB&#10;51T5Xv7N9x8Yjt6ytFQuJvK9tzgaY2js5CHddQHKOKLGvsjgMebuNS/2io80ee+RBavwfmy+LxnH&#10;qAU3QX+mPbKe1jwZGY9xKIqNH+e+Ufn0+NKm70ue59xUcEp7lDxvx9zzRjGsfp8hYtSmta5lZatn&#10;72CDeqo7vRnTwDvMZL61tCyFz+20ICndhZ9abfyIqE/IfFBFpoCRUdE2Z+FoU80XjG+2KXXqM9+2&#10;tOPUR5syPjpQMD573Pb0eFy6H4Gnc2xq+PHYpJL5/SuWSqww6uwyYmS7786NSDsjfZSMU9VdI2ap&#10;g2G9UTI1buf5KDnTHlmfEfzmMSuc3mL98c3WfjABpz3CHu+hnKNkXLG+nHnzmH1SfUbtTXKv5Ef0&#10;bS+ZmaOaugetDWx2I4uXpo/D7+ips69ulvyIdXBm/bLH5zUathJfOh8nhHqT4A6E27srtmFtnLk2&#10;lqJZ8hW8A0agD22+6SGeE8afNWOWnIPuXp2hSHA4My3OaMU2gmfv5+twH2iS3hlnm1NtR/3VLAn7&#10;zZbeU2us24v5ZZdyfuor5gV1PzgAkt8iw8LyrmFJ8DO3Idure2K9IzlNvDYmH3fwNeOfYcCc8Whb&#10;+HicvualtdOKZm05bN0DGqzI+p7WfC//7u/jWh4DP9YIGTHL1941KXcf5W44Fi2gUVZSOFWJMVYR&#10;O4GRtX7ydve+YxxkgbWg+qvpyvqot9d1JYXh6ksJHIjd7e3FEp3tZjkcu/uDhkuODztBXKda5Y3G&#10;6B4RKK0uP5fG5/0crJAZXPfRs2GeeuSBUxp1+YbZi2s6diPArFCH08eFeW3Wzyt7GDiA3zpxYgLt&#10;O4qPpX0ipAFvomPbUb4Hq6qIuIBm4Jrv5d/2PuuNR4ZOpucYs/nX76/4MqlRmMB0VjLfWrcshdVD&#10;Go6JqUkGP5FJFgF7M759jOfWH2P8+jayH0+pE2cXcn1NU8YS5zy6pwhVNtswcYu1LKgmOiDNJa0Z&#10;H1TYW6fWsv7qPYHFau42aaf9ju0cCcPEwrRtpqKjXqHTohimqO2u5/Frinxb8hcxVZDe9kk9pvWB&#10;W950/4idmfsI0nUnShMBzL3M7Nv822oY4ZucIfHzxn4VRL73tl1mXI2MIkYp+2aO3i4syNe2fRy1&#10;mY5eq47j8UQEqC0vWCmcPrldsfC5XdZxwII1sAU4clnzuV1Wwgm5cIo5UDGf9W3twtIivxH/YEwd&#10;H83I9z6P+BU7np5UhI074A7l3jUquM2PfTwmVhg13AwOI574slIT/sTOhGST8uG0iD/vT88juhZU&#10;f+01xayOfSogmD4U343v3kQcoBnHi+n8T9jkL439ZaIo67wn3hNq7krFDJR9WetXf+21xTOKo8Qt&#10;KVNbzRhLmo38JsBIZ/aoPPPtsV+mwrb8asWeQ6KX4PZzoQqp1NUJwJPqEYxw/e5bTm4V3NIyXgkO&#10;bj3Me0kJg4THcjarYeG7h4oJ3YOaF5/pbSODk76ijBEgTs0pPHwtFicxbf1BfdwrlvBGkl1vfCnG&#10;fA9+9d7rA4gFUV+1RUTp/SSRg78NHZq3AyI6JnGYr71rHDwAGJgcUUxHBYExsnurhzNSnxKy7wtm&#10;rr/pRqwWVH81XQnUdi+kW4he/YGPgHaPQGdYPt/dA4PmDLoyzNN+RBB735+bxWL5n+0EGxNkTj79&#10;6UraVIpQwe4P3oLCCrRzGT3hl+/OYs8Yk5cYm3izNjIxPZzyvYOgjE57EcrAftfI4b9n304EjKqL&#10;tDLEEp/4XBEjPnkLH2eNWtAX0w6RwbZ7gHAPtcrlwNfTDmEVTHyrbtBuZTW5YWq728ZQxjqedObb&#10;tUGz7NMOk76xAuHDu7GcaUm1MfB5act8StdXpR7MlOk/sNrbl0W3gIFtyc9RPSY8l7q0wWnJ+/Mf&#10;E4a4rkBeoMpiY5H93kbU/tpH38o0misQ4jstacdjAD29zOvTT/1aC/oMjJnGStwFRdbjaF8DY8Hj&#10;yFlpZPgRzTh1/UJvZ3xjxFcZCjAW3s6g4RgzZXqhonMZUXtTER0ac60e3HYNFsVo7SMMA7j7VtmQ&#10;C4/TisO7LLvKt4CBl4Nb1RDHjLWfAugZg7FuMa5KndsCa0Kr7T73jdoC5TS8Y0RXSmy2dMG1kfGB&#10;czaI1Rcj8XaxBExyNgiHozYj5nHORsaTjyY99fxHOEltP3rvsd0jo6usKNe+d+7AY06gbfSQoJ33&#10;e7C6ZZ5oFc3X8m++Pi/JkYwT9dRp+fL6M52+MUjU7L187fPIenB6MsjvlxUjDvfoO9I/VYV9B4RW&#10;mt0jRYR39k7rpb0ZEw9OuLNOauUwnOugeHD/yJaRX6IFrEvPHYaHzONWZsxnO8huDYsHXkbE8V41&#10;HCMIV7IeiJz0+OvReDlsiK8Gm9lSs0Y59jiWWlbk7L044Dlgq1paZoA6NIg1cBK4DdjDqh0lEy3r&#10;euNBg+e7gwPE8FW2rHPw0GVQ8hgHMRWDHdlnvaNkIj5pwABrEOT3SybSkbG1Y0j3rMFOTHZ7Z+BI&#10;CpnJF/2YOPPxKxZ7u2RiZEOazpFS9hjSUTIx1d7a3ClbZ8aBz+SC0b3kieueaJ77JeOrp9YTfbr3&#10;1FEy5rR7IBeLD/pG9oK0ksF2H70VU/VXQxhhC4LYLS2jpLprMK1k3ZoT5iTuI6FSh2KMjLSSBDS2&#10;PW54a1QNwKJv1phYD1b/dMDk9mj3dPHJIHE5+pKKMUfuYdR7JRON6fM2LRsO6blSWOMlyYMInNVp&#10;cKDCfRPNxFLguGzix+N5ZXLrHcnKps45Az7QET9keV/dDZY96J397LmabB4JJ7f1Mzsy9hHZOzK2&#10;OvSO7O7k8ZjwYg9sxtT4gsHN1uYMbneQqeBQvCQ4oqXHGyLkIyZuwUnudY6tHcaowhPKb00SgsPV&#10;rv1MucEP7u43M6rAYGFdjjLtMZ1lWE/MZV8VTxvOXx02C3H/nMreBHMxaqy+W8mxTjVaO+jptNuE&#10;pyWUxWEDPjja6sxobtfM936OPZw9ddxpYrQ2QYtYLLzaiz2AQl0QkY3dXPk49qmVQUdkt1tAfIhP&#10;wYe3NixWt13rC1fDboHzYzqyAhAi59jiCs67Z1XLSt+k2c2JXbrtpFHstDsuvsn38m9/f577vuW+&#10;M48RlO/l33wfX6cdbsC2E5jJnsj38m9/n2htNu+5/fK9WptMRTgieYGIgssQgPDrq/U3XRoRyFyD&#10;oqCFlthSkx7COyBCROfS6g2MITvydCqRaW+EsKAYe4zgyqQsdGw3V2+GLiMk9T5i0Pcs4YJL3icW&#10;tmbIEFhwcNt1BcEYRNznPC0tfAG+r59NSwg9MHYW5mpk2RDY9wQCazXR64Mq57rQtf6sQbMjiXm2&#10;OEU3OKwXMMzN1L2ZlmK7ckYFPs94ifGGaqiHJReFsKn4EdGQn8caQalDx1hdp73NfN+OHWZUAqZN&#10;dUIK4oiuxL769PGuZnOeEXzQ03Ru07GWVX9l/aDRGKn7zPTGiwBHuWiYsMriukPHTWmJjvDPBcFZ&#10;9ywzdlE0hphUrIh/0KYbseTUkaDfvlo79cH7mvE9rM6pXYJPTMfsUsomv7qMG9NqrxnrtD2Yf6nZ&#10;25J5+WBI3zi6rD1zTx4BaAxyGZsbk0huk2CTI+T1/d4MmOSq4wjY9BHCOrcbdtbZjcw8HuNRdnaU&#10;YPluU27WGSR0rw4LIf4RJrhvoiF6xRKl1pm+yhmHaBVe8/06863pvn3nGjkbQHc/dACTHx1ztoSs&#10;DMKXe+F/xI6Cs318154VBLNgw8Fuqeii3Sc7IVLfn5hGm+1hwtj2sO/p/VpaGyexqayd/X2MrB1q&#10;KJkFPQvHhuCRYb83Wu9Nupd9UE1HbKXj+bEPBhejpeVsTF2SE8RgWZONRjyjTvXMiTFgW2qCJ596&#10;82NEi4VSH0DMbAcQP4WB4BWW7A/i4AfHkP2Qf/eWZV6KL1O/Op3XMUet0/O1L0NUOLrN631gxno4&#10;4pNuBLU439GagxQsEqW0LHVXTt+/0mDyfnxvIrcPk//x0e58L/+2/Dl+QRyl1f6dPl/UnttcjrSs&#10;ubvp/lh7buQBLK005qbOsaVW+Te1w3/IldSDaG5v33wv//b38W0bVDlQMPU7QfK9z7UZ2V2XgVMQ&#10;HWvafex/qgyLOA4UtrrEkjq3SWRZ+XfXbUT53EVAJGkwVIujRH1zH5NA49SwGJ90ixSxyH+B+lWb&#10;r8O08X6fAPGfY9NC9Wze2STWgHxuNEuJfWDFnPJ46WdzML2yo5HHhLYydexYuG/ng4zLC5aJY7JX&#10;tEwhPCacmuOS1ehOGqQ15LQZsGorSt6NjXE/tvOkorIJLs5y93udsqPzb4Kx1A9fMEvJ9z60KVGL&#10;3ioYpOIQSJMzIoovX/sR02TEFki7PZIJYGHL/9EqR6PBpnfFmBHEzn/EaK3l5wFI5mPua6KDWJv+&#10;aABGwKx1MvxM7I6tmM123vuDlQ/zQhsSMKuEVOvrn1UbR9zdNmMTQTmM8DH+ai3bkCf2mq4qq8q2&#10;qzIblOVghDX3IcoyYb+ZsD+FwU6wYTSJBjZta0G1ivgFE3z7niUa9wu78rX82/Sjj+GH9tdZpV8A&#10;XcvKRKTJtojtwAWfTPbs22tZwu/XcTliAjM8RdHsv3tbqXfF4qGy+moZs7Nhb49sLTyqCJTsNYnd&#10;JmVUENvEh9ifPvgIw3Hh6w8Dq0RxY4fuK+M4dFq5IdYr/WgVZoiQddSnK1WeEvIwahuRizRQIKee&#10;141l3eF1YFdrsfiJuRfnQUBoeI+ct40MItNvZ/GIq1LqA3Gb4411SpyqP9eWiEeyFLTT6bNwP25k&#10;psYcJwRiY4vSOWNqnxNznAqTvo0jW9m3gPHDBq4KfKLr4XjtvYrbtvNuJw9cX4/IRn/9Rz4b3R7b&#10;ZPfcOQ/e57XMNf82u/SpBvna256KRkmV3jQK/ZhP0b2e5IrAcIaDzJ7i4DW+S6saS7MaaAISSy5W&#10;gzGvg58VdA/1xym2TufW+tVfexOx07c7miMrkH0k5TiDX+hOH0sxtp6c4RMRkmyLkeP+xt5oJuJO&#10;MLAZJz4KccJlnKDLZoybFSpqCUMu6dxA6D131AKxWr/6q9UW1yJN3ZG01xYDm0GYEZZod6H7Uyaq&#10;HMHH03vFskUiVwJvassMddTn0sj45jmC3b4lwJWeKmcfl7ppNLiqdiU9bA21LYadc/cEZnY4Bp24&#10;BzZv1TbCV7llmdU4YbZz32If8ttHzCyApvQ8cX/24OQowCK9nt4r9nVeriXFP6sbFCEFD0NzHbev&#10;XmlpGU37bHOv2IgipsYw6JVhJi7LHqmWcZ8xElJst8b1bU9pZGMaC667T7wDq4rSjOz7jt3pbW7F&#10;dynzCWf1+s0lbOzA94wOulVblr1YuJYxvbfvrs36hFOWtY0zakOZbQjIrGnhjjXLvWKZshPJHOGV&#10;E1pnpeJAd53GIiSZVgq65DjHUg1E/dUcsi1GwV7bN8VGddJduxZLzCiDSscy6lZtJ3Y5JdtBUEaW&#10;WJwq6Sf03vhNxIHy5AcrGrjp23179vS4EucpI/O1A6f1/BXJICpNJ+7N6bNXxUXJebdNz9MjTqbs&#10;KGXo7HChifK1/Nte/1S1fO1dF9bWwqEr4+Trli5jrK+Eb3UhAdKvsIFfkrGUN7gieJwW3wXseYj1&#10;VUAfnmyVSSeCKbTd/NOfspc+5zeuloMMvo0cptItKQC8AGzE2eLjOHTCktm3XS/Ti/20AKy9+XkF&#10;CdnErv3dJg0RM+zm7FhCJkJ2IEWKXK9GiutBMn3/Ebu6dqCyF+TqpX6lHbGv1A6enzh4a9aP2rGU&#10;SycywHE9v1lbptUpXIxme4cnJ/fqmpedi8Tvd1OG7cWrKzMCj9nRl49ZbhkzEWn51ttuB9ljFnvj&#10;z71PpBRvLR8zz1bXlcfonY9BSj+MUGtZf2Wdl7jR4dUv2H2ylpKJRbX1NP3HhtUy9tn0SOqs8xk3&#10;taz6K0sG8l1rLH3dFIQ/xVqqTQ0AJsBzcm+D6meZ3fBEmx1fTijW8n3JhLmTFo5NenVhjEvFwjSz&#10;ZrBVx5pI8oS/30omTrPP3xeTJvgn4IdLl6kClA3D+V7+ba3zAGG5nI3hgi+/Oxj5Xv7t78N0t3kW&#10;T7NtKztNBB9aAmuSqQgmVMaJluBWgXzM5KVdhAVMXwUvLPbq3XWCYn8dIb3WHkzH+5GFtGjs9QV3&#10;aZDAZQ2ogDusTyKemcBwrelbRktmHXvKa1gYZ5tNYS/FGBCvne4Fd4RNu2Is2Hby8NL771ubzS3N&#10;4cTdJOti48UIYMFK7IrHHB/IOuMx0/L3WzsWg5mWlHv08mjtYvjYbCYlc1ysUf5UnneNkoEX1ntv&#10;TtzkOEV3bs641CQtGxiIQ1zlMftts86sruBb3tf5Iz0XKMNGtfKZY5lH9lY75o63fUXAMXfYwwNg&#10;EWpfsYshN3AEOQGTUPQmdpiXjBC3Zib5oHexVW0k43vmtozX3MWqtzQJndE82yCM496B8hhtulVl&#10;PdSJolrL+quVTCCAPWgN+hg+4SVYWDIB5sjg2IooxoUvfXokxLbbknsjA+J16fMI4RRGWKkU7dkW&#10;AjgbZF1bm30HGIym2HNYPiw9xWLGRufekLFLMvso33vfRgvnNT+bB86U5fVJTMOvAx6lIvDgbdbC&#10;AsQm5KjnzTaKKFMbSSxWJSaAy0ZQJxuBWERdwfEYPKfVY83Qx0GtZf2VuICeb7GXWHTCRdbeYf94&#10;N4n4qTtf1Y0L5/Lz4iZeo51zBNay6q8smUZqW34YC7SXlHwaC3BNy/Bqzl4yZVHtNvaBjVNnJvaw&#10;sLGwYoATXZKsz+OfNcFuEo+SP1mdWsuvfF6OMGSbB1HZx/FhtxKn2VbcbNTiCgM7ho67t/K9/Hu8&#10;38drnI3b58GTx6Dv04BtfRrU6cH55Htf1WblXHtD3wJTgoXacf+5NkSbmv8TnDK7pVuKXto72xkz&#10;ZPsmS+yzjL0GZfixXafFvuO4RIt9916D4EufBJvP4v2V+jI6U4PWjkS6jnaHo9zt9ed2jPebz4Wp&#10;wMV6Yfr0fsVILwWHKPF4hTp9j0PcTGAfZEfNsK+NkzmN4EvN3pfMAG4cRvjZF7eEKTyHKPv0m0N0&#10;lMzapfs8rC/2SeNmyTRO85lZfJB1Hf0jzkGCirO3QeafO5u4aHJyTBqkTgTVWtZf2dqM/sR67FwS&#10;i8eWMaacV2tzpJJ7N6pi7H7qx4DY40b7NezWsuqvVnKcA0we+Ds8s8yEVLlffkl7MNeVOoPqfriE&#10;ecrZTs7LrKw7YQ31Uudg4hnRea9IEyEQ4U6xd0yMyV9DZX9obRk7MZf2eCbXdOzOzGksXN7nlr8W&#10;7mIHAL5Oa9l8L/+21owdi71OTD6d1cn38m++DxHewEwsDk/s1bwnfd72GeRvzq345eyaqi1HuJRO&#10;21sOX7i5oH2EcBtq+LUthEfQ/T1aRFO+e70RsG6pYo79uiXYCxUe2f4+20kv+8g0/4h4Jwm5BKJ/&#10;lD9xtqwFgbE+12a+71sOJymjw8eRyKNpOBHH0NuVZvGAATyNcE4gxo167TGOSUdPLav+2nsaixAh&#10;hEwLaSdZnzcsEj+u+1xYGBIZbIrFmUtM7z6f1bKy7lnmfAxeVtNx8GNPle/l33wfMGb8mzVBO4F/&#10;QuPlfeJTbXsDruXhaeV7+TfzZxBnzIAV9bE/MN+rtclUHELIPoNZbH5+9hluGr5/Ng0EWaWumPHY&#10;MtzaHa8qNmjdaDkuYwPAe2/F6c6+NSM1zb9Nxy3WC7szTByO2MudORavBoOyT6Icp2HLxgvzvWZM&#10;Mb25uGWB/wsaObJFxHfXkWva2Xtxp2axmGl+Hi5SbFP8GhN41+wRaaWcj+FlC7ztszgN0Ob//e6D&#10;EkwDihybbn2G3xUXWZzHGVMS+8CzTI5pvfeL3pfM7Z05Uq73KjBmUazBITbCVMYR9BBm7o/x3oyS&#10;8QT77szrxQthpvuOytcRz9ok4XN2xbj+ua8Oay3rr4Y+1rKxsnuZrThVUmOqHB6CaszmZPPwTtAe&#10;MCMA3FZqrNOITxp1ZoHY7/R+HeWtlWIXfVwV8FIMfhMft/QzB6GIyeZjJuNbCObUbr8UEKPz7F5z&#10;IjL/5tg8HzeOKV/Hpr7PAbvc+Ic/RMj56xHCnQWMzVYLaMvhByOK+x6654I9Y9vvD/InXp5EKtPG&#10;4dGm3m8xwa1+/TYcTHls8DwPMcxVLBz2nul7BTomynzDWvCDR5kapKXelu7NcFI4Qihfzzexlb71&#10;P7BjX6G8/65mOMDMw+dZuGAOZRnDrTsIgcdtV6eKs0cb8DRIPj7vkHpfMlaJUNDuHlw2JLCXLujY&#10;fIz3ICVzi0DfxQau+pbnWlb9tbcsriElp9asampvQjhTcioGBCtjyuO4CaIpRoTCGOHwAGSdaYkh&#10;1yHMsUV44+zCvh0icQRlyu2r+bhvGLy3GuMGo4j8vFob1ys69dyRAwBPBMduW2ltOM1+BJy9nFxL&#10;3bBV27f+aq3Nx636rSGxn3BnJ49Kwe+lwYTBgHavimFvcgY6mNV7dYbDj1to9jrj5gsNweGpflSI&#10;M1ochyglEwvoN/0SQY4vKu/jr9ayjlreg1Lfe5hmZgRnS+V7+be1TlnnYmTujdqyeI7VcR21QQo2&#10;1zAO76zSpuxxy7uhdpIkdaw1q79S3zN3A1NVt91A7eBYZZgTB6fOjjxmZZ6tE/t33pesbcQuvNaP&#10;xF1ZR/xg3cjip8er6OEjip75vq8Zq/4er3hDEJ/pH7LcF5cdxi8OeB9fONERgHiLlvclM0FkfAeO&#10;tu0d6VmzgyO/5MrcxXCpQzduX0jE4Tnj+twvmZvxwdxrhODYQAKWeQ1nk5jtPoCIT8WuljJCznF/&#10;fD3nsoHYAYyFbyWzBttXwEed49Na+/ZxtsTDwEjJzBfNv4PXRPMPdf6CWSLsB9MQtoHYCD5z9tfH&#10;mCbXW+VBmWGGp9jb6uN6DsT+4P0vIq5BbrTN9hxXCDK99eln7YjvJHoxIj9c8ROAYI3U6o+iu208&#10;1eYtUmPt1mZO/EtOXJV1N7dPk1MbBK/NNPoY/2yf0knNZSjZ5rWs+qvZHbYLxNU2e38FeCpSiVJG&#10;oK49Dse7IDUowIy/othhEWpZaR9amaSa2QfSMj31Qr6Xf7/U8cdtyumRXrPUrY8EoBZbZpoSrN5q&#10;zcBunmCMk0eH11dr9hXWOI7Dwu1VQCylOpPwGWtEkVlFZorA0VeeKSNhZpo73t8H86ldtB0xtTlL&#10;cMyune06vV/rlq1/TgUO96jO0Y7nx5AD4sly2ATmsulI5NaIRpWRHleyyY4UKoMr37KGCxI3BNtP&#10;eDwfQxs5o4L9P8kXx4nsPR5z1JkFQVLC7MxXR5eNGXzjai859t726EVt3/orW5uIcXKhNFa4rWd/&#10;MvYi5cTCv+K62voYTjJBzTbRHkurZSku4Emyjyig2YAf4oKb53J+JFASq8WiSjgUqQqTXA0lsgMB&#10;JjEfn61+1bT+yjaKjTAtLS5JfNCxlMwaJ80hjqpcR8ZiP6JFe+8w2RxH0GpZ9VeWTCQ8yRUcira3&#10;58AFC43s+DjErHVm10fuseHQRbs/i3auZdVfWfJp/wMUIJ1U68xqva3qmLihmysuWG0xbbY6Y9j6&#10;rFTLqr9ayYQZ+tYKoqc4M6VkRjwUxZ41Iw43Sh4Dg3yMkd0Vu9RZEMlWz86ukWms1+nhEyLlfW6F&#10;IczY6hdbG9P/zffe1uy8p4Q7LMIXLjg6dxfx2RqFC4veuXDICnyXpmMtq/7K3mTVk3uH4vqtGgsD&#10;osc+GvasRfipKHbahcPlZMf25lpW/ZUlE3jI+Z4FZFsXHQhmYKbhY5rWBRAbIaGL9nYu3l0tq/7K&#10;ktlNm0BhVpiEPUQTIs0t64imVs+Uc6bci98e3/Y0GPz5IYjw96ib4Oi9pqymYGp21wD/W5v/bN5p&#10;Qlnyc0SS76S01JiI3bG4IP59yTDSuS+M2BfQrx3PZqI0mvh5XNxQH5cJMfqn1baWVX9l70RQrHlL&#10;eHyXrVunCRF0xonVgsiT3rh21i5fTiX2yZTAFXGzmjUL4z6lQTrjjJeST/MlziqxAaPOcVFBq/MS&#10;NxtIyXDK2ST/n7NzTZfcxpXtlFx2264+s7nzn8RdQSBAgmLmpvrzj+0sUeILxDMAsvB/7/rFKmbw&#10;Xt/Z3Mh0X1ULox7ICqbzhbNholpNVZpljHFpf95N3FIZEVZmAv6avmica2hnEDjgwqyjN5kAXhvD&#10;m9FhcYPcrynqkBPuRxoY0nLdLm79KFQUzsKtxhgu84m1AxCinNhYnT7L/ispeIV6EZHakhD49MTp&#10;qQh7KKI1Z5WGsmxuOKHeV//lnheMH8bXdtejAliut6UqlkQD+pIsCCLCr3kx1h2/wMfq7E0qW2C7&#10;75/GfZIErtLk+5wF5vdjtJkP2uJ5zgBcrAKTcKlYR9vnJXXigAQlPwfNKwgQj9qMi/e++i+vNhHJ&#10;RCNoRxGkvWeI19rffxHQHPB1YNRNLtSuit7/esEjW6qDnHDbp1dPFg7ZTS5w2wKRpJizomgxsLt9&#10;Xvx7xGV4tysEeCgIs45PEzp4ItInJAieNRB016eKTLwq6ydn7qZrE0CpREOGlQXv61RRm6LKvAO1&#10;zlpyd3PGdVK5TAAzIJK2kQrSO14IO6Pz/him5rwxdLO8nOmyZ9S51FSE3wf0s32aWENsJI/peXtM&#10;SClPFY9dQeKyZwpGpXZGXAF/az9VKGczHYr0w20zsAer/NdbnBNan67VkkiQ6GC9+5wJKjl3nXu/&#10;8X1vjxlYcBLIYanT0U+wtfE8yYR8AFhkn1Q+K2+j2/lvtUdYOe5QwRRW1u16b/mWXPHpkSRgTcGH&#10;PjM8+nVZ1sxZLQpey+V8KTtz7hkPa6GLiGBsa4rFICV4LDkQh3RQzJ7hzo6yIEBmbljvy3P3bJH1&#10;PhY4Jqikqo1a1mhvDzgGxSYGgR0SNtC39iiludOk4ihf/vv3CZnUGnBgIyb45fu6BDjpkGM2K2F4&#10;3H32nrUcZ8kAD2AynOxVnwfUAqKyUS/mlO6AiDVg9T7YqOee0XfMZ54ptRAcEUAfK/CWm5gUg3A6&#10;F6N4cwMk02jvKglvFXT9sbOTi7qUJ5peEK1HFg5iX/os+y+fQ3iTaQAcB9pP75koeVpynJgHJlL2&#10;pyPjhCATUXnZc+NSypzpPTcGCGfeuBRqSuVVsy0hvy97xtmajnBmD4fbVptTZxKitgmntQ+MNUqd&#10;hX1hn8e4L3sW9jVpG/nLVvVPo6E7bQ+/T9aHnvuM/xXKCL6ObhqRhcueiar77B5gtSN5L2mbzJ7d&#10;89MSBmFuYQnc9ayosEEKmCeYum3OuljRwgrIJyZ4fwx2LD3/6DtcfDQeX/YMdVq4gzrdKmzCkSpN&#10;Dpbh9IBabZJ/OZVjteFHJLqMvbrsmaAuFKmdIrhM0vo2KfxsdkoQW0xGXT1Lfc/zjJeNnl9QGAEn&#10;3fQbPR9SVXC32kwGrrBHaPGwgHuItxtyv/OO/is5yX9Ybce98OXLWFl5GH4GMA75aflt+3GH1pUa&#10;N8Y9A7h3q60VNJYdxXQrEtVtNg7sdp6B5xpvAvMEzPNin6kXIpxxjBpps+0z9FrJUADXtooUmLHY&#10;17lXIGiS61/OGZPavgTyl4VqaqsNAZp45c8IJjUpDCnpzSCkg5anty97Xr0CRIG2AytNxxSGtzOV&#10;9eqZkjHgJWPF8MwpyeC6Zza5ggEH7/Wa0KjknY3R4NuDQqNn6pOKxd/3vPg7EXJ7mjBuIGcO4K3X&#10;BbFtM1oMCVg25/O+59XriS9v03jZ93IyUgUWXtp75mQ4b3BEPt/0zLmwg5Ia8Q/XKDvgAyuU7kaA&#10;LVb4D3Gz8z5bE0wegltYEKNxnjhNE0/kdv5b7ZcoKPvy0HiPnIo1sxWB+xNTqZ+d9ljXl3RO1R4L&#10;z/thTb/gKkAbGYcAkiW9W5y+z9FkErn+E7h3cZmfEKX4N2mfIIOr9hpR8rExoh1H+SU2zgXEip2N&#10;PeMcTD/fnM1xF4j2OdEHFRTB3mXkCkdQdG7jYCuYQcrhhzO104uudPI6gmC+y+HQ3dyJwoReuF+3&#10;j7Q/xpPfUPPSEAuVMSPfD167j3TBLFAbgA1NnuF2/uuTsLYHgfKImm3t2/pVPJ5Rud2HPdOByfMp&#10;/EAPHbSPFiiheH/fUl3Wc+SDHkHODPpy1gF0IqfrthJfaBOFBCmbtEkAqfDekza33v7GMshyQ1Ql&#10;AzltbcDt/NfrLrhpUT8cyFLF7fy32qNXpp6DQ1enLmSB2/lvtSeUmRTLgmf8atmnR/sZgSF4MyW7&#10;2x33VU7fGhUh118bR1weH84iSvZv6yJfzuKHnud48YGxX1qPIhk8CLW8aNS7p38VfySlfbJ8PXev&#10;Kbl7xQVQ/fHk/rAHnODcM9y+s2yqv/thZshe82BxqH5WILTlMUJomzjs0doKVJ+Q3wfXOPdMkMJA&#10;L2pqJC+Ya6r4Xw4MEicNuC/5pzPT+/py6jBMXTsXXkluuc/QPHX9W7kvYL1tWfMefocew/vxMVUq&#10;kjfNt+9WDN/afBcmvamOrWdyv37149Ee14Le9rzMGXTS5vpuA0PL6uXWcAEs465ze9sz2JLkXJOq&#10;i0rWTyuHdcPUcYmWrmYLTQ3m8SZWu9IHaG5i0I0AiTLYJ4/3mpOxkwEyKC0IwVUKKddpqv8yhWEB&#10;+GQclFZAPnYqARow2GsuiYg554yxgfcg+Ubvq/+qnjHlkzpBXhCg7HPGDVKP4WSbT55VcDQAlzy6&#10;uE9U76v/cs+Y/HY2HLAaZOTBX2IjJ2R3zpnsgAIjMec3OAQl4RoGcoC+EFsFVhw9c2EbCYV9SfBO&#10;2JMB0Bds0v1qs8mFwSUIk7ek1qRWvCh4KKi39YwV4pxt4m+C9Lzoub+LRbZ9Gq6fJITvQMZOE3e4&#10;AQyQmCimu/OMSBM8bpxIInWwkv5pHAa1karxt1k1+AdNBmwF0akXc150z4lhWlZ7gnfVcYSml8dT&#10;P6YkiERTSONOzZa1pmrgeeZe7HbaxayU2/nvp/amJrfrvdVbjM2HA6G267vL4ZiQ6ZpZO1pv+QVB&#10;PMMP5XDYSrQBdnS5RDJ+sPU2dgK2y7440oSzkPgdHbE/ul49ODuR7a0sHZZrMUEySJhWIzOigFXV&#10;BTbNNWDH3TyvNthV6zxk0u75V7CQf+y0OkkkGZ+2TaQqeod7X/2X91lGr6VZWeRzI/mYRQ5JYPgb&#10;+5zXx6x2LMnlai89a34b2BNsy+yZ1dlcFWThOVSBXore/ma1FzGLRKGIxzapKYXZ0z0xbJX/wKsp&#10;pfVinxfdAfBv4kiX1V7UR1TVDUS2ag9Nu+w7+1k/JQWYsPcgcOXql+dgaqfmCUEdtDe0jPbKIPlm&#10;Lah1Hh9aTwybv/llXECn04zCMaF6G9HPHFefYY5OKlCwKFIk2LN1FzGW7RnHs7bXeAAHmwozyYxZ&#10;beuKaglNKdVWLALHS9b48v7Bl4Sx10P0WTAlbUBS9+JNUu7n7Uh9Zl6rnKHgpGHESzxWBMit/Net&#10;8fCEC5Fsb2Cq33eL0WS6KK2fu7V/exk98LedEvosPB4Uu2BLh+X4upDL/gDVfaHntm3XFW5tC3D4&#10;pyKASgAzbw9XGsTN6Bn2mW2rogmGPfkvoXu0iK/nA9x4XpBF66lD+5ufzwdwKLk/RFjy31YOyA/n&#10;A9ciXHO8RR52V3tAJhOJy4e6Rq6tBaBbGGq8CQJsPLw7H0KQ5mc5WR3aoyRCJIQ+qwIm2/oTIE2v&#10;OrzjUzVIr5U5AKGeKMuhUf60/qjSqYHSWsUSvu7WQoPreDyCThceDysesz9MUNpIMADIYKs5T2hI&#10;IJQfVtx9R29E7IiKxzuo8kTj+ny+0BOcM41B0PMJwGJ/Jz1tPUGvCa8BIYB+svW0t2ZvQ41CJxKK&#10;fBvXqbqbbBG/o1oVesd8VbVZknUKaxuOw/kQAHKuHIFYphW99f3pv3L9VHUn+8ROiih3fRZVMLVs&#10;pYZ17QM4lff5Cy8/9alE2YwRcumRbgpb5knFFFfKRGRtNc+IG7vYigyW4sC9l/4rqVJw9Jgnceq0&#10;Yz1P4FsuZwByXMGZdUB4R2GEospxQ9cLPoArCatWb3LFoSIy62eJVOdRJyRN3Lk/HMGs8SbMLpjE&#10;He8h/pjePQUeti3DywAf02dVRwEFpXWKrmmrQcZ3vHvXqwxKfxiVjt1dpyqLIlZQCsEWJsfrW0XJ&#10;Of8JfH50248XB0Dx8piJ1DjvipsdaUBxJI9D29ynz40KtpCByAhO3eYw3MujQwKTIlGePkZ56haj&#10;1vAEOthqeBK7dxgVS469XjtFGtvJBk5T5/S6z+FKj9ESNuhamLJR4iig8pC/21wBLKZDJryXFSSv&#10;5rl8FsGylbhdpkJpDErYtHnORcDuzfj5o09vbRxoUDP2YuPCyvQ93nEr/3XrAuQIyFZOBrc67psu&#10;Mg0Sk+7R1SisPPxCucBS9Nt8OGZJnCDcU0F+zOfUJ/eBTiLEKRZxvOJT2Kb28aAcpPY0n+LJygGr&#10;KNMHO9RTTr5IQDmLDyneror0QWNu5r/ZnIIH5K3EuZML2Fn3bua/bo64T1IDzZ4wlY+7BE667Fn4&#10;k6IuXweDpMM61GAIDAIC/KE15zB2ZXLGZSjH7SDxNs8uRZpUMITx1HpjbaV0BA6qQp7t4WTv9fCO&#10;BAQqiG0EfJnIxuoTGKp9JFhXhFRbp2j+KargYGSdef363Pov08Hyau1Udbt+GLutozHBnAmKnUSB&#10;GfqmWzw1FhyI5Rjx7JYVNsPmIG1iZRU6Kop1z5J/tVexLxsLFH83MEuJ55ucaE91Z3WSXV/W/isX&#10;eRF1JxGznG5adgRd4wzvBBBdldw7dbuI0udsMdNT69Xl3VPQ9vltx17xztrVRaS7WX/ZFLis+lNL&#10;AGuL8RY09tQw5PBzhy9VF+DTab6edKLlMD7VqUWFe6mlQcoJKTkof8AKM2IDP5ZjcuUrCIU8a2+1&#10;0cUx81RycfumOD2ox2igqYe81bq/KvNyXcWmAetQLYR1nirVkA8/e4pOdEQMWWqUKOVptJAY98Xc&#10;kYkVbxKEfMM9ic8rR0x9Mqcdy8QipNYtgb6BRD9YoX1mX6xYFMgsyol5qqAAi4ic+WjFqn3w6tbe&#10;J9N/40wSE5KppHmBeldcIL7uVv57bP3Mb/2IicPuQMEd/XC2geT/MAtdGp8+DzmQUWC+jYvWqCr5&#10;9QGA/toazEn6h5F0cj1+b81pjcIthAZUy+J7awqL5TxRYEs+ex37rseqAuD7OxOAYcVbpiIAW1KJ&#10;x9RUPIOQEd1bfC7344IufoMjx6Pk22mw1LdajiSgOI+QHjZIKseGok4xIM50ZHVc6T3LjYO6sLOr&#10;2/i4QTHHZ5Ve1tQefDHOH8SyUJGj2IO+mv1XrC0KPt+Nz6JCdhAr2E+k8HhIWa8tfUDhlkwuAJBJ&#10;qvSxT+9rng/duBJcQjHLH/RVkrkMscBEVJ5Np6zzfITPyiFTUrAvE+6lNH8V1O7qxbgBMU46CwhY&#10;+DifY5/EsVNJI9aoTKSFBAW4SN6nalbhbjR9YiK6jDxAlrwC6YpWluuoxzUKbZ44hmwaHoiXbtgs&#10;cTSWatbH6TPr+wZu8M0Z/4HbfOblKOxcGjvGpszf4p+Tl/dRJn/AaZhxHN4i22Rdf25Sde1asvcw&#10;RvvDXypnp7UAfyLoy+ncbGuBdp+pz5gayXDYM7fy3xybkgtyRsDvq+6eWx3ngyz1KuD07HwAQUEB&#10;tRiyara3uLfQQulzparQG2SQYEip8cOgKZvalgkLOUUmoU75HxcC/w8lStOBA8wmL+V+0LDnm6ui&#10;QgzhswZdPqMsbuW/2Xre9MnQ7uqejJvec5kocxuegHnsRi3Bse24UDu+auXfEig3fI13DDHCfEeS&#10;Jx15Hv4b84GVW54N3Jkjx251ogn2kisX4tSS5duj5IAYIbN4KGE1RHBNdpS+iYe63fhsrLnvHKH4&#10;fuwPBx+i+j4fhE9Ge3TfX0D0Pp4IfAbW12gNgu+Hb+OsyqlRo788Oh7vca0IZKalBOGqEsxCror0&#10;Ix8H+3vKbsFzkjdyLTuK34kfHPtcZIBSYNoRAR3sevq64QDrZR3QIgM+09uxT/AeKU1xGaoaV/vs&#10;qE8VNL4fABi/Lz8ZJ+qGJighquIB44MXZxaVJFdSXAGRHCv5bd8QZHLIjx4AffR9QwRRpCof4hpr&#10;C4x+67Ksg++d53NaQ+I9WHTxWTnzmvdZ4FIv8JMRU8rafE+JVZ5h76X/Sn6mYjC5knh7+yUD1GMi&#10;dSUGNIoXrJsKItruT6WN1tnpvXiNszfSIS1NqOH4OJ2fpTHIAHm0x1iIjAjWFJv4XRyrtC0SOV4b&#10;harWKSjEqdIZ2mVOqZS1hWp1dRFY+3xKLOT+BEKejDZfRfHeHIMwaOULj27RwxhB61YbGGSAaNI1&#10;njHTvrD9Vywv3ZK56A9jZW0fhlLtwBtJd63b3zjPUvtmLd7gLHENKHSfiyw/dP8widSp2KBWiuGt&#10;s/20r31+XwiDEL0TN9HnGUas1g90AUN15fJ6y1IK9yoMN5aR7elFhLnJASKOh+xOhBoeKkYffe6O&#10;qpDal4wJ0zcH06cKUIJE6H6JX3B0ZSoOimFAoRJd9krh+ZRATDnEyJypEnTjVNVklofHle1z+7Iz&#10;BEVgS2PQHN4yYn7YGZVnyfQ6PG9xzmtIaMhw/vgk6ldToHEjq/rdeIgBU/1t4z2E+nExK5Ms3sQp&#10;1Pi5HK0gzeKhCawGREUCJ5RRlja00bt9UdGfdCwSZYV7r6dC9cCTobMvG19CvDgP5zfONVP8xTxV&#10;rT5pgfBJV0TxRePfDBqj1PVGnpTBdJlAovMfDOw+gqR6QnWClol0n/QnQk+cKFpDZ5Mkv6MPx4uc&#10;wvM0u3whlV+148cxAdAecc2P2h+XZBh8JQooT4W/eZoOHNYX6EBum49CSfyuvqXrXhod4Szi32Js&#10;uHdfLKGq2fmzUt/6Z7kEz58tuWjy5M4uailEnyX9rshThdlTNX1KRpV5c0gG/oFOvNAuOgwlK6JP&#10;juELXYRYlcqqh1iUat4+i63psNZDZuJaRumKN2HJSJsQAn0H+68gT2XFG6gMQ4k8dC8fRRKMOCef&#10;TYUzlnlSSIJYyuhTB+cDfZ76pCIkIex8U1TRPqsCZ3EKCVtv9U4o1OA0cKLsEyXVe+m/Yp4qhpqM&#10;nuO7FXBRjoGL6XDMwyzzIgie4zIpsL+gvisaAkArF6z2kxvCpdouy6fsAt+ZBf/rNET6BLpZvImB&#10;+WJtiTuq6J36VJXJEAKeiupnWU1myzpbxelQzhkW+crWxsHpW3DhVVn0/yO/UW6ArRb0r4qQfuM3&#10;bJvLj6iYdEehQa6o7zFZ0Oed3+AltX+TCnmf6hy476AS4rtK2x+rB9AqHNgf50OUz+Bi+OhdRSly&#10;SI02kwusIypIrjXkcESGmj8J9AsHNGgC336cmjs6VDHDmBU1PvK+CdMEIgbHSnxWF+81rQxzvyqJ&#10;QZMv+AoM0pJWVYd7kgLxbOeTxv1o68FgBQSlG6cGbv8Cyy+dPgEputZlmwqadxIfkB8w5q1PqCzV&#10;S4pWJUe6Wlv0aPINYrQixrZlFNKrHFLm1NPscJOW7fWbNwd3uOsTMrFsKgPJ+4lscOFE3cnbHbBE&#10;SnyZFrpi2kdXfRIAVaapdgW2jxt9XT650m12CcTdaEjlQ3NXQEVkktldn9qmIE3Vre68DM3P5jcV&#10;skgcbgNihH4TJ0R5ertk6L+CA0gGerSIn14/G3ia49JIsO0mOUxAX+GJLg2KQwN6zLPzGzISlVEy&#10;VlW2hn3ebuW/OTaYcqLVUdeevtfemjgQBBkMg9I/VUXYrb4YLnIvZKYZLntc5jGTHwwXmoJRG5MB&#10;nBS6p6mSmBQqXOwlYqBrEjxUYGC8OWJbx5U77RapM0Kwx5s4fhrhYY1Q4jgfUh14f4hYjQHh+Xgh&#10;Yfks0jrWFWO+a2kMSP6vGBBKezsmpPGqXEo8RHce6tSDQo7zZM3sKeVKhG0qikB6QBBe09IYDhC+&#10;XHiY/5kqz33CpjOsrcLkrdIz51GgyjGV08Mj/fRevtAfSqdjHMNHe0d/6IbcEBZDQntqDAH4G6pH&#10;0IISFPq+AIgwrIiQyotcPXKP/vPLZO3VLZpHkBmv99w0LFi0kjFaWOYH72FfseACcoNasSnKnX1S&#10;LiNlPcWwujhiEdjSPGc+LXf0hzXu+3uR3J3Bg1fnmrxceLnxtV01oA972Wf2hRbYUjT92FW017Gr&#10;jPkHXkQS0D8ZEC8KqiHpirUsufGkBaw91SUXS+Z2ylAp79YIY6kC/+QyNU1AaFY7AVXtrK8Ry0eD&#10;0Scq4AtphVcArFLuKLyo98kdlFh3ncRqEVSoPXkRYdo3+Vx/4J9K1Ccl4PvlFXA8aDIGhO3Wq3nA&#10;Q3gzaL78indrO/wk8SbGUj/bHF1FzrVj2L5dycKNy+Ti2StnpSp8p/Bk2AivlajRLgpEz2b2rVYp&#10;fUP4Smu5miXFFV2cEoUK7WPtE1Fe9r98Dm2r/1Uxytjpl3rdqqJCtN23MpwDseoHXVJFLGNpf41r&#10;7JJLbyf74G4kd0dOnKH1PPVXvM/JwIh5KDtv4SakwDkCqcqSH3SsPoLgmqR8yFk1+qQmYBcAqysD&#10;4ursjfp6QoroTVAqDO56niS0KuA53iQO2WmIkiZOkjr4OTi3GYsAI4hOdN8n3h97Dp5+jsEvYkBk&#10;jHbthNJgStgdo4Wjv7j7GbCCykGPN9nPLnQwi3UBoh4+DV7KARlHi97yqTKANdbYSQUCy+jHw+G1&#10;cSv/zdaEktK/9RfpwY+MvEdrwvcxWPhM0ZdbnSiLS0TAEIx3yBbZVD7UMXk6NXtquGweUYxxs2Ad&#10;6Be7rIILxfZ5s3EKOLA0RPWJivuoqARfyYewtRfWNcqEasOOz0KTXdbg/1O5x3jIZ/uAiD9jvI2H&#10;xHhrVftq9l+xeyjwitCPN7GOel4Lt8U6sMNJ22sCAQfyIhCAfKFfwQOx+6JPRGrnFEva77+Elbpb&#10;A1eA4DMaLS7MvIb4wflNSzFD4RNSj/6XlSn4vlv5b7V23uBMl6YHtzqtIWVt7LHHNa0VWxgqnM3p&#10;hIfkecAzyaeV6x4r8ZjPsU/CJ8kzsRx2fRFogQM/hKk2XYjVyANDgukn1Ifnm6uCls1XtO6EivIE&#10;LquytUY1hGmM1mgjYdcsrY/zQdy7B+iwO4jRjJ07yer+vSlE60NW5YXNt7wJd+jeY5IEDNlH+9nC&#10;MDg7fcm3bp0vnE6fWf+VK7nka4IG+NWOMQ4g5yagHSk1aiUkoEFpfBF+yJDIHa3MXIr/4tGPFZpq&#10;auVu4DXIAr3zYWWDKFcxCOmqT1X4DLYCcFtxnmUmqBWpFx8yMHCopRUJmb1KSsUr5gA2PqTN308s&#10;0u4qlHbUqXVAoBKsT8LOM+3oapo47RwyUhHOvrQEkpNZETjGM9f2GqdK7iaaGgmF985JxefiLOqr&#10;SqlY1naZCuu3JbWqOGC+qXu+g/ge8+yHGZ9Z8hnC1PYr8Y5b+W+QN2eBY6STD50xNs/KrU5HYskj&#10;5Wxn4QVT4JJHitdQuZLLZHEIwjKjN13DcQZCue8YoRyCGa9UPXSsVD74cT465kHGrCauwe9QR40n&#10;Y4S0Fk31b59mPw+K0Jds2TrBJe35kHKorKuYCtHSLGL42M1Tn9DNP4mu10XZoS54xaEpPC5jVXV3&#10;cbdXcMrq7GjJISCSRXKGvZe+4nLVJsYLXvnTNcyD78Yi0vrfoO5lf3pPyVQJohBqGwLnXxSD7nuC&#10;s2d0kWOWSPea7PKQ8FoFzHov/Zf7nJ8lvtvd9TgqakD8D56HhWrh7L5h/IsAPvb5Xa5PjQBv/ZY7&#10;ibGbxvYXRWPbN11ZlIWTQK/88532VegtzYB7xQkplvvGFR2UsG/LBCtL34r8HOHLrX0THCwOJv6H&#10;rEZ+RfvCr6W3VvplV9aGZhrEp1DgppkOQ3FQGffcZPWYuz7BbCT4h9jbfi8ANmHCKyiLuIVY5ftI&#10;uYU5qzT+4CidOvqvoE/i6L6lV8Xvu8ADhWPEjDKON+uGOHWaxgSTMpB/N0+wjql3wl8Y8LqfzMxl&#10;dfHackFWe4jgcO4NYbNwzFz1yeoZjv20/1Z0u6DqDe8Bckz1m8U1cFyJKG7XFreltQkyijLMbtLE&#10;6/dnolMYmuA/y9lfA/Qyx88S67SfpBoY+TOs/DYVfM6uCqbr5Lr2LNhpOo8FBg9KuFpbbBPjo5SX&#10;2pcPd4sN0hPeg4zKOJ/j1NzPc4WRYCZ2nsBSG7RGWYfd34OLPKFnciNFlOZunpiV6WCA4DfvFB5Y&#10;crcGmTDfza8l+FGu7Vt3GbLeqoUirY1MOCrI2ejz6b8jqpwlxpDFclne0i0gdcMXCeopNr6QJksN&#10;D48+n35K9IvkCW/dn5gNqTHgm1Yoce1ziZY//LGKcCW4Zwanr/ZTjjcDxMRB21lBozQK5+l3BmDD&#10;URqLQN8B37nq8r+/CXjki3h9Wo/wFsASsZ0HIKYg2PFQLvv73UQjxTCNPoeEXFcWzZEyFMHdFEPY&#10;BkQ8OAWvQhNv+oQnmMUTVNs+C4ElZcJoOrvAesBrFiyBEEyI86ullfFkgn9GdrhlyMA8YgF9q5Xe&#10;YqjG21ATqbfpj4CHQ4YL1VI0BV4YW0bBzl6aC9sMqy/jthhB1po6T980LaShK1Bg9qNGxYl2qy/B&#10;O1pb5Fp+/RC4Q7kXcnmo8JumTDaTsp/0iPBu31sYh2I0eiaIU46wz6r/Sj1Zud6GxEHfbSEBwTmT&#10;TDTRn/2XwUSH7Ksn17vov7JDCvY7IYOBNn4DeADhmDNk5/poVITiV9rHRHbfdEnoNgWIFm77LIFS&#10;VKGxchyZ7SFaSJ5EMFNv7A8o0BDZetM6iIJbEoBjJyWj2sr+TXB2irsPMMTz0mKeZ7CP8gBdbdSd&#10;mNanENws5HpkBAVJH4vIZwzo7vQvuAIMgq7H6nxLY9Y8RypU7xOXQHo6UbFDk7js8/BmrS12Yn0W&#10;pEhfW5AGBk2BiXyh3zGV+VloqNPt8tlntH0FVxh5cTnPBbOB1OqkuaI9lMfX1raBDnTXenCsTjX9&#10;l48noXhv2WOeWAiVSCedvPcJoCNNt5drSwaKSuMNMjEl1H7imEOSxkMMza1PKCwN5yKwu7VV3qep&#10;D1bT9xMYQx17lMptbReGAesbb172iUaQZvHzCGJBKE1s8CHBPvvaIp+T9dfJvuwTV1dGrQgIbUIf&#10;hyOhiNHnkzGCbMAPFQ+lyB5pyDLQ0gSA86r85jtudaQ4HDU2DIbC3CaOLES37YMo0kBCWE+qN+9W&#10;hZmRDvHps6DUKpkgJ1594vP2Nbqf+/R8c1WIipIPGL2RUThImHG6lf+6NZGjnUqW1sc1ZEyYkaOH&#10;gXBua6gKYSkWYNH9egX0M6IlscsvuTD+XhULHaf2wSmUaJju/ifEiJiXccqf9b5tVUhOV9lW9UYA&#10;/Iekdt0Hby2K1gUo8jePa/ifP1nFYDSCJrTaLVIjlZ00uofzbVhAVNz0hX2ez7lPtiP511M9Rn+w&#10;3fvEnHHOVDNkDGjx+/de+i+f0XmucYNunlHSDXAljM8+IXt4oqqeCYvwhvNx3nKFnpA9Ysa6w1ZT&#10;OT0snklSaqhnd2cceKZzYYmO/9qYOOGV5CtlYtUZp6gXKPgYkDMQL/ucMvBp1nEdOIkI47NPgxC8&#10;tkoMaxGkT5tH9B3sv3I/ib1iMsSbnMM+TxxEjvQJG7ZpQxgU6eSgxmFFg3ovPjPuDe3UYQ00co/T&#10;rfzXrZlyjk0uvAqjuZn/ZnMaU09iTEVR8xC8C+97NkfdcnNwP5u42Zv/gktG4JslIwNva97n7SHh&#10;qrDRxZjipaIU0FBcQBUjECS456OCSit0u7AmDmb1jvZRUkPqn/wk90D8uAaqG5aSDEEfNtOyZL0v&#10;TwqMp+U+bDok0pwUaPk0CQkOyQJcTQUun6CwUEwZZTCsjLvTAVctwYr3Y3NPUC0cYFx8WPUdugZE&#10;KBeWnk+Z5wvmg6eKQor5KrPdPgxr8nxkVvbZgm0kUhjv4v4PHfxutkKdeGfwt/T4sjLjqAkbH8YS&#10;2TwjsGjXHmJ4r9AEmJ3zIifSarb54CdITz45NOLJ695STYftjUHJLvXp7kTUfyVJ6bppH11OzKZo&#10;svH2JBCRF7dv3areXGqa5fi8XOTfcmDHiB9+Wny+hPLyww/nsCxkoS3EcgkCZnbnXbfUZrfnikvr&#10;t2iJKgu4opCuOca0WWeLEHONIjQOAtF6etktgQ3nTHJEes4kWCFgRbF75C9u6EZuTcd4C0rGsy10&#10;w6nbjRnJzTZfgirzJTfz3yACxBaI52DI1NKZMTg3O1EOAgp/ujMpqDDbeCgcEK9CDJtCRWQPrmu5&#10;PsWzh8S/sVL01h++cpKADDbQ92mR3OVcPt2RkayJLfs6L4FCjSFRTlhXvNkD5Hyom3xUuIc+s3Gr&#10;QRA2SlpyrSsyETLKzmW05r+g7e3TCtjGpzk8W7oabw/9Q8cCZBfuecvJvnv9VxIAjiUjOkEKMKmt&#10;Zyg08e+cGiTnNmfVM80lgf19ghp71d0n1pWjMWS6pS2/7M7X9ggwixK389/6PuCqFMjSucMy+PZ9&#10;9HHPQgWj7H3xd48rx3F1BqYAR1nfxjIZjomxm5wM3HnKv+Ux/lkTE7ImWM4dtSCTKWaflCZCbDLh&#10;T+hQMI9BDoNO98dAspKYMCTf9UyWitkznjGh6RdGSSxv1DrInv/c9AWA8ISAamCkVpw52nm1AYM5&#10;7AXLUvJd63l5PKqPNXklCL42IE4IDPwDL/3Q8xz1vDBrbuRyoZti593NT8/4I5IMKFMyabf31X8l&#10;HePB1BLGqDldXTNgtVFf/Wl4V3cf8xht328DJHjh9+JdiNfrpV625VzIQFG9DpnjbU5G7jM8I+Pc&#10;D9r26arZAuTJ8apEauzwcmo/rNEozDHWSJe9bRATGKPR7LgYBoaykQ0eZVY13haS9EyR+0gF8Uor&#10;BnUfrJhocRnps31dAqrKsA875tFeqdceFVdl7Pxobw9brpVTdfUf+GPfH3nztvF/WOl59hUL7ZHn&#10;jWTgEhvXadQIcZ3l/oeeV0L3NX3zBK7HBFusq8jbCYQw3/TcDjc9b+dg5TqwnW6obFyHnr2PfZb9&#10;l08D5l56+YTgU8i/ES5KVmkEMgG21cb7BRUkvyN50Dvc++q/3PP6LnC+HjlBS1w+LY1g73lYZMmz&#10;Xq62DrD5xoHfrY/BVIU7a5LBuiQoLWGsPrjOec66/NLrhU+xBy3YyGUzkJ47k1nfFib4f91n4V23&#10;fV561vy6ZcLARpGB5H7jvpXgRH2W/Zf3eZGJFNLcQE58egpc3L+6oKIR4HIywF8Kvf+i5ykTSfbG&#10;0Nw+jd8pyYAsLeEsW8+L2CPiQQGpFz0vXIjbgjasdxNcuE5/PyTqFCaCj73T2VjDlG4A7La4Djrb&#10;8ASNjSTQtUWwUCZRrFJOgTSUGXK/2osiqkK8PXLGp5lUfRqA3fh0nSpKkLhmEgFpwJMv9pmaG0of&#10;GZNim7MQ7Py04MO5JP9AgKGULY/RIvJM4hSR7/x6zoRjIJzsWcC65kEamU4JRlFmnhS0lcLGBdbu&#10;WZVZX3BPMocK8qE8zI09YkI6ZLHcjT3n3B6zfq/mLJRyzPlf1Tzux4ZjBKwhHwPZ2uQzkWCnSBNN&#10;JqbwZs4EPaybIyN3AbzazWjhJAX31ea50zqGH+pNz6q1nvtM2HHn2/B0JWsNAkRN21UWzhll3POx&#10;6jVab+r8sv9K7ikkqjXH06cp9AT3iJ4PA8Nkz4ihoFi4K17Q9k+rjTFrMjhsxuKleL/PIyoTk+Jm&#10;y30jhd3yZpBBsZM+lpAtXqrUTl9TX9/+y6sN37Z8xt7YclqAGY2Y/xiY3IubNqQanrajcA/nJUkP&#10;zWDTqsEuyaSKj4JHCmHwWcunPWBgt4ev2gvj755nhu/ARhyAAYU7GitSuDe92chgXWzVH+O/cZ/M&#10;LLw3j5mde8Y08qkdi7b1jEyyhnlaclJbLZFe7ya6g9376GkAfPqktNmeM4y/p/DwcBk3UIMXUU0I&#10;ZVlO5MIu7KjwmVX1qJCLW747w6AcTOrcYdU2e8EvkPgC5AU1IYV79Se2DhSAN5II1eZbJAbApONt&#10;OB7DuOcXsHW4YL4LAH2fFNVjHNZQPeFepgGR8a9v1VbMQ5iFaylMgfZ/TdtMaYPI8GnmnEtCWU8Q&#10;5o0MKBDhfBU2hfd9njo191/JL1Q5x6yIq7azQE6JWZROl7SDxqlq2E8VdTR8szeFVyi1cJ6zz7X7&#10;RCLUQrLDlcTqdueRUiMw1whnPAbmNhRSDl3nkdjUlqoLT0QJzRABByWzau/OP/zZObfKEd8Kh2HF&#10;EYWL3VGKD/7svjvUEkvOo/OYnsBHz56710inOTwbvAU2wXvqdv6b7XXXQWGhCDc+ePBxTRWnS2mB&#10;b+qvrfTbn6QaVTiHcohbLEjRDfnKdFJhEKNM3Ini95ESnMt7INkGotXW3NzOfz2z1gsq09j3Rbqc&#10;Z7YOHTkYRQKKrvvECX13YmqrCd98Eyfg0jRfeoo+TM/jTMyeESXpc1bOF5VoG7UQOnC5PdaUmyYH&#10;MT2o5TxnQhomRFD/IOL7p6FMYkyxXexW3Ao0BwbvcAAOPyYJTHr70fO+O2BrC72HdvpTBAF/Fvwr&#10;BwFov2wVf9d/c/eJD2GEZHsEfBUzcjv/rfasQWiq4Fw4muZIbndcOfxCov1YGthI6Le1NMzKkdhx&#10;k/mmr8GfZTeNt5UM/IbzE01V5ZB4l4Du5hgjMQbATj4mjrK5En8RBE61HU0PaKrPRp+l555rRDQV&#10;eZIfJWQd01lO1N6edU/Dl+kRYDVNul3vzb3omOdO4PFLeVhrSla6cibGxEdBz841hVt1n9QII2Ht&#10;hhqV9ZDRT8gMvuwcCI/Ufz1GUsWzlJja/5dYWNC82/mv27dRcVCvqAvbXcXGcqoKULdzqYKfqT5z&#10;lJ4L1VZfuZjHlTjvAcl56Vfg0+QJdV6Eo8EwR9Eh0MU+MKlxeVbh9Vl278ERzj1DMQlIIgRCtlCD&#10;FcLasBmSFyFlKN7Te0atzbg5QgiW77hB72vfHdBFWZOf3VQmXq6U2/mvdxMl1tKP9jMbye16b/mW&#10;ShkZwypVbNOMKcZgVQ4IBEV4+mYTrnElUR5DQR5j78sjcJ//AlsKeBdveaM+n1gm5tvrBdIA2b6t&#10;RO/NvfytJJWkU1X57IAEvF++kVn+JtSStmd/UMbEkgAhlunud9QCxrQ0LACnqZ0VryAGUhoWliZ1&#10;6nvP4G7MaajK+6YoisAxqMAxZ7jMlrHHYwaWaiNpzYlBmwMDfpXIILKeEbjWZfr69t2EadNnckaM&#10;+3TnfdxN2oMTTegJquTM3fV3/df7KBKt71Pj1TTmdn10fov9TiNDldBzFedU14WCz26RTJJGMRlz&#10;HT+vxIeelRuV78KIWBu4sHtm+nza08G90N2ygH+k2+fbaEzFk3tf/VfMGUGISeF3uWyg62qqJcn3&#10;8tPQfsAp5sBUX9uP5QV39lzvq/9yz2QTpNOAlHiS4htnZq3xotSnMbC3JSHCUXAo5UqfvWLeb/eJ&#10;8ZzVkaiahYn0XdopCOxymbQXQvqCi0CfhBpSasib1CPi8hY4LyOQXM35CiFg03uzwY9/0KW2mVGd&#10;WM6PIWHpHImyjXRvP6GPI/MutK7lBB73DJ++0Ti8xXUj29CRkd4zzsJWhEDmkyHvvE2o37pD76v/&#10;yp0D3+ysgj+pkAAHbCdEQHsrveR+sGrbY5Uzi9XBk/sJZXDsGclNqRC/SwZ2n/MCbMXdBH56Hxg1&#10;4dwzXuM3gEDqgzvHWG4ubKU+KZhCAmzUs9DnK9MgMmkXK48Z5nj7Shpx5zyjTq7wN/p8ePjr2FN2&#10;zw6942boJqRaMdbE3Levb/+V+4w2WmUP5k7NnnG0mVH+jbbW1Tk4I2/n2cGh/8lLv50FxSFqj5SS&#10;5PG6nf96jEK5pjYLJESlg7vOfJ4Z/gMruVT5SYzmnBl6rw0wAgYqbdV2U7ddJE8hJqgqVNFn76v/&#10;yvFy150in4M3iOmGv6F6poqG4qbxGB63HWpplBYBA1pqHtj72tYIow0u5I/KftnWaG8P4mHunEax&#10;te+9eSdke3voWrSmkOGHp2rWgxxq4oCgVT8k10Xs7H5NCQb9VQynaGB+GgZnxfpEp3go4X7Rc5Hx&#10;5dmEB+MzyFGb+mbPmDHWFeYRWB4riclve8Uue14P32HO0JZNLXTf7VYMstRk5XjOCIc3q43j33YY&#10;hTK5CEw7NSelIqze54NwUFKDVxvfcp3vTlP9lylsXtx2ZO+4WupQ4/LuOiFlhRlY9czAX0g8lbKp&#10;5TwJllWkPZdEssM9Sx6+4Be48V1FFYeZaWSuNjZz0Tbu3A4DZiTQpylMovbc83b+cf9jEiR14JpD&#10;t+s8dW+/nj+psIMiftJf8FLhqc5exBY3YT0zlMi2gQeNodfEEWSTR5G/9EEzO9IRJitegOyZ9d0E&#10;F94RlxSlZ+Ta1jNLbsty3FTj2fa++i9zf6ArtR+kxUWR4DkptjorxKnnx2Oi5okUEBSCZLQjj9x2&#10;h8CRA0W8xX8/cX+03tkLlOBz4u8eZwZCRbpFcEL+PyitZoZ7rSwI4Chwn8Y0lgxCKU9g4Y8zO/dM&#10;3NhOSaXq97Ajhe6qJAWfRkZ1doW/UdGJHLcHdseDVTerFKDDpLDQi9UdHqNkFPevx3c9L9eYMCkU&#10;kE6iMAKspZiUcmB6bBAnAnG5nDNjwMS5X20sQeOh6Fm3kbaNXJJlecwwtoHBguzrnY8v5zwzeI+f&#10;Rgh6M9DesNz6wCADez3n40fPpvE8r2RJ+N4t9UkJ+1wpt/Nft+eSSvusVCAIb0znnEcKJrURHFVu&#10;l5TRvmgjqzwZpfDg4X6so0VkvHzTc0ceMzv3fHx3+TQXWCWjnITyw+PbngmJeVJUigk9YPk0TpbU&#10;IiZDWB4T1Er9ZR7qy56hftMgucAoBY1QuI8WkbAzhNkz4juzchUuQ8vKHe7r238ldZD1Lvxg8hoZ&#10;V1vPxBYtEJ8slEjerFZAoYE3FvtfYFUcWQCHmO/OSWGxl0h7PsbJ6YoAzJlD/0JbRHoan8Zx4Fh2&#10;2gaGX4XsTo9nUYrl7cc+76eQGAX6QK7zMl6389/cF1U7KkatG5bND93uuJurYCG+r4LVqx6M3uQL&#10;0JDlko79MVq0pRbbyp1L93QEC5X/Ieb3VI10+1yR2VOxWisQIZZ1HVHwqD7L/itXipBeOT8l0jfB&#10;Ar5V5aZjYIfHuoLBsrYe/7SbqEwAZ/xR9uoHHizu7ljdGKN9Ld93Eyd16ei1KnVClooCAJsh4+4R&#10;UJmn6hOmEBz8MbPjmi71cU7qJrXIlZ8Qa/ob1ah7ljBtlXmcj5Hl1u56X/2X6X5eEsbpMt3XnAV2&#10;rknJtOhzXqrWfDubx55XLeJ07Bc14fR4EfWI2BzY3WovlWwYtd+dc8aUmav9ZFfQVgmH4mZ3PSPl&#10;DWoVF0V/bwyB2ofTj3d4jCFS/KIeX/aMC7H8I885Ay+Zn36SAeHSKS9Bz72hsFU3OfBIeVvKGYYq&#10;svnZhtQy6csN6pPcaar/StpedVyQYoolNe68slCobTNXENS+rAJPA0v2gkey1lPK60bz3jOYNiPJ&#10;iTjgC+higxtenCBEJAbPzIvzjERRAYPBCwhT74UQiHqXoYQ3Wokz65KA0lLt9HgbbffXizkT4DPm&#10;FncEwqnPGcdfQYEoCKXMvtbzkqevexnCmrmj7RYUQ4/cdCrgL8XWyUVXZm/rmZNkFkcRG9kmPL7q&#10;WdXMXf5OUe3M9jMnAeSFRMnllE7ZAwbC3rFksdrgjl7lZ6hsCXH+sVOEqhPnOHsWMMmPoaAwpufj&#10;FRKAm+yFHsnOKoM0e2b83bwDuvNH8TDS/eV1XVabMsXgg/JtmG9m8dytNpE61YQdc8afq8ul26cp&#10;p+85q6h3l1VEeoCW5JKAFiA0dr/PwOZQibPnv7jkrfcMrstJ6Pge6LnPGQya8AMxbjBtQQZ3c4as&#10;nOXKDLjbdoy6NpL4qfOtKFV3gImBgcieWb30r132DA7Xjms5TiNSNnsWaiQ3g60QwHDdDEpuFh9S&#10;xkqoLI+erY8FxxaWC6KIlSKupPqacRbdzn9neyAebk8vPrtu579uDyzD6AhC6xnUYVRud5Ij4Ni0&#10;dtkLHq6dsDiKCYnni/gHGuPT5qvOzdh96OSNro3lDdLC72JpBj+eewC/MsKYjP00WuZjBu4dZGS6&#10;hSFWs8+y//JK4TE0V2QYm20O5pAlyYHhCZWvtO0+qEEHekA5S45e9yzYtg1RbgHTDVTrp4nml7XI&#10;8vwOuGbN+RcsNRHznEQi3m96BmzkjaSckBCJrWfEWrFrMsu2U/4HMT3jTfAOS6m5njP+NNe94n9A&#10;l/VTPph9EiCmQBZmqzkjRzj6QWFgKISMvO8ZiW/LCvtUFR7XOZOLVkAYkiBVlW95DMfhsXv+Lwid&#10;+55ByYBIsBzRjS5ttQHC8OmkMMW2Nu0MYKTQxONUQZ15192Dv5xom6iXkIX5Lmxm8zupNNwEQxGn&#10;b0sC/+btHDcEkfmJlz3Lc+d3dTNY22dIGySKB/YE/0gvt7+M0J/46+0+E4OklIqXk43sTCqCRNkz&#10;ClSm+JvCSHck2p3jnqCKuzlzqzNApFht2bmha9Sn0YG0wmMjZUJvq425VF4++Ug+4IqO+9yslnq3&#10;eiYMAwm6Z396Pl69fPX23ZzRuCYsoiJTy6fFUt3zI66lOlX1WGbIi1OlNBPv8/R8zJ6VjeSNfLo4&#10;wPrPKHo9vpwznGTG8h7uEXLO6loOFRvcOAmHymk9eEC8GXc9U1MGbuDlfMTyFMkzqyCHdw/10V3h&#10;Lefjy57hTBXorlHXaqvS5gwy2iU0Hwvi4JPx0mMElnieqqdtKwyiRf9htVWNzdJ9Pr6bM9wPbc+r&#10;/Tiw/ANuTz9+0DashCJn+bgck4+erY+FNoIQQvf1R//mCvgdPby3l7O12tu0pxe3819/X2W77GXA&#10;mVb2kNv5r9uD37LyOxE8y/eP/AhVxgX/iOMryNOEqdhukUOB4opaoCRqNOXKFQbssXLnnmWKetWf&#10;2AUgE2WzPYFtRKam60gYrnt2BLRJNwAEc4cBdMschRa3jJ/qx7oe9ErSsZ/CjO+lHQK+VDF81Vtq&#10;OSxuciIdo6Z4KFHSKo1CrC/cuDhXECkxYvTyLZeeOKg08NBYEOVw6UWV+g0cx9qQRGLYtle7i01R&#10;TAija6tkA1uVmRPdwtL7bFVwzscR/qQw+K1KoYxnB1tVPLm7w/EysWXZ7QNN/Bsd1+GJlx4ugAls&#10;oD+sAhBtGVF/s+ImLgB2r+mreC59SyDw4Xezha1ZxkzksQ+nMpnnIsPh+t5yCmrItUF3e8vu+Ig8&#10;oct4feSKSJLalTrkbYlUwYLCB3TVLVTibGmOw+D3C60SlQVpbFaEO3xTY+Vus576FldMSodskOQY&#10;O0/A/YOhUCxjyLg2MAjcpwhokLDwt+QMm0A79aTwcoXvwTusrFBffYU7mCVplIV/CHKrt2Eq9wcJ&#10;Gx0rwpN6cmfykmYMphzRNTA8rX+Y5AcW7zznXYKhltsnBfLmR3yX7mYuRNCKkPR3j3JHjqHSZGXF&#10;tcOKWOejZvFPgYhIroyECcG9ImDqOcAI0/N1gF2+emxJfdezvHRYlEHBhXmu7cIrMVWZw2PIuxBB&#10;BTu+7Fmfq+VksZtg40zC8uqxlnvlnHos31SO248ve5bhVvrTmOB6LIeCXo/96VoSRio/zf/Uswqw&#10;lDZKvKNzXoDS+MBqzs/HROArGq3lufcWUY2COGCN+vFp1G+Vwf9EBqCKuNHVj99RGJE6V0g66ZHc&#10;JwlSf/90rfa45ON/7rnukqDnx0birSv8FWpxLufsuT0m1nmvSBIww3ltufDEzKsC8+Qkj4GBX1UW&#10;Vm7Gu9Vu0XWdzn6qkJOofflpHoYGVXNWPsLksxD6mTsfuacqVTqgccixQYNSPaaYVBkEs2cwqjWw&#10;l/kmBFLwrPrTcgs2ViGT0XGt6Q6aPYNgLSeDTOAX+4wQrQS3g5gVbtQaD+GJXUiDz0PryXHjUXih&#10;RSPgFlwLqM7uWCZawMdNQpBjj3cQAEAr9KFjXOHNvOOelGVUVaTYyIe5wlB+CSgQjzFmNpCRQDTF&#10;Pct19+jZcjotWCBDhVtFh84bWHjL7fzX7YknWkcRKCTcdEv7IwXL3PCpncZUEUpzKwJh3Y4W5d1w&#10;NnjiHOoX3JnNoNSy3306NJVEa3VNArsfaopGljU2DcjHmp7nzFGcKqopYc4ZsLGXRKxlpyOY09Sd&#10;TYWXPVNlpsCDD2ubEoB82iT6PDvg2Ct3dDoB7nqW36ywhSg4PX6B736BRh0e69Ixb8ZbfsFNe7a5&#10;T6xo3jyzJN3VZkiGle5cLPRyznKae9RYu90Q5RokRGU9lmBoLJSIvCs8k7InVn5vqSitp5QajLzw&#10;idekSN71tWB8+iGwmpCux3dzXu6SOn6aidSBrU/Pga16Sz2+7JmYjC3sg++M7P+ZcfRUTBqgtx7f&#10;9azNsQk+rZCaFHXRZ2pFKezzMVZo+eNL3b/rWaUcp24rz1sjIU7zZHHPnhUcreP+tmc0j2m3PXuW&#10;om3GLGWr0zZx0sUO8ePLOcsYqGPzoG0CIxTdS7b+zCsWV6szWabyZc8SrWaPz/MM1of4pnv2ga19&#10;Jmo9dZ7PtL1JVd7C2+yPEt2z18Dt/DelMJcKVlB0aoTMz+2OEgnHkLYoFAiRc8/XAHVRQdzBL7bH&#10;mo0nLjIbjy/XdN2uercWjQpfc8mLROvxMNKrZ23tkUd67vbNQ7klEdAAH5VG9vZoGSWQS4H/aU2p&#10;E0btOa/pg70D+SAc5sdW++fMoM2Kib6kU0XkSx0saTk/zZoaEjPFeD2Wt26eEM7pC918ODZ87Mu7&#10;Nj/NZtbRfaofJBAsxQjs2bujIyB99JfLWZUKZs+ElYvJPnUqShHiN/Tb1sgue0YfL+rH7dn9C7iT&#10;CwsnG7NnEQpNbo4yrgi6l/HLxey4Uvlw47BUryzFmEKNgsYv7ha5er0PyI+sL381XUJzXBUTK0Ve&#10;8h4soJ6I+YjKW/TZck0KFlK+S0y1LITOk/qvOLP4Uci+8KuPUAL6ZM2n4LDefJAcnD6/y2zvjQSV&#10;RvXeUiooa0XXhwVn9YcfWA1WFaspu32HAqE2uYrSDXY8ASTulmRfIiJ+imu37S0ZyMV2BLGKp1d7&#10;i3U7wSWcoUAVVLc4birsBZ137zd3OPiWCl0PwmIdOfFpb7EayzGuLLbudQREWCFRQb07SalOsVkz&#10;uATBN2/d+edXa7bQiXW6+eH5lFhJ7rwwJC98NtzIRG2r2L3DfAiZ+Xgd1oJIneni7SJjQtjmRPJs&#10;YCkoSpVyguAKK1WzJe5heQJ2MenijqRYHBvZs9hUfZgS6nW88JH1gCcHiCqWHhQepnvmSIkkSsr6&#10;VeIfTS9mOmWXnRaZc1sbhHrwgqSIKJgPUVEty5LUbJErlrtPrHc7BfKn3Yvdf4ha2qoHKaUaBAuz&#10;/weebC3/8JQTXwcIuyfCoVd7i0FfQG052fvu4bLy5ZIquir0wDoo6Ly65UREfPCuW6oy2vIggW8D&#10;WSJgCrKFF0U5r0u3KhFgHxVwB1WeuWUXAsf5AHHxgTBS64cBkppWKXgJeqY95bINc2x5WGKDrmar&#10;Mq/WTOarJikizq5lvNTSnE8FK49TgPGryin3s0WJzAMkdFQ3LHH+urYz3eLobXEiwFlVbFBe5Rch&#10;E9zVZATkiIknoht9WmTEfMRua7YCTiYPk8HygpKF9qzdQ8p3ZzbpClxlmIMi0tohKn8LAOtuERov&#10;3LpkuJQ+pLsaezSOzLkKxklX7mEDQv2CkQ+O/RIzLo3P7JyhQxnrIgO7KP+5rJIOueFqtkKDUPMu&#10;7forStbdWEaUUSlVuanL3jIZ+sr5wCi7C1vX+lrwEUhHNB8pudttf4EAdsI81QU17iB/N/PfUDER&#10;xlWFVzisYkludtJdxOUtzYkssp/rpFA7CwRGBB48THvKSltacI3hNO17R/1XjhVpbl0MPMR2O6Gu&#10;cvRaIuq3qoi60tN26R9Y7i/OCRGM31Z4cVptsGjuA64IGyuxVbxsg+KMBV09KMeLnfMk+8eHC/wd&#10;/tLvW0iigQOuf0hv3Jsf11J310TYBrQ6YqulYEvCZPyX/hl2Oyy6qzAj4jhqkDxnujx1qwsWM7wL&#10;3Bw8YetWVy1mOJI0C7AKzeMCp1MqmA6/tEl857ksvaO+llxl54rI/SU36y/HBmD9uKQRN0JgWPTp&#10;U2giWS4STzeArPSt+G8yc2QJZ+s8ymO3CMzkbmSRsDjt4CD+XZeKdAzYb+8WwkzdDz8IQeEX3Y6U&#10;21jXcV1H/zByIWUisBTg9X0tIKPUaAhlIE/GkB/0fZwtRzgFjEoM4Ipbl1FklxkBqsjFr/6UsGQI&#10;arlFE8h41S3UXldHqJR4N+iADxsHTrcCYq7dkt0zZ1tDvuoWQ94eEaX6qVLAIgdIHTQeFNlEmmvv&#10;VuVOQxSzGXDeF3srjlmvKurYusU95EXG/bWVymGZXDzlG0n5IOXRQZnO+lhQKLrjXuVla44oyapO&#10;aCNEBL5Lqz8hRe6gGSwAtoOhr+mwAf6q/+ZguHuPkgijOYvKmfranNwaqW3RHNF0ddsNLMDF+dhi&#10;ck8aR2NSdeEHiTswi3X9ITFno+qqBc5hjq+flz4p7lXHOxKjZIz//DQpgBhZcFVURAGMbQ16X7Fw&#10;ukokrQ3Co+PquoVadWty1vyWzxHfWJsU3NPnGigCcJ+bSaEIpftVF56iq22j3NaA5r8CGUBzpPMg&#10;64UOjpNaX0KV6Io0PH1+ksBWV9QkLdNVgB9VitlxUudux0WDg6qwEPCn9dWiHnMo0tT8YeW2pwAg&#10;kyJVbjcsgyuGgxkhRjG6BYmTFw78v//LDSYKlkgVJC5+88aOFNFJkCA1wuAgPmZ9fv2XPwzOL4U0&#10;ceffXZEmoFCzZf03E0q+EFYnhoyS9kKGtd3DSbzvLbvtZUTWdGc1JGqIyuu9xX+e+RHLq7XIqsPu&#10;vS2imU/ZoFyptyTFzYEIxCCpJyVjm7Fj8RTFrlvlSNJExXDIqb3rg9Y3s/+KreVuSatuAPbJ6F3p&#10;mHhVery4iAY9vD/EaPJMWZMX8gs9Jo02Lrag/m37LEqa9UFAhxvQgGp+aXeBSGSl70n4N3PL0SKd&#10;ttwMDrApCW/WhlLBPcx6joXHCErwzNVp1f2suaHzTVMKt1WajA4PWU+P9mWfY1VytMy5sQAVU/Nn&#10;OalBJjUgWnu07+7/RuGyuoioxWOy0pAuuPXy0awPaH3IaX/BgJc3KVknyPgiy5YBcS3LVn0DZS9x&#10;huKI6ai928+5tpjwQqUsffIPPp9k9W9uWviEjzZQEuWah4bTT2QXh1TlTJMftDIfH6u6SMOtNapN&#10;6lDyIwbrX1r3nuLsi7Jya1gTDMA2H4qG5geVHd8vEFkoG/1H1XF/no8OVtIXKlLedLaMsM+ntRaa&#10;KXtwq+N85kmV8dGLcSznTQl2XSQv+4MZJnvtNJ9jn5OapAlurtR5MDCzVN9vIRjUEfoZJ1WVGj/Q&#10;xKlPhIM5LzkH+CjbZ3VfS34Whg6PWfrE5WXNg91Q1u5pnl7joBKuXLaShDgEDZvvuJX/urXjiGRy&#10;/H/O3q03sjO50v4rBV0OYItMHpIULN8YsOdiMDBgYOC5LJdKloCSSqgqd/f8+3li596ZayXZvR/6&#10;mw9Ql8lg7HgP8cZhRQTpvevffk2eKSvfTsb5qza1hAdzu8nDXe5XHmdmTYeO6zwI9dfkeY0nRv2m&#10;8scrbd8M62gLlMxg3Cue8UPyg2/hydasOz6ND06Rv7OcbOq6CFz3KeyJfUOrbsEJrT+Chv4M7PzV&#10;vr26Khc+9I3Fd/wrH4HXSwOk+uHl80nRvKX8agYMnR8lxmKUMxU7wfzBq9qr/OGR/dwcwZas/3U6&#10;pdy885uOpuhwQSwceT7c3ZSTJ2N7mXHTcNrWVW0u/a8Tz+m+tm7whXLb/b/9Q27tZvq9jScvwaZj&#10;iAmMto9DlT9EoV910g5KBpC/4WXOPzvrXMdkLIB1EQBfXNUzBiXqcO0XoV5mFN1mZJBZ4v9LOYMn&#10;Qe2rdPFk+Lc3kDtyu70zvYOt48bGOXWvxZziHm9adPut7b/rvl9273Kx491rTisNsdqzpkCcUuL4&#10;gOcfnhXQ+SDFDxmodnob3BpeKAlJXo8avSzTy6cVTbGdT1aX3Ii/E0nJK19KL+7E5Sk5y3m5TWRg&#10;VlfXyXm5wdzu6QARdwLnaTOJxjo8RSzOPIk1rfeQMDbRXC1nqJSp6mzjg3jdWuUxDdau2m0RH95e&#10;X7BZ/J1XefaJQ/9uryKzS2n8t9Jsv7X993TWeGxYg8UOoTRzXNDTG7r91mvnc/yD9XzSZneqB2IN&#10;48W+ATjQkfR4d8HurelJtW+8OdsDOc24Tjf1vDWLijoZU7RvugrExllBGfwVq+c1OfNkH9iakjNU&#10;B94onZ9yEeKSYmatERMlZ1KCebrKF1z0J1G66xxG/PBsRzmeQfnCUMUE2ty7l6ZSat7Rhtvp6dXs&#10;f606LnQ2V+1KzgtPFnbFQp03+/K11HFSW7Ce2ObS/3rJ84UHx2FcM26kLfALlz+78SSKtYVCmNm4&#10;tpJ0a3uRk+fwqkg//iyB8oEmxUXKH57ddcUzKSd+Uec2fzjRlpIzTt/0QTtjtHs1+18v3qwL5bZ8&#10;cVde+eHlFbj8UMnJW7NpZNyUqwxLKN37FxGz0EPE6aYz5UnrtWT9r5Oc4XO8jPyGK/My8BuaFmjT&#10;W5KIk+VYzaaXgd1wB0G0D6AozlDESdAXFz+6Jet/neS89CgdD2gmcsWfnfzcagKRf5gSsPghkm1v&#10;1pTzkd1/bW239+XEjQDmOhsPSw4jd3vntt/a/rv+Nnu9JsBe/e3X5CHSuKkxAnqAvPKTwXdtkyRx&#10;qQGA1qUgbb610iBGxo/9yz8Rt+11R6eshvR2LfCRt9I7buVgiuujJntxToiSk98WpcXrf50WiKbh&#10;Gx5nkC9XGBRi41u1DGwHMFlsI9R85AU8xYTVfST7v/kbAwLsSCAm/ZZCIv57Dai+RHaZx0tc7tUz&#10;85qovFdbjnzwgR2BiVAzw9KvsePonW15zx/0Qs4+ecAx1xm3nAKy+ZvPuf3W9t/TNnCSN78dU/wC&#10;i9l+6zV5IrbGsKx1Xv12YCJkh6HIO5gbF1GsKYp/g04LFQJq5Kqn8Ljzq7EHdB2zI3mGwsPkWDEl&#10;L9bwNTnD7KUac8AXoUJCdwNSu4qchQ++4I687g5XkB62k7sPnvlDXNEre+5iQ15yXErOePp431ev&#10;YdvPsK0Ayc2gvPig8IdpAnBJn/Zq9r/W63+xVkC6rzM7Np5kPbcIIS/SFGMnT6IxW5SCL3/DPUSp&#10;bG/Uy2QRPtf2VwmTn6zE7XtwLbf4z6gIv5t/h2pbPRfOy1Ufor8b5N3JrZnSgWYZ30qF8sWD77Xs&#10;f22KdZvNgAuIYdrvxJL8uArpbmKG2YXqmJErLLs6QWM1ritEPIVTURu2WI0nnpzMU3j2zJPf3yjf&#10;5iVP4GvzdV84wtzW7c++9FjDgqSUZbqAWTnjpmBvXMNaLkYi+ukq/xmhAtzr9UirtQ2Hn3Ye83rF&#10;ZcDlY7FPrjHeQSf50x+dXnbLriieF5+e4vmrObUXS4/gzRzv+JyLlibq/JZn+WIEYvhMtDX+KA4U&#10;mu4kI+qpQzCXr7md7OApefdCxu01O92Q+cr14k2rPSo+T/u//db23/W3l1zssKd93kwD6l9+7Qqm&#10;NEtTkJAGJAxYmOXPgSbvpNUl4QKadh1D8EKW1xjysK1BSxJhV6bhJe0HthHzLpf28lg/c5JOYEzF&#10;8GI2MHaeXH/+Ua7Uak/SkufKAMCXWxMpUwnxhnj4lEme9ASRo9Wh3nTIxYTigeLc5cdc7D1wXvTa&#10;WXevF7E3nCjKaq4NsHAnmxRm+ZQmnaML259sRquGvhjrxL5oupUfHHYxCoZv7h+erXHU82DSToex&#10;ufS/tlfhDAei6frhNKdwW8AFtHOyM3Gb6PNRPMdt3X5ICvYNPLHwVoeGgohjgzOAgVA9slyEGSNw&#10;xRPY9Fo6QmhgHRCoDiae4OBs5n4RHF3nMZ7lJAO9ioLhet3zloTu6hrQFHnmLeq1BRG4VlZxh14g&#10;SvmzJznpPH8F6yALPtUr87WkeyaNaHkSJNxgrDy46xT0TU7MUVJRpz+LzjqZSOcfYtERYFx4omtP&#10;STK1trxaW7kPWm3aLIVemykU67WhUmnVJWeehCQ2OUF9vcE7HWDB6pPRTY/tK54X5DKReTzg+uH8&#10;n9ZFIBZ+umVOTs7QapnRZBLjr/4sK7vGrqeNZFsznPJtGDrgtxXW4XhesN8gmoiSFE/U7WqBEpa5&#10;KjGgo9qmr0i6v2VSS4DUOUxYLMVzPJ7TK4n1uaL7z/s5ePrT2hJheksh6PLMrH+W0HsPHQVdT5R6&#10;OZrjElxZM3gFq003pXMnx1KtLfBXdPrpz3KITtmGTRRAzhviYNpo9OsB8gvg9kqJMn5d9226/qRp&#10;YbBhb6cPNpU0pzu9/db23/W3CX2sLyI96NZJA0i1/dZrunwS86uOY9zGiik4y4M3tS3TfH2ZUpRx&#10;cVhO8lBA8IbcGxg8IhcrJXe57gTN6Ke+fFTKwA3aJmTgFD2z1h+Canndq9jkXVdlwP+ndZ944TlO&#10;sP3W9t/zbwOuWDlMIu5qxV9dQxy5VSMtuqn0CrbGFkunn89aU7ct8KTG10oLEv7EbFZuzaX/dfrO&#10;aUK/Gp6ACGacfehPdnLLWIFpXAdlnHlySteHCxtjzc6ps497MxbzsjXE70+o7fOf5SCtio43di3i&#10;O/9wENbrqhI1Oa9qS9b/WuW81LyhvK+8pKy046y0b8/J3aKNBM4Hom/fQ67uuSvbkRqdOp9UVOIt&#10;LouAhr4aeTBxqDUYjJO2vt4v1rZPHM8fIeXTH2RXd85n1WhSLL1Jtf3N19aQhNykjGffiPrQ2CLP&#10;CpCFuUfLD9matp2Iim9FHRCCb9driLYalbD8WZ62Nj3nWm9xF3zbfvdot7dNK536YoW2mxqQVS/w&#10;PFPHu37ntirbf09natK0mxf4NO19r377tTXk/HAUFnnA83Frcw2ZEoQDsv4Q2eoyEkLFHTr9kEj/&#10;6aa+OBOv8iRuv9Vh8Sz3OaSNI274+mcx4JaaiO2+YWU/PqwZC7TDX7GRrlaFasQtNU4Qn7fzb701&#10;E9PetnDQ9WYNeZAnmTBnglWfsVqhs5YG3qcfkv1p24xSja2qZTEu1i/rNWtpKOrjYC+8aKNyfmy3&#10;X9r+ezoQzBObXNF8GAiJ8/zb7Zeaz4kEo2FexBPNzGBPWfghiM9V33H3Kl9EbIF39nQgiMG42hK2&#10;Y6uYGcfw+lXavnT7NqKBq9uMnj47qttvvS7P9P44LRiCNaaIR5dX7PTDI8KWrDypG1af2ubt5jWP&#10;/tf6leSfj5ybWXXagdaF4gqjE087sv3R7WzDDG/1RBcpiWbR/1oZsm7zxA5DaprLmJkA4PjHr/+M&#10;N2Az01kacfroqIkJfNpjIjObmbJtwPbf9btQhueOCxfsxPZLr4pC6G6Amsvnrot+Xh8Kn7D6T+u6&#10;fu7lZ8BXVtNr20iligZSObmQYYh536d92vxvmgMITl1rQLQQrnqKs6hWb5nuuYYi0XM7px2JQDgv&#10;n0bw4YXuf339/uYnc8NW8A3bUcocrxvr9XQwH7HYXj0Lr3Okk9CqMF+caJ597sIiARZuRUGBNEN3&#10;2mnc++0kNYv+1/lUvSC8HIPLH2U36zoHv78Sy/70+evH09Pwx/tvvyxR/fkf/+vrtzXC//Xbv3z8&#10;/Ns//sP7H75+/vTrT//866dPyz8+/PLxt4//9OnLuz+9//Tjd+8/fPj4+7fDd/Oj95/++OX96f88&#10;9QKbEvm6USx/OP7Y93/+4+sPX//41y//+A/zv/7j80//71+/vPvy7dM/feYvs1rvf//wy+cvP373&#10;4duXZYvmt/789Y/Tr/M/3v3lt0+/83/64+uP3/3y7dsfP3z//cLs/de//+3XD18+f/3887e///D5&#10;t+8///zzrx8+fv/nz19++p43/mb5X398+fzh49evv/7+n//2y/s/PiLC/P0P//tPfMSvP2FlcRp/&#10;f//bxx+/++cvHz/+/PnLbz+8W37zHZs78n78yzeWaxbxTHj+G/+GWPxkfnCS8P0Pf/n5y2/vvnz+&#10;Nu8mlulizP386dc//if/h+/ezf/6P/O/5i/zve/+wj+4EVvzmAcq3DfzAMbvPvBzHH+mtn737gP3&#10;mTYl+LTrSR5W83c+/NdlF9//6fSx73/4z5+WXZ7/sQr44fPvv3/99dvHf+eP/fzbp/c/fvc/vn83&#10;YVxsvnd/foc9SXOq9cF4QfR/k4h8NQDjh3e/QDTJ61XHvCD69xH5wok35PZmn1MSgYvFxD/uc0IF&#10;FSdE2eeURMMJ7b7PiafiwmkKLB/F6iURYLTpDrjPiTcuON3QzfNpX6YkIutHbwqxelyCC6dpwvYg&#10;9imJJr+Iob4vE5ZucOLsPYvVSyItE0o6OBHBvBGckoh9IukrZOLJvHCyJyKJ9InAiL1womkp7vv+&#10;iUgiHAGCXbf7+zSYwmTFUHRxJIoKXgTdDK+88UQ8Jvq6L9aU2p+/cHjh4wu58s6jTCm/FKySaOn3&#10;x1naV3556al/BmEhWCXRgIkpmhKs8tbjT2AyC1ZJBCvKPp8Fq7z2OEgEpo1YScUVRisJVcuAucsW&#10;Y3eTRjG8kkorptu8+vCaoLpYw6SCF8MO7sUa5uWngwVZerNfSeXXMK8/CaLp3yjkSqqRi/Lmfbkm&#10;63e+kmP/UP+wz6uoqPNC64rH8ZDXn+wpk2qF0igq0nf0AHoScuX9HwA4fq2QK6mGF8+q4JUKAG+e&#10;DTO8kgpe2GeGV2oAYuk84QchV1KRbGO/DK/UACwhX2jORlLBa0aSijVMDYCBCjBBnPkpaj6f3skr&#10;EpgTvFIDzOwGGveJNUwqeM08VMErNcBMmSC+LXglleeVGoC2ICg2s19JBS/0vLhfE+Y4rzyPP+h+&#10;ceaLalLxNMfYX0PaxyQv4i/3wqouquFFkFnwSg0w46yJke/v1wASz6txusuGV2oAeBGWM7ySSp+N&#10;ib6dv5AQKWdDnPmi8rxSAxCsA6kizuFEQM9fiN8003nEfqUGgBfxI8MrqfCGx+8XvFIDsF/EUc0a&#10;JhW80BtCRw2Y/Lwa3C+cd8MrqTyv1AA4XRgOZg2TaiIKAOH215AEXMhFrTy+zf79Kip4EZYQa3hf&#10;egNzYwzz3ahJUQ0YlFiOkCs1AHgMwOSGV1LBi/fBrGFqAOwokAuGV1Lpu0yqIvaLTBhgQLGGSYU+&#10;xLgRd3kSJJczTxwO9ILglVTTc4CeP2K/UgOQUbohaSR4JdXwosu54JUaAKOXPhuCVRJhD5HuNkcj&#10;FQApOlpkCVZJhFu+2Hm7vvK0iDnv1mnsgmCVRBPZwPraX8CJpZ5ZUUBCVnufVRERASDHJs7gFORc&#10;WMlgQxHpYMPkK86syFFwuYQqLCqgIJRmCRNq8GHBa6q4nsUSJhW8pk2W2K28/FREcKDE1Zomj+cv&#10;nFppQAeCV15+nn9K+cwaJtVUpVHYInjl5ceEIkkv7vEABVIuHgahMqao5kw1hX1EAcR+JdXsF9Bt&#10;IVdef4BPuFHCvJ6s4/kL5xzSfVDwyvvPK3lD2b6QK6kOIK6IAezzmhz9+QvJ8oEZELyKCl48eOIc&#10;PqbaIISKLy/2q6hYQ4IU4mwMLDDkmmS7kSupkAvErZErNcBUHVHrur9fg784fyG8gIAKlxJw1IWK&#10;6iNC5UJvFBUhUawhcZcHcHD+QkCP5NXFQ1lUo6PQiOIcpgagMhdYtVjCJBozGXiPYJUKAJTS5Hd2&#10;Dd4BDZ3XQmvDARWfqeybXET6TaYS5sIKCD0hdiFVEp0sDXEuBl54lgr7CXzwPqsiWuwnHtdd+2nw&#10;bhdWADEfxctVRItV+GhY5d2feXvGNwGacfm+JSDH07ovVV59SlCo3xcLmESwIgRl9ir1BU7a+NW7&#10;hx1YbUp1gJWRKtUFePoJ1e6zSiI0E7AxI1VefLz+ybrss0oi7hW8DKu8+LRlUKHkgeecj622Maa8&#10;40y1TOoyhz2J5skan3r/BObFB9JMSwKxgElESdGguPdZDSzrIpXU7EWkNftTaosF6ine/CKih+UU&#10;fgup8uLPkCTz5AMMuywFUk0nCMEqLz5lbxis+3s1oN3zqsMK692wyot/GoQlWCURCzhFkUKqvPh6&#10;r5LI71Ve/IlVGbTOUxIdiDtT3Cakyos/PSFMUJeCttirqdYwwZmpNjzvMEBA3nyxV0lE7oOomDBw&#10;pzbgwopTa0LwRTSV5uBv9hdwilgurBYE/75URQT+crJVglVqC3ssnpNIH4spaj9LRaEmfrGQKomo&#10;R6R+VpgxA/ktVs+PglUSwWqcLLGAefEJNlNwIVglEZByuiuIR2RKwEIqEgRmAZMIVoRKzQmsi8/s&#10;jYGP7BoXUwR//kDKgB7gJ1awbj45BRCRgldRnUasCV519WkJMumcfbmKaqnbMicjFQY5hcn2C15J&#10;xfpNBcG+XMSlY+ln2hm1x/vMmozmM1Sxi9MBMqi4EZI0cdYm4/4vcJVdM21GKl6O1e0TgSAu5u6m&#10;NRnciM8o2VIN0Jd7uk4abklG7REtitS+pSaYrmV4hYZbkvGEUQSvZEtlQHNwCjEUtyTD4qClr3ha&#10;wCPlvk2duTGwm2wKRQeQI05JKoTpbe6wa1S9Xg4X3JBNuA7gn4IMz+tZhZObTBu/VGkVN+DMClNW&#10;ZHBjvINZyQJ6Mv2O6Jo5JUWGE4YTYW5AQT05yDSfM7e7yPAuiXuZGzB1R+cnarrR49aL+1Zkp8iX&#10;WslUCjRUooZGcUsy4gEkKtVKplKYcmNa/xnZkgz14wIdZK5zJQndTvh7XysXGdwAbyjZSpfc8y7e&#10;C5MOiF18JEhsTonat1QKVFHMZCojW5INt3GI9zXXVGRfzuQE3B8NbrnIWEnCWmolS5dQA0UdgZEt&#10;yfwpKfznEpA1jjsQwlgSfwMKAcrtJpQmwgS3ReZv9/R4uOwbFTYq27xMnTiTec01TTTOZGhlajbN&#10;mSwyr5VnLNyF21RRmhQmM2OCzL84U6gV3Kb0QcmWZP41LSzodPOjEYu4AUVG5I++YSK3OM0HUjbC&#10;DSZw0GRwIyJndMm068mVpO2EugFJxkrSH8pYQTMNMLjNYES1b0mGzUWwzMhWmFAsPHJWRk8W2XCj&#10;lFVo5UKFgnQlaWD0ZJHBDYSyWcnChXKw6ARmVrLIsMzxcRS30iUM6KNVpbgBM/7zvN14HVOpblYy&#10;lcJMOqIfqeGWZNOpgg6MhlsqBbzFmb5puCUZkTo8YSVbGhgznoE2A4ZbkuGbckrM2z3dMs4bgJfP&#10;FhgrqMjw8mlMrmRLpUBrBSxDdUqSjOjgE2Oazb6lUpiW/0AczUomGfESSnuMbI0TpTOKygnOYKvL&#10;BvCF5BQUt4yXANFRGB2mHyYz2jS4CzD9cM+HhAQV3XHEOhYVda906xOxO2zjYjYj2wyzpBpm6HJx&#10;RApiSpUJOWPjmDYZ559gnOFWGgFuqnBh6cN3Xn6mMdNFxaitme1zIfPcigxuKnWMc5jcCAPSE9bs&#10;W5HB7Vm5HNOC5SLb0njFKMkm8ytZGmEKulRAoVCqlHNRSmfMhAaPzvi5B3PdmowrQKBRnMnGjwJh&#10;UliQaY8XGzA9H9UNaAQpzSHpeilOSZNRGIddYmRLpUD/EFUzsfQzjLN15P01161ApISc6HVgJCuT&#10;ZAaxA6jbd/CnYcv5G6ehjgFb4SwHFQXGjA5Uy1gagbo/hcO/bfQpph25SiNaaQS4sSRmIZtsdk1x&#10;a0UyI5cUtyabSkhjbc1g8vO2sdmYropbk9G72ZQaEq0obrTlMum9KzIae+GYin1rQCmhSQUNpe1t&#10;fiTc+P8NtzRJ/EoWfpUBs0fsXcMtFclU5rtT0lhUotBMtzbcSifo+9ZoVH3fCljKW0MLM3HdiorG&#10;DbT1NWbrNFg9XwCAr7Mg+xHeooLZtPY265gqAWbYrYZZUg0zIryGWWoEumGB0DXMkoryXNqxGa1V&#10;qFS6hKpWL/ztWPwDdgWZKSFZQUypSqXrnpCsqGD2fHdr3poCmWJXDzhj/4AU1bQRIdxhJEslApSG&#10;lpSGWVINRpJKAsMsdQi5PXw2wyypAEvRVdAckIKaEqBS1fOojDwg09bHgIlZgSC7JzpCcbrYs6TC&#10;q1mg1fuWz4zrumiQZ5ZR7VlSjXs4xWmCWeqC+6mfV3uWVJjGLIk6IKkLSBuPlyeWManGOSSNZiRL&#10;XUCNj0I/3tJg9rL43hMt2CmHkf8nJCsqlvEwxtL+nhXwVO9ZUfk9K+gpiAkq4oxkpUH0aSzwKdFc&#10;l7IvqsG7keo0y5i6gDtNaMRIllTEzqYZv2GWuoDxKXTWNcySCmbEDoxZUBDU6YOukA9FBTNikGoZ&#10;UxfQipZorpEsqd6wZ6kLKEci5G+YJRXADOKdahlTF9yzZw/G4Gn46oFB1aoDUkFROcB8o5CsqHjO&#10;qMI1Wr/AqFRMYVAYZu3I2MezMKy0WgDFapi1BqGtuSlPIL4f+ps4Ot36DbOkwmlikrM5IPR5vDwW&#10;kyJQGqSocLUweBSz1AV0CcT9NJIlFdYVmXR1QNKaoJsJdpJhllT0msf3NLpxmiVfDB7Oh2mCgGcb&#10;VAfyrzcGJk6SJMhAlpPJNpIlFcwAzatlLA2ilzGp9DJSZhCS3U15nVDETaUPyNIy/rxnp7kX+8vY&#10;VProLw2NL8yWwR6GWWkQGjmr2lVC37mM0s1tKu3m4u0EMwAcVBurTUsyjvQNIJV9I2TpNH1ex+Gm&#10;4gVNNtxUQT+Zt5INtYo9sWvuX5HRBUDlgma+2kWJkNW3K5lkBCuXkvldE5yeockNx1qZxU1Gnp2g&#10;tlCQZO2KG3NPDGywySiX4OE13BqTSjd4ENZi34qMzDcdCIX5yBCuko0e5cYWaTJ/AxqTCmqTxs1G&#10;tlIlzCoD2yXu24xuu9w3BkMc7xS3IgPDwTxswy2VAqk4Gp4J95rAVX4k8D+V58JiTDLMXBXovCKb&#10;y40/uX/fGpNKy5Ppr7CvS5oMq396OQluqRRALDAJUHErspmbbUD4PIO5kszKoLbOyJZk3ACWVp2S&#10;1iUkaEwZCso7PpKbzVwokQ7CnggyMDsUeRrZiozbxiEVgRF+rbgx7Axcy/4pKTLWg5ujuJVS4MWh&#10;P57hlmS8OBgL5kw2JpXuzmhKwy11Cb7G4p7v34DGpBL+RQsZbqlLbnHZVBCS1yz3jWFcCGe4JRmn&#10;xKWxiY0WN5rrmvRrk2HLUEqobkAphZnZ7fYtyZi9N4OoheYqKCs+EaOlzItTZCMbPWUMt1QK4xSp&#10;EBpPU2wAHjsTaQ23K0wqJ9k0o2ScXHFbQJFCtitMKk0blTtVZDP0ZMj271tjUiHiooobUGTcN4Z9&#10;K26pFKhLkLqkoKxel3SbUyqqGNpoZCtdQiUo9qtZyVQK+DgUuCtuSUYemxkjilvrEqr9lS65SzK4&#10;kS5Q+5ZKgdvN/BslW5KdJsCp+5YGxlRBAMI0+5ZkqC3KOgVOEdckrikY8Jl7argl2SACUF7ilFxh&#10;UucVNvetyHi7nwn5GW5tl9ChRa1kYVm53SDVzSlpVCoBYWp6xEoWGdxIvpgbUGBWTj/czL4V2QRc&#10;Aa+ZlUylMGkDlWPmOMXhYhbsTGk03FIpDHKZw2xWMsmwzLGV1ZlMpcAjSU5VcSuyG2BJpvCR+xxL&#10;wum/UyMXrsmmg5Lat1QKvDeMABcJUgq96iPBt7iVTKUAt8mLmH1rMlrkmUQzZmd9JDOZTZnlNRlt&#10;IanM2bcUGpZKDcQ0yt/3ca7IMExMjhTboGSjNNC0wLkiww1W3cap/kxuzG4f10jIVmQYeHSoMCuZ&#10;SoFvRMGa+GShYEkFcN0Ut1QKg68e90HIVmQgbukrYmRrpcC9QZkLbkVG9QRKyHArXULX4cnVCW5F&#10;dqBcT1mv1RsV12g6YBpupUuWvKzRygVo5ekADKVWsnSJLXoBXRE3AG53bmBMkU3AaqrY93VJIVNx&#10;oGfwq1jJIuMRvqMY1HBLXQI3RgoJ/DiHMJZknnznURUydQYru4hhkQGCGAStkS11CcYTxYHmBjSg&#10;9Q4Qioo8FTQVM5TG0WrfSpdMuxsD6+NexgbgrDyrgtUmw7wnIG0sheqXOo00SNuZM1m6hBmOAALN&#10;vqVSuCWkM0/HvubqTqsMQJ0ZUuK+pVIgqkw5uuKWZDw4rt0KHe1z36ggJU0rZCsyuNHvw/g4BVDF&#10;KCS5aG5AkeGuU0KquKVSWNw+A5IkRRFLMknC6VO0v2/HNDCACNICyOxbkWGW0LpJyda6hOJ39Zo2&#10;tHXpZWduQEFbQeJj4SvZWpcc0QpKttYlT4+D5dy/bwWJnfyIy3VUN1UC+8SjjS4pMlxaaoaNzVVd&#10;WHlx0ObGUigyXpznJwMtoVlmHOV5TZ1HVWRwe6SITtyAQqoSssVfNPtWZLzdzLIzdklBVb3NVWQo&#10;oGXCyf7tLoQr7vqj83GKjCgz7axMJrPAqliv2JNGTxYZzw0THMztfkpdgsXF5Vb7VmQW303aLM7k&#10;eH2TSt6/3U3GACJiEeZMpi4BNjJNEA23IkPdQWe4lYGB2uL5NtyKbGaymtYWdIvLlQRirKZhXJPR&#10;IsH0yDw0ZBWDctSr2LdUQYRZKP41Ft4VZvX5SQ1zYlpRLglYFlxhsW8FdZ0YHhEyIVuRcU1RCua+&#10;FdbVRwyLbFxaF50psCvqFf9ZyVbmzDT7ULqkcauoEoJPZiVTl4AcmOSW2bfSJcSVpyfM/pmsfq88&#10;VFQQmKhad2GdEjAVnSkyn4Fu6Cql9ngQRrbUJYPbYAfMSpYuAZKr2naQbIj7Nm4fyRXDrZQCvT5Q&#10;Jka2JBv3QbUmJDoSH0mCiqHc4pQ02fQFI7eyL9tdtXCdIW+TlN89k00GDvWZETuGWzkrjA5VRel3&#10;3fn1AeTAQfg4hBByJT23JMOBttxSKRCeZ0asiL3eFVyWkty7g4mZY5uVbE9DaPYtyeB2r6KhRMOa&#10;G+akOiVJBren6eWwa71yT4obmCcTwWiy6bKJrWC4pVIgWklcR9xuhl7GR8JtfGHDLZXCcHswc9XQ&#10;+c1NnpICsGKFUt1vZCsyZCOqZvatca8oBdXf6K7IOCVH5QfQBiOWBM0F7M/ctyKbPNqNwSnQ8qq5&#10;0RhJ1Dg32XCbi7N/AxrASoAeI0/c7iJbuJnmHUQeWrYxTAy3JIMbs0LMDWgAK8M4qPE33EqXYE3O&#10;ky9WsnUJQR2DRAVFHUtCbhd8j5ItlQINb9CTSrYko7/gncIYUpsfHzntdRgvZlYyybhvjE8SEQxi&#10;D8UNFJLatyLzuqQArCRfwU8a2YrMv93VwpVLOnFssZJFNmaCanFBGLlWEgy3iZk3GZ/Iq2xuQONe&#10;icVhCBnZ0pyhCwXBCKO5rnCvpGNMhSn1q7EklJdSlG3u2xXuFQ3EUd63XouMwkjik+oGpFLg4eC+&#10;qZVMMixzSmSEt0jdVCzJPFMDGBeyJRmnhLCO8QMKwMoN4JQobqVLHjExTKSX9GrJRiBEnZIi815H&#10;AVgxuJDN6JIi8xZeAVjRyjyM5pQUGVqZ3jzmlBSAdQZMM5hanJIi48WhsMrct8a9YicQWTbcSpfQ&#10;B0vV47AEdUpwTk0b7yZjJZ9VjdhdAVjZt0fi5ka2skvA7hHrEnZJ92IF9MowV8OtdQml4CbyxBCj&#10;WslZFHUmkwzNtUBK922uxr0+3N4pJCqxvvhIXpwZMChWsgCs6En2zchWZNPUjeCr4Va4V7pXUPwg&#10;9q1xrzPPUPmmBWAlFsQbYE5JkWnkNynB2ACNxW4yWijiGhu7pACsgzlTuQ6Kl+Mjcfl4hdW+lS6h&#10;Rh5jzexbkulqBHKQ8ZGoH1e11WQT6aWVljmTqRRIJdMxWJ3JJENrEZ5U+5ZKgZQkDNWZLDJG10/J&#10;xL4uuWrHykqaOiriWrkBN1xutZKNe53JNaYagXEiyQ2LiwdVyNYAVmwnonHiTDYZ+FU6pBhuFS9h&#10;vIVqv44ZUrJJdPRd4145JmoszBWZ7eOHC5sfSeIUlJtZySJDmbiYeXdkBW/joqFNNh0ilc113ZGV&#10;nLw6JaWCbENQklK5kiRAgYealSwy26OZtrnFDSyw8nGa7EC2zyD2Qb0UN8CapqXZFRmAq1mSfc3V&#10;AFaOiOr8hTLNj4TbtNUS3MouoSclfR/EvjXuFauXrIXh1krhASrz4jTuFRjSDGYXspVdgms642f3&#10;PeHGvZLMf1AxhQawAm/AojHcrnQJwXYlWxoYVHujFpRsRYbRxRwUs5KtFPCElT1ZcNkpyqea1nBr&#10;pUBGxtQJ08Alb8AtroqK9DaAlU88mLoO+mkVt0mSKNlKlwAnUg2v7666uc7YdXO7G8BKPnQaju/f&#10;gCa7IYaNUti/bw1gneGoKhbUZAAAFDqaZiy5Aey+GtbVZLjqRzVehORSchvvQd23IiM6CTe1kqUU&#10;iAQBcjP7lmS6bhEsdMkGCk/dgCLDD6aDj7FeG8BKUIdDaWRLFYTiojWa0VwNYOW9fzJ9MKgUjSXB&#10;E2aKqLpvpRQwuAj1GtmSDI08k//MfStdQgvIZxXDK9wrEQweb7NvDWCl7xKvgJCtyKjGYZySuQEN&#10;YNUZsSIjgo1hblayAawPVJOrF6fICI7xTilupUt0JrNwr+QWyfapfUulQL6bq2My0AWXxQZiHrGJ&#10;qjWAlWSAywkXGdxIUZnb3X1aNQqpyMhAPz6p1/QplQIPPlWxxlssMgJxdEdXsqVSABfEoE1RI0Yq&#10;NzXX7Ju73a1LhpuSLcmWU6K4NYB1WUnzvhXZaSUFzvyuAKyYMrTPMJqryDAnWX9z3wrACjf221jm&#10;RYZsFP8YXdK4Vzqdz1TJfQuvyKbnCSNUxIvTuFeNCyoyTglTBs0NKAArN0DigoqM9P+Ru2NkSwPj&#10;DdySbNDplMgYbqVL/ClJsjesZCqFQY85rFrjXpczqWRLpTD3TdUt8pyl5rqb4h9Ra4Q5EWTEdMh/&#10;ishTk90SCVSdPIHMFzcQbqZpbpPd4s6pajvcjOYGvkRoriZDc/GaituNjdvc8KmE5mqyWyDcjxhP&#10;u94i72BzwzQRmqvJ4EYGVOgSxn82N+wS8eI0GStJplxoZRopNzcmdAo/oMn0G8C9bG4u391kWEE3&#10;KhZEi+7iRhsS8+I02XC7IdkkTkkqBVYfJKo6k0k2eS01toV+JVeyqZh5k3FKGAcnbGXawjY3qbmK&#10;zGuuArBO/Ig3bt9SwOaJjyQl/zTT5/b3rXGvBNpvDX6SjWpuFBuplSxdwgwzFcOjmXtxe3xWA5nu&#10;G/fqZUsVxCk5ghY1K1m65JHhu8Z6vS+47C1TgRgvb7iVLgFuQI29OSVJRvktzWWFpcDgxNgAOtJy&#10;usz7VmQzAIq+zEa2VApwQwUp2ZKM1CKpTbNvBWAlQwV80miuImNgHhEMxa10ibXwyMrGBkyHunvT&#10;qZpuAUE2MQXVVarJwAWRzBceFfjk4kY0zuCVmwzZeLzVSqZSQEcSfTWnpOCyKDu4KdlSKUwSQVVa&#10;UBAQS0KcC2io4ta6hMbFpiKNAElzo6OLsYIOqRSmX5PklmTIBjdzuxv3Sh8S3mGhuYrM65LGvdId&#10;akDVu343ZylXku4xFLgKzVUAVjQXNUpGlxTZaPKjOpMFYIUbkQ9jKxcZNhfxEiVb6RL94jTuFUQ1&#10;VpdZydIltKWYcPT+vjXuFbQDZUSGW+kS/XYXXJaeJyTu1EqmUvAWXsFlvYVXuFc+krtjFjJVyTSH&#10;MlGu+0K9wgvAuOGVigReU+q4b7kW5nV4KSe4qOCl0Lz0Zkp1QMWoMkiKisDdNH/el+sKuEpLQXOp&#10;iwrkEXrV8CqzYmqujCousCs9mtR0eHDyuYaUpppC5KYai8LJldpjmTwqUilY7PGFT3hUJh5J29+g&#10;Gl6myUZTwcudw/vUHCSy5H4l1ayhwcnQRSvlojucO4dJdaTuQ9kE1dmVPkTufhXVkXpBdzbSlyHV&#10;rwqreZNjNeA1bePFXW69QQJLncOkgpfzmhqkSqGUCq8W1TQHMMhWslWxGrR1mK4O+49zUcFKIQOI&#10;fySvR3gZQ6Co0PJqYgVVp8nreD8aQMiVVCOVOhuFaaUf3L2BVxD8ji+EF36uOIcFTaUgzt3lovJr&#10;mBoAqIMaGwp2L+TyZyMtB6AmoLTMfiUVzQeOgHb273KDUomcmHQhObSUa8wvYwM0khUVYICslPEX&#10;L6wxI1cDUmlVqlyWosLRmbK0/TVsOOo0cjP2YVFRHzDjfwSv0htEFdT9Kgirtm0KikpRJoAicQ6L&#10;auIX6l0u/CrXn2iN4ZV6Y/ryGxwwoK84UczZHrTHvj4sKio6ZrK02K/UALd4we5sFNUkTFXYuzCo&#10;t2Q+DS4dFyOXA832ZDBStPgpMvrWqFPfVOODqWVMJTChHGVmF271FgzRtEDa37MCoGK2qYh3ETEP&#10;maNo7nPBT1kNZd4U0Qw3U+PKgR/GjjG3VpkcRXRLY1g114MnK3lhL5vrXES0zKN7g9qv1AIDlDEH&#10;sbq03lJp4mKYBTsFAqdCAUVETRcpanPoC6tKKcbRNHEk+xErz6EHdGqc5sacAu4wHVrxdosZQztJ&#10;bIsbVlpgehsbD6IatDLcgVSUaClHtWt+I7pUmThNRSv9aQ+6L1kDTukJpAJ8TQVoa/LMglk5LFgQ&#10;JNn2H7JCqYJzoVLB8Erlgd9B8wvDK6kmvaAOfmNN6aKvNFVRMeyF7qVGrlQe3BZKQ41cRYWJ7qy3&#10;BpqSXVMJx6bCA1ZwOQIiee55kkz3sysqLjSYJrOMV4pADXwkJZCfeDP4QcWs1MfNLTac2bOi0tZA&#10;9WSlM9JUSIlLVkrnxto5jTG1Kv+KylpwDTGdjImRrKm0bdoIU3uni0ob3Y0vfQAOYHRVUWlnotGl&#10;03JL8Ur9oZ2kxpY+ASBQG5bujnb+qqPqAbnc4Uido53absNqgxBFxYQiF4QoVClNbh7MVAv6T4Wi&#10;InCBMhVKsTClCy91NlJ1WF600IkvBDQwwI1dNdVU1B7Si2pfroeGoWpeaa0MLwNToydByIX3jGdl&#10;5EoqYJr0NjBypdNy/8iui0Apje/iC+GF62d4pQaA17SzE/uVVKSdxwrbtRPJ0cUXEpRkFQ2vpCId&#10;NqktwSs1AIFdghCGV1LdMdWayjXBK80HwtyY9oZXUgEvIJ9jeKUGANBGDxfDq6iYDmT0BmjR2C/M&#10;ejWtvqlmSihfuL+GBTrFrKceT8hVVPecDbWGhR0dGIPpn0YNUawG/7o3hWfkl4KKussBn+zfr6Ia&#10;8I/xjegVFbwoclYYyaYiGDNV7WK/SgMMZM7o+cKasllUCxperQHobGXOfAFUgd5i5RteqQEGLMQu&#10;i/0qqpkzonilBtA6qrqrah1VaFGt54tK6/lqrYpLemfQs2R98/ROwzQB1aWbRVDRMpa5bmK/iopW&#10;sNNbYf/MF070Hu/XdIrCwogvxK2/oaut4JV6Y/ojGJw6OfridQe41PBKvUFJrUpSUdWdvJj6Z8AI&#10;oPuDimncYy3v36+iooxh+keLNUy9AcyahtKGV1LR4EABH+jqkXIRCzC9HZuKnKdqWwnyOnjpd7mo&#10;qMVSLdcfChkKLxbfrGHbG+yXsUULF3oHntrMzX0oqqXIRcAEmTuVawhUXJ3DouL00udPnMPChM50&#10;TNP5lq7l8YXYr9xLw6s0wFLRJ/arcKRMtaZRoOHVGoCiAOOnFIoUXmA0Da/UG3fEbUyaDxxcreEz&#10;RbeGV2kAmgCTOt7XUYUgBR6gBoWyZPGFU6SobJui0ne5AKTUR5KyM3KVthkdpc58aYBpSW3s+QKQ&#10;at1bUNABZrj9KnuDN4XV2H9TCgqKHXVjuh9gUucuz1tp1rCgoNwUlSklfJq8pkGJkiv1BgV/z8qv&#10;LNgpdhTN5Mwapt7APqSxiTiHBSCdkdJKRzWAlI7LE1rav8xNNn62WsRUHMDijmqSGa5u7BgAF9Us&#10;nscxqZ5nn42aarIZp2tUYqFBwSRiTKllTN1BsFKVOnEcUjK/Z0Wm9yzVAI2A6L9rNFX1SMWpN/XX&#10;RP9SsOMcfcOryNgxZfwWHpTmTcyIVLxSe5Cc4hvFjS5AqF/EItOLmNqDnNvoRXGjC32KGlCRhwKE&#10;DohBFYICG4t9JvLgeJUWuEEs01qKUvzkRSMrc50LEEoykcSKOhypcp4G0GzORukAxtKqAQLAHEKu&#10;6UKv5EoVQLu4R9PfANc6WS3jufYNgcKDPhOUVgmBogJLQ2MisYSFB30GUaCUb1HNVVbB0cKDPs3E&#10;UPM4FxV5cBccbTwoVWimrTiNSGO7qNOgFNmsYaqNCZsbNDM52+Q1U0SMHVAoUrp/YSUKDVVU5PZo&#10;lGjkyvv/CEzQIIwBU4RcOAIsh+GV9/8Rp1kZbt0A9e6gEqQ0xY0vpLT0qAIqRUXxsepW9VAYUjp5&#10;AKw3+5Vqg0biA2zZ1xsFBp35UcoeLSqWUE3UoiQu1pD0yFEFwIoKFcqgTyFXgUHpxa4QxnS7iS+k&#10;1Y7q10zbmqB6AImkkipFRaN/1RWR7FDyOs1r3vcfiorg7WiA/bNRYFAcuYEhCV5pbfA0qL7QJKJS&#10;LoLtBjDSVAcSpKYqjJaEwYvIDYWGRq6kogfBhPbFGpbeeAQ/qnglFT4zGtHwSg1A8ZRqKIb5E6vB&#10;dBeeWMMr/RSwKRijZg2TCpwOtd6CV+FAj0/MSDDnsKgwlZnAYXilBqCHiUtoF3gUbOC089w/G9Wq&#10;9Ikgh9LzRXVL8EYlVRoGShJcJRKLCueGQl4jV2oAugUxeECcjW5uOn6v0VGFAqXdN8PiDa/UNpii&#10;LtFxBR3FSFFRxCJ7ZJPNXW4M6AR8TH8VhiDEZb6n0sUARq7akz4TyzKXuch49lQwu3GjZJxmZOv+&#10;o1JkdGZUd7kBoJOmMzUQ4BtiDTEJlI3d+E8GjtHJSMhVZMQ5lQtb8E8ASPJsFJk9GwX/ZEzfpNyM&#10;XGmmoGxMlQBB3lj4GcGpQMVNRsWg6XBCN+nidXzAADNyJRkj7FSAuUCjwPZBgZv7VWTTtdzo3oJ/&#10;vmG/Sm/Y/UrLAXOIwI1BtRVqFCWq4ocFGh3U/ox429cbRXZPiEjYG6iXPBs307FB8Goy9IZ5lx8L&#10;NMpLdKS0YF+uJiNEb3wiHOSS6/ZRGb5NBuLZvF/sT/Aizs4nGrGSSoaWH6tp6QwaNDmwpjp1x9s3&#10;bSh6DLGOMxZD7VZSWVOUHr3JC1P0oJYwqQi0K3eZVzh54VYaLd9UpGEmv7Rr9j5Ws9JHxt2YrENT&#10;UQGJd2N4pcNBMSNAC3MMk4qZhBg3glehP+kaN4MHdjUURVyx8jSbuzkauQr9SfP6BxC0glc6NxTh&#10;qUZnPIzxhdM0lEdP8EoqJmHdmBbcmE3JixSi6XLWVHc0aTdNHphP1rzwmI1cSUVj5Wm9sn/mC/0J&#10;7tZp+aLixNNo2fBKDUDQcYxKsV9JxdxVFXJ4LPQn83emhFfwSm1DZ9ip7xZrmObGAeSi26+k4v0H&#10;JGF4pQagFnRQd0KupGLIBv2XBK9Cf2L2UkwueBXVkRU0NYL04I0zD68bE3JoKlJLtIQ1cqUGoFmW&#10;srDpZRZfaBtYkVgLKjKcM4Zlf7+KinbgCiPFBhWvw42pN2sqOqTfmuZL9NRLXsy1RosKuZJqJmHe&#10;iFrmx8KMMnVQ1Rc3Ff7QzLzbv8uF/iT0Da7VyJV6gzggxoPhlRoA10FNCeOMx8qT+wLzbHilBrBl&#10;seQ0khemsrpfhf6cXqfmyBcRZ9D1UCG+G18I2EaZ2EVEdple0mYNC/3JaCQTIOJPxwcCu6fbozkb&#10;hf4kUKmeryJiBNNBpTi4uvGJhDeV2VtEoIGYgmXuV6E/uSem0Qg2f3wg+0U5jFrDtBye6VqhzmES&#10;cQ6pzVRnIzXAhJYFGoALX3JhpjAdYV9HFfpzNJRRUUU0ctGe0/AqDcAaigw9XclarsNcy325Cv25&#10;NFAxi1hUz+h5pXsL/QnAF4dU6Pmi4npRtmvkKhVAruLBvJWFGeVJATRqeJW9gV5TG1aYUXgdTbiX&#10;ItjcZrDwBnrQVHQBVQ2KmECRvKbzvDn0RaXtqIZ+4qeYbAreQnyhtg8bMEoZyUGA9Jgi0bxwfc3Z&#10;SMsBc4OWPObMJ5W2sQv3eYvyNcA5SrhDLmJzYIKEXIX7pA0VYREhV1ExWnraaezrqIKLEvqmhNHw&#10;SiuF3aPBoeGVeuMABkbFiAosiiNFVxLDK/UG6QP+n5ErqcBvUSRseKXeAJU6A6f2fYcCi5JMIddm&#10;eKXesHAb8iBxDpd4lLEBCi1KYAm0mJEr9cbE2QyEnh6I8YWP1AeqmF5RLRdFyZUaANPmRsX0Ci06&#10;cVFTLw0OJeQaHKFbw6TS8d4CfjJwZapb989hUS1xbLOGBfwE0a7qAh6LSsfnC/g5OVgzV/ixqHTe&#10;oYCfhPQJBpo1TL3B55mSIqK7cTRusdgYX2p4JdlkidR2pQIYSPB8ojgbSTbZL8UrFQCeFDk0Y9sU&#10;XFSiAfiiXEPibCQ5jFxJZrOVhRYlC0tk1MQPiwwM7NGYNoX7ZGQiQQclV+oNsEcYRPsmQOE+Z7Ds&#10;ADH2z0aRmaerMJ8zkAVgquGTtsZ00jAipaVBfhg3T7FKMqKvSqq8+lRhgH1RrK7I1GNSONEZXa4q&#10;OYn6xyWhYsl01OOqBxFIu2dwc2a3kgxjTQVfCyc6jQJd2KvIlh4r5mjk1UdhPD+pCHZ1GiVLYfCU&#10;hBdzDYl0qurKJgOwbKbEMOGreTlMT5NNa34T2GjEp8UqUaEQn0hnUvVyXSE+wQ8ZvNdjkdk1bMQn&#10;6FJVvUxwPOQCJ2rKvugFEERUszBz3OiNIjugo9R+pQIgQXTjrLUCitIwzWAB6dKecoF+m151+69J&#10;kw2aQtzlAnyObT3DdwWvMlAsr9IbgJydBVU40cW6NnKV3iBzgDtv5CoyK1fpDfqsPZvCLwopc5sp&#10;eDZvZQE+qeAEnmfelCKbScnmbBTgk1HJ5L7MOSwyq+cL8ElSFFyv4pV6w1qhjROl78kMidg/80UG&#10;tsQ0ZmEgbG4yvKaiVfBKsunAZYLKjRNlAQkrG16pbvQalgJAa0yjdyFXkhF7UQmiK5woto3yvIqM&#10;GhhlRxXgE1uUju1KrtQbFOubJoHA6/NsEJanosWsYZLxWJjgENHF4gWayhS0NdmY80JHHRsnSi5R&#10;eV5N9kREVLzLHIWU6xEb20ztbLJnXA4lV9kbtJpQ0XIs8fxEbDaT7eVvJxX/vDWhjSsyQmwHoenJ&#10;F14xA2+3fxKvyG4enk3uiylPxYzJukCPdlXHFRkhUaMTmU1SzEBUmQKfK7JBmIks7LHQorQwYRKL&#10;SN1ckR2YnKP2LNUAzIAECQuHgZm5IJgCRgXT2yOpjhSBm0ZcV2QUxBr7l5c1mdEkm0dTHJAmm7Cj&#10;USCFGKWf/z2ZacOs9A5+DrD73TgRRcQl2ZgDQuNfkRHoN/gejIZixltmegRckU28XUlWGoRpNspn&#10;oWApv5FQrDFMgfUmFU6VKsxqMvL7z+7olwbhZVd9F7Gw4xsPHH0TCjtW19BbAkY3xh1rMlplDw5J&#10;nMZSBTADBm6OfpLBDP9UMCsMKHYEFdDmiWkykALqgBR0FIVKwZ+RrMgITz/cGR+aKHZuNdxuwOzs&#10;P2hFBgoMxKSogDwWEHTaoo+xKbiV6mF0J5OPzLalEgH2sHTkEdySDL9xHjXDLdUB3BaDU3BLMtCg&#10;dIsX/hJggtq3GeIgfLMmGw2uyjswxIobUQJj7TcZ3KZxgFnJdEhYDsstyeDGg624tUp4Zs6HugFJ&#10;xuTwm4Em7eutwoUiG26k2bciG8wwzSUMt7RGpgb41lREMuA9tnsiJ5M/EbKVLqFmQVU3Yer897il&#10;UqCQirSrWskkQ3PdzGMvZEulMGVbY6Ht3+6GlU4baPW6FUIUbsRDjZ4sMn8Dqq3oASw8mtnIliqI&#10;JCVoYHPfCiUKN6DRat9SBd3SF2xwvWLfUinAjcSjki3JSIouoxEFt1QKh0ndmEggOjhvwP0BRWnO&#10;ZEFF4UYKwZglRXaLwwbIVKxkgUWH23hf+zegyODGSpr3reCis5JsneFWuoQmw2qWM0iv2AB/Sors&#10;Ftt6agP2T0kBTf0NKDJuAABVdUrSwICbvN2FNeV2390czBtQsFGvuYoMzYVOUNxSKXitXHhT3m64&#10;GV1SDUrpX720oBM3oHTJHQhhUhHilKRSgBvwO3XfksyvZMFH4UaEyujJIrtl+MikTPdla9gpAPsx&#10;sfdXsshI6kxBruGWSoFTgl1iXpxCnnK7gSWaM1kdR+GGxlMrmSqIV2op1RIr2XbJgUCBOSWFPmVG&#10;Ci+Oku1KlywNH8W+JRkJaPp6Km5pYGC9EmFRsiXZLe4DHU7MKSldQgMx1VIRSHc8HXADQq3OZCqF&#10;qbyYTqdiJZOMxhJkkxS3VArETUm8KG5JNi0mXaSwIKVwA6Zn7luRwY2QvJGtQKX43cRLzH0rMsYU&#10;A/Y0WrlgpWODEkER+1ZkjHnFfVPcUikMZP5osofotzyT9C0CqyhuQCFSkW0BfO6fySJ7g2ypFHx0&#10;plqYvmHfUimwkkvrHSFbkpGlYHCN0SWFSwUTuIDuBLfSJcTzp1Pd/htQENNBIE5bV8GtdAljcghF&#10;G26pFIYbEH/DLckAO6PPjR9QMFO4Af8w3IpsMiPkVoVshVHllBB5Mi9OkflTUp1JscvRXIpbmjMM&#10;RCDQbm539Sado4UjIPatyMjjYrwqbmWXAPZFOMMtyThZ9A9T3EqXTFdud0qSDKuEgaSKWyoFGl0g&#10;m1rJJCOBA9JKnclUCkweAodv8gGFWMV9pke0ki2VAkMcmfGp9i3JbmnBPgbGvuYq1Crpy+lsYk5J&#10;6pIDr9uENfe5FQAVdwqb3sjWZJzjCTQKbhlEhRvlAiaCUchVVAJwD3NKCoQ6ldeq9x1V/2EpEJwk&#10;rahkSwPjcIfXoaygRq/iLtIr0qxkKoUDwW9i9OKUXOFXB/equKVSeINsRUbAhCS+kS2Vwhv2rcgA&#10;lLisUcFRD0ysnQ3YtxSajNDTnen9SAfhPFw8pkydMdyKDH+W+XNmJUspTOsMFZ8sJOsBgxKXXXBr&#10;UCrBsakV3V/JJsNYptOd4Va6hJQkHqPhVmQDsjH9C5l9mvuG2sLCMNyKDMMEjLSRrXQJ9SnkEQy3&#10;JqOQQ73dhWkF1P4882HFvpUKOrBvyg8oVOvMN6dMxXArXUIuf8ra9l+camQ6HcYZLGe4lS4hfKG6&#10;NAMuzVNCbl0hrK/I6GRKdzwjWysFyugUTqEgsdxRNKWovzsWupWgB1B1o7maDG7PpJJ3943edv+d&#10;lbwiozcGs+wMtxdKwZwS8qT5kQSxsbINt1YK43aI+8ZdTm4YGM/GWwRxlGS01rsDTLF7u6/I6Pwx&#10;s4rEvpVSIPujJtsD/syPpMgApKvhVkoBbiTTjGxFBjdVxcs1yY8k/6ka2V+RUdUkZStdghnKTHcj&#10;W5EBQSIlYFaydAkL+WRaelF5nkuCLXPD4FNxSsouubm/V3YJ5TvFDa1sYuZUCiTZDdhakw+4ImN8&#10;jmr5RkC+uNE2ywC9r8hAkg5QZH8lG+76zNvtZCtdQgBPtc7j9QzZMBR4uYwuKTIGET2h8YxspRRu&#10;pmWseLvpwR4fCTcGERhdUtDV6Rb1YPDXT03m9y11CcDQ8fPF7S6k7HTrRHmZlUylMLiBO9MT4Kkx&#10;rwCHjzgr4kymUqAx0A1Wr5EtyQghceFEpJfGmbHdBKxIgBo9WWRwIzpj7JLCr8KNlTRnssjgxlIa&#10;2RrASkby2eQ6aDAVS8KCwM6ckgawPtFMz3RzeCoyuE2fJXFKCveqgfokBVO2aS1gkKhEu4OMUPuj&#10;GinZZBNqxxEwsqWBcYuhBoBe3IDquDqpLYXnAl+Qsh15Akx2vckItU9bYyNb6ZIj7ExfIuKD8ZFw&#10;I6xm3oBqhQp6kryR0SVFxkoepsH2vuaqZqhEImaaktm3VEEDjVa5RYylWBK4UTllTkmRIRuthoxs&#10;DWClnkH1lSYFFh850HtyYmIlG8BK3eGdyXeTAmtuWF2KWyoFOuXxdKuVTDKSu5RZmBvQAFZSD6g8&#10;cUqKDG7j55uVLF3COZ7p7Pv+W+Fe2TdeHBFTQDHGBjAlkfphtZJJBjfebsUtlQJxRlrMGv+t4bIP&#10;eDgmj4MnVLJRx2oGgzQZsnEBjEfVAFYApdO0ROxb6xKKSAw2lMBiyTYFfWYliwytTM2QuW8NYEWV&#10;K8QH2xQfCTdW0rymhXvFVcETVrK1LhnHW8mWSoGtBm9gojOFex0QzCSb9l+cBrDSSp/XW5ySIhtu&#10;0/JAcCtdAnCGIRKGW5JNGY8aqIEBGdtNhkpqriIDKoVWVqekdAla2cUUCvdKCoEHx9zuwr0Cgfn/&#10;pJ3Nkiw3kp1fhXZfoCv+I9qGs9B6llpISzZFmx6zFtnWpKSWnl6fZwYi4SeybvmxmVmwr1c64ABO&#10;OAA/DoDzICVM9i6I2hi2Um29U+By/IOc8cq49WrUxv9XZpycwEooqHStNmV3w01tQLkybjmBlSN6&#10;c4V/Y3fe1xZvclWYFaJanRr3QXBZSOXrTmrwiriyyvyW8l65Q45L60q19S7IqC3tcXAlpVMke8p7&#10;Zc8NlVwat94pEGTh4Ghlfkv3rkYC615amaeLVyFWhrhO4uvZNKlFehV76IKfzAmsnCMsPT/MRXwd&#10;uKJtW2knnK5RjUQ1co8rbUu+hHAJt45V2tY7hfItQGSe5rbxdVc8V05g5Txa6VUlLsjMtRUxmRNY&#10;ebUwLlT7GiVJjXGDJy+1LfmSWF9U7irhPrm+bQtJtpUc+j0nsFZvispq+JLY9xVQkhNYwWTpTiXe&#10;YMltC9qiUlv2JbGlrcxvKe8V+PN1V9Zc6VpV4gnMARVfktToyWrbeqdAoj8L2FJtvVp9Nk15r9xR&#10;yZuppdqSL+EOsqVy4prEx264yUqp3VKZ1WI9GY+tfr16zQmsRGypsPB1J7X66jUnsHI8hrzLSm1p&#10;XcK7AsNQiYamvFd6ktzcyso8qT3bVomq5QTWuD6uVltel+C4SjuqdNkqXwCX9pTaln0JqMHIAkqy&#10;L2GlVmLE0uWudV+SLlzliFLtjjZen+8+nJi4iXxU2tY7BVYKRy2unPJejbb1ToE8qT2uKvh6Nk1X&#10;vIafZJdTaVvyJbykOJXWkzlddqmiJCWwsgoi56zStqTG3pRPoDJuKYGVMC87o1Jt2ZdUozMpgXXY&#10;GbeS50pqJFUTeaqMW0pgjTt44nWer1GS1Ehz5kr0yhyQElhhMmu39+xJDU6YFzNKtSVfgv+peeV0&#10;cyun2GCgSyhJTiFOPpT8ZLrylZuJSI4u1db7Eh5j5AhoxSvnvNdyhlXOe2W+KZ1Iwy/2fhLXFTTC&#10;13NATmCNt6kq9ynghFNtsOtjpbacwEqybOlGEaCUauPTqZzt44r4pMYXULklWdTCK5R2+ZL3SoCy&#10;xKxktTiUWbnVksVqalscx6nsA7IasQgSugooyXmvfDWkIRU8V1aLOb/0dee8VxJY19IeJ6txbpcN&#10;XKVtyZcAydJJeR6M6weAqEdtZZ7zXkfOPpSyIkQtqPzKjJMTWDkPEtd9fj3jiBqbzMoJUNiG3CVc&#10;ElrCZFJjaT5XuI4j571+cAS9koUkaoS+OV75NUqOnMDKjMMppa97UtTInImk6i+9Mofkup4ke4zA&#10;cqm2Xi3OhMch9EJtvS9hpRAZdZW29WowtBBihXgJx91S24hGV/xkVmMVNEeif6FtaV0SkfZKVgRH&#10;BzsjWeFFhkOltt4pxJF39sKVnuzVYPvY5Zfa1q9LWJnXYnhEY/q2RQSjkj3Giq5TAyK1GF5WYx9Q&#10;ra13CtRGNLTgucjz7ozElTDelS8g5b0OnGwqsX0c78211aIzR8p7jUv7cMsFlCS1ek/mvFf0YiP2&#10;5RwAcZzaFvlEFUymBFbuDg4sV2pLviRsrMRLyPPujIyz5KXoTFajR2q86ZESWLkEP64NrbQt+ZJY&#10;zFTWk1w8ktrGixEVBjqrwXcTtC3kmRPsTrURU6jscbJamctnPku1TdxIW9gJZzXySzglWcJk7xSY&#10;NjiiVvoCerWorfT4MXmnfdu4xZanewooSWrMAUToK54rJbBysrV0CcCRtKisltBIDm/XNOriGoxK&#10;y3otMkOZOSpzaUpfjdP1pSVQ0iLFll6sLO9S0isxx5qPTFojXR8pzl+vSVLyatzYWnIjSYvE6I/S&#10;YWvWgN2Y7byLUbmdMWuVI1xHSl0lwMg7UhWA9L7HaFnvRHhgjBSdSmW9FudFid1VfEjKdyUCVJuy&#10;kxYA4f8qlaW8VR5c5ChapWlJrZyCzXHsDiFxDi0eof56gZDU8CGAv/JZp7zVgW1bcPGF2rITwR1U&#10;wlvH1K8rcP0klpRq69XiJhfe8ix82ClvdRgIsVeOK3IKoxsAamOPWkhPICu8U2M5wlqrMokmNWqr&#10;pYSyHki14SFKzj+pPVNCSz3ZuwQWdnylBQKT77IzktqY6ysOOae7snGOu/oKmEyu5JHuWmpbv67g&#10;037sGgq19Wq0LRpXwGTKW2WzQVyygpKkZtSWfAlnKkspoTzJk8eNya3iJ3O6K8lHe2ncklodJSlv&#10;NW6DLx3+59BHblsRkylvtUyXEt7ItbHZqHwB+b5WcmTjtNzXmExqRk8mXxInJUp+UtJdq1455a2S&#10;6MFjU5WvO6kxv7ElqnzdOd0V3rN0SQokTxo3SL7KEx28JNGpQd/DC5Ta1quxUmAOqKAk5a1yoymr&#10;5MpKIalR22Pq+HqZnPJWOapCMK2CyaQWE37p6mEIlL4nucyOgyCFLyCpxZE+0sgKXjmnuxK5rgWv&#10;kxq1RTp7pbbeKdCTnCuuBC5yuisbsNIV7RjV9+TKAqO0nkxqoOQRyymgJPkSFkG45cq49WrUVtyU&#10;prxVFnhMqCWU5HUJwesKgXnkdFeimR+lUEJSw3MVfUnKW+U6eNKBSj2ZfUk1cJHyVkkt5FKiSk8m&#10;NVavfAEVr5zyVuuzaVKLlTlh78L3lvJW426brRRwSmpGbf0CIzxJvNH99dydsmTrK7yUtxovl0yV&#10;i7IIFnVOgdpqBz/ZiXZqrJWJ55Ta1qsZtfVOgdowslRbr1ZfBaVrXuuh8qTG101MobIPyOmusHy1&#10;dUlSMzDZOwX2bwTUCon63G3fDXfUFhkbX88BKW+VZ+0fsdOvv4CkRm3MOJVdR053fewWK34yqYGS&#10;WL5W2pbWJY+dcKm2Xu2BycoxU47ndgPAuMWLXgVfktSittLlNuTzp9pYl1QO7GY1xg0ol1DSOwVi&#10;QXw3pbb1avXvLeWtEueC+S/Vln1JNTKf8lZZOhEdq3iupMYqiDBXqSf7zQrxSVxJqW29Wn0fkPJW&#10;CRVwEVsFksmVzKStlpZcKW014rWl1WTSIqjM9S+VdUJKduUxNfZvhZYlLWLzDFplE5CSVjmqHUuZ&#10;r31k0qIyWlbxkSlnlc5gX1SprPc+9RyPlLK60fklIiBpURk7xdKY9e6A9zJKL0LBHHaejilj4yKv&#10;gvNPCau8A1y61IYoWKqM6/AqBwfJX+vUeJoXZqoyZr0WV9ASzS51Y+8LYFOIJlQq67WMbux9AZ6R&#10;+Falsl6LLRtceuU7S8mqQD/8ztffWdKKay2j979e+aQUVxxB6X4N8sm6kR6DAShNoClVlYBFjblJ&#10;WiRd07JSN/a+gNdUQqvQjb3WyF2MQ+VEPNeldR3CY1WlhzKyFomEsE2V2TPlqS64q1LeYtLiuql4&#10;UroCkN4X8MTbXrmKlDyCrj9IUmWSKVXW+wIuiSG9uzJmvRaVjXGRSgH6vS8gr2wurXgktRV3VWIa&#10;UmorseC4HqCAxuRBGLTSLcPDR0ptXT6GoZL5I2rxWGTpqBR6vTvgsRFc3deNEzUuDK5lQKPXb01m&#10;3qqqBCNFjfmCsG4Bk+j1LmHixH5lphE1LvFlBVP4uNHrXclEMu1YuKVE1NjBHtErX34E6PULCw5n&#10;lS7bFjWqY81Ua13vGAi+lbJpqa5Xi8duS/t69HrXMBGlrazsRI0IFUetCqst9HqXQhZoKSQpauUH&#10;JdDr3QNzB08tlb67Xi0ec98r9wsMHylbNe58qaQLiBrPl/O2YiFugV7vVXjzvMSWihqBo527NSsf&#10;Qs5XZZdSSU+gut4ZMYMzG9eq670Kj6CWLkunul7Nqa73KgRYSq+6U12vxkX8eIda63qvwksPRBkr&#10;yMwJsvA+pRtLMDO5B1JZKms9UeOgHHfilWaEnOtKxmzlIReq650RoRIOE9Sq673KWG9drxZXIZTy&#10;PTAzuQeuSqwc1RK1uGQUurXy3eW8Va4toVO+XBmxKk9ZsnWo5MxVlveVS8CorndGLFU4xFlIsUKv&#10;dw/sbtelEMYWNchWOJLSbJ6zV4lQcm99pTOTV8FhEswojV3vHuJxay5gqFTXq4FMvoTSjJAyWHnO&#10;Ipbelep6ZxRXkrM7LrWu9yrxnHzlXk3GLqnFdTqVCz7QS+5h4VBHDSpJjbatxc5M7oHjn5UbiLEy&#10;qeEbeKq01Jm9V2FNW9pHUl1S4xIxnlGqVJdSWcmkZJNQgUpW44lrdtel6pJ7oLpKhhAkR1KLFU7l&#10;PAJ6vVdhQpjYyRQ+hKzGRdyl68eoLrkHxqD23WW1uFG7kgBFdck9AJVK6qaqwezPlQwo9JJ74KBe&#10;5cIIVSN5nDv6S1BJ7iEebS9tllMeLPe6lMcuuQeSwirkB61LakZ1vXsgUlfJuKK2XouHRbjqutaX&#10;vXdgHVa5gozaei1Oa3ONfam2lNLKDY+1hUrS4pAlI1CaW1NKKyn1lWsVItW/C7zFIUvONVRQmVJa&#10;uWOzhpKk5dTWO5S4jqQ0j6dEWN6WJ0BV2pWnlNZ4I76Q4UhPJi80MYdUyP0gM7sRYCNSWzQkrZge&#10;tyJKem+CU6hcCBNr3s5GUskmLlUtoaT3Cms8VleZdlIiLFkxfAG17633CivLttJaNiXCkhUD5VVr&#10;W+8VeDK8cqCQnuy1iLPypmGpbSmlFRawci3e8JG0uN6OV8hKC+eU0lqvLfmS2BSMtbb1q5MyJlMi&#10;LD1J20qeK6W0LlztX5pOkxY9yQvsJZSklFZCz7WVUNJivUZcpda23pdwcVNtmZcSYXmOm0NEJT+Z&#10;bnAN71rryeRLuAxjIyxYCDynTFi2/ZVsAr6A3gOBEo5I1WrrfQlLQ5b1hQVzSoQleZlwfK223itw&#10;11CF7KFtvZbhlVNKa7m2pEUachAplXFLKa1E9mqeK2kxd7MuKfVkSmktj1vSIqMVr1DykzmllQfd&#10;Sl9A0mI9yYal1rZ+hUFqaiUPlv1Cr+XU1vsSZsWan8z5s6wTSCEpoSR5hXJtSQuXzM62VFvvFSKt&#10;o/R1p0RY1iUztxGUaku+hGB6aRWUEmEfX3dtZZ5TWssoyb6E58sqnHgk/nUrQyieSu6JaEX+bOmV&#10;R/T6FUb5C0harMt5zKQ0bnKDa3igwhyQtJhNJ9j1CkpySisRzlKIJmlxny1XVtTa1nsF3pavrRRy&#10;/iyv2pbuxWPcel+CL6/N3UmLpTNJEIX7eqmt9wogucZyJi1qI3BY8lwppXVi5qihpPdAmMy41Wrr&#10;fUncTlurrdciE5mL2UrryZQJW/+6ky+JRx5re5yc1PrYrRe+t6RlrJVzViuUYGkOSFpxhoK3oipf&#10;d05rLbet3xkx4/DMaa22Pl4Sz5eVfEnKoR14tp1TM6W29b6kXlvSIteCXMJSbb0vKWMy5cOyCsK/&#10;1mrrfUl5xkkJsU5tvVco+5KURxuh3rictrCjSje4lv1k0uLhFJJIaj3Ze4VyVC3d+0pGLJkBpdpS&#10;eisW1ua3pMURzcc1iIWeTPmtBLErz5yS4dWvZvA/bARKXjkluBL3qNxTRG3Jlxi1JV9CT9aYsXTx&#10;K7EgPHNt4JJbCGasRMSlhFpyJUjjqfVl701ISuDBicoiLyXH0jrOYdda17uTMiWQsmN5rQug1Grr&#10;3QlXjdeS2dLVrywMyWUoTQMp03WrvS4f55S6DQQY4Ya10tY7Jcjy6dRCJkmL2khsqvQkqXOdldUQ&#10;ZdbCnUQ8ouCYgWFXW9w7WlnkZa2IGfKGVqm23jHAJJSCGDDtnY1xVCEugvvaVcKmdXrVBWzW4p0K&#10;Via1cUvepBhWYPHf2ciEetRYfSJySS8uC/x6AatahCNKXzeRna42YhiV2FNWGkgijA+nMmy9K4mg&#10;Uq1pSYsX3eJq+UptySkU169s2LoOifkmzqVXautXJsHb1Xoya1X3+SSkdFZW169Zi/0ix7lK45aT&#10;Yov7ReIInY0AlG1H6XNLya3VWC/+LdVGDk9pL8xc3enhXEtsftYiPl+buQnkdJVFAlrpA0haeOi4&#10;+bUCyZTYGk0rHFZj1JL/IZmdY/Cl2npPwn1FpTxtPrCuRzhwuLFSK3xtKau1yr/BuPWVrXwBpbkt&#10;3fsayQ2VTT40UV/ZeDDhl1rWewT44Nq0ndJn49RZiXogaNrbyDK55LSSFmmiXCpWaVnKZj3W0gWz&#10;fNa9F4lc6dqYpRTYyL6p3NcYi6SuQ+JUaCkww+HuTo2vvHR3ELX1aswzkThbAH+6wDXSNiqnvamt&#10;dz64Hq7hKtWW/AGnWSoH/6itV+PWxdKTi6j1/oD3yUuH8URtZfVfokzJTe/GjZQN7uKuLLaSGhGn&#10;uJqtMm69RxjZzFZuhaFtvRq+jtyxUm29I+G4bC3FnYhd1yVsNeJF20LbUg4rORtL5eh8bJT72iAe&#10;SrtEiONOjQyFvbS/z2o83DeXaEUST/vawGTpXElWY11RepKKLumdwkhkpnKflahxqrR0eh613ilw&#10;7IJUosoXkNTivHIpfMfh664nuUqGR0JKtfVq3AXNIbcSJntfQopO8BWFrVRKep2f74pUvoDel5Br&#10;wNRdqq1XwykDk1LbeqcwrayjarX1anETOhu+Stt6pzDt1FbryaTG8ySV2wH4LHungOPiNtBKT2a1&#10;A2q9tEpOyavUxsKtVFvvgiYeZ6iNW0pejayN0jFispP7D2ddt5qfTMmr3N3ERfultvUuiDUQr6pX&#10;UJKSVyHseCOkVFt2QcTmS19ASl7lUsnimiupweHH2ajCF5CSVyMGV+ICCPt040agqnYaDjB1ajzV&#10;OxW/gF6Nuz+qX0DvFKp3EvCZ9mpk5a5HrSd7p8DrduSXllDSq5HsweGayril5FXufuW+tEptSS2u&#10;yCiRz8QUu3Hj2DfPA5dq69VYBI210EVKXuXTLt2iGwHdzshhJ3peGreUvEpgng1tqW29L+FuzlpC&#10;O7HZzkh2OGRil2rr1QjCFVevKXmVSG3tPgIC1p2R3NH8waHVgi9JKa9BjdRCvEmNDoKhLdXWO4UD&#10;X1LKHibBqWsb7pWDepWm9T6BY/A8lFAatl5t3qCRS5X1LuHgBt+xFJhJGa88mVV5wZ4VT78oIQjH&#10;rRUl/Cc9rvYpnSRk29v1PjQJ504q5zKzXkQvSlNpzlzlLCnv7laGLelxXLgWB8qZqyzTanQpe5Ou&#10;T7jwpbQmyYmrE1FovprCJiDpFelEVsWdheU7bWM13ekRAi1912u/tKCysfS2I5X1eusKUVf4rnPW&#10;KnM2IbVSN/ZeZKylcDFJdN1B7mMko5Qq6/W2dSg5kZTpynqNGGhp1Zr1wH5p0FKmK8u8g+taKk3L&#10;ejwQWPquc84q3cglNqXakveJ2FEFIzlndeYJMRbyhU8t6a3sbUqV9c6AHSPDVsJITnVlS1qqLK0q&#10;jMp6PdmM/umnP//7//i33//413/56c8//ZX/8af4Xz//89dTxv/64adf//3Hbx/f4g9//+33H/75&#10;47eff/v119//449f/huz0f99/fO/f3xDnSLROov5njLD2ysPljKrx155tJQZtV55spTpzV55tpRx&#10;sb3yYinjMnvl1VLGBfbKm6WMS+uVd0uZ9VGvfFjKQTH32vzbwpiCzENZ0Lmpdg9nweomdQ9pwbgm&#10;dQ9rQaEmdQ9twYkmdQ9vwXImdQ9xwVsmdQ9zwUQmdQ91wS326vzbQV2whUndQ13Qf0ndQ13weUnd&#10;Q10QdEndQ10wbkndQ10wb0ndQ11wYkndQ12QXEndQ12wVkndQ13QUL06/3ZQF3RUUvdQF/xSUvdQ&#10;F4RRUvdQF1ROUvdQF5ROUvdQF2RLUvdQFzeGJHUPdXEFSFL3UBd3eiR1D3VBWPTq/NtBXRAXSd1D&#10;XVAKSd1DXVALSd1DXXAFSd1DXUTxk7qHugjLJ3UPdRGeT+oe6iJwntQ91MXtD0ndQ12Etnt1/u2g&#10;LkLcSd1DXQSfk7qHughCJ3UPdRFVTuoe6iLem9Q91EUAN6l7qIuIbFL3UBfXCiR1D3URNU3qHuoi&#10;DNqr828HdREPTeoe6iJQmdQ91EXkMal7qItYYlL3UBfRwaTuoS7ifUndQ11E/pK6h7qI5SV1D3UR&#10;ZUvqHuoibNar828HdRE/S+oe6iKwldQ91EWoKql7qItj1kndQ12cm07qHuriIHRS91AX56GTuoe6&#10;TVDHv61xF9RxgtlRj8PEvfH821IX1HFa2FIX1HFo2FIX1HGe11IX1PFejaUuqOPEraUuqOMIraUu&#10;qONMrKUuqOOQq6UuqOPUqqMex0571PFvS11Qx7lSS11Qx0FRS11Qx8FPS11Qx0FOS11Qx8FMS11Q&#10;x0lLS11Qx9FJS11Qx1lIS11Qx+FGR/1xPLGHXQi8AgR4cQTRK0CgF6cKvQIEfHFQ0CtA4Bdn/7wC&#10;BIBxnM8rQCAYR/S8AgSEnI0xCxAYxkE6zwIBInlJXgE3wsJmLBSJnGCzmnAjLRB4BSgS4TG8AhSJ&#10;MBleAYpEuAyvAEUibIZXgCIRPsMrQJEIo+EVoEiE07AKUBIjzll5BSgS4TW8AtQnwmx4BSgS4Ta8&#10;AhSJsBteAYpE+A2vAEUiDIdXgCIRjsMrQJEIy+EVoEiE57AKUGIjDtx4BSgS4Tq8AhSJsB1eAYpE&#10;+A6vAEUijIdXgCIRzsMrQJEI6+EVoEiE9/AKUCTCfHgFKBLhPqwClOyIUx5eAYpE+A+vAEUiDIhX&#10;gCIRDsQrQJEIC+IVoEiEB/EKUCTChHgFKBLhQrwCFImwIV4BikT4EKsAJUDIHDMLUCTCiXgWKBJh&#10;RbwCFInwIl4BikSYEa8ARSLciFeAIhF2xCtAkQg/4hWgSIQh8QpQJMKRWAUoKRJJ5l4BikR4Eq8A&#10;RSJMiVeAIhGuxCtAkQhb4hWgSIQv8QpQJMKYeAUoEuFMvAIUibAmXgGKRHgTqwAlSrixyyxAkQh3&#10;4lmgSIQ98QpQJMKfeAUoEmFQvAIUiXAoXgGKRFgUrwBFIjyKV4Ai0WROeM8wR6FDYFmg5AmvCJsF&#10;KBJN/oQ7dKUJJoPCexxagIlESJMUyucGSbMPFIkmj8JDGGqBicS4TjSFhU0uhWc/tQDTJ8aln9kC&#10;E4lKqHA5iDcKcTVnssDkVLgvXwswfWLcn5ktMJEYN2LmAkwkxh2XuQDTJ8a1lbkAE4lxE2UuwPSJ&#10;cblkLsBEYtwXmQvwkMjFNLmAEDhOleugtABvduZ5aC3AQyLPWWsBHhK5bFwL8JDI0SctwEPiGFcl&#10;9sMYAm8UBIncZWUWIEgcTY6FY/PaBBOJyrHwxLzXhLgUMHWiybFwjawWYCJRj4ZwoaTZBEWiybHw&#10;CIo2wUSiHhAZTY6F+6rUAhOJekhkNDkWXkhTC0wkKsfCcwTeMN6OipgcCzfzSRNMjoWXnbQAE4m3&#10;AyMmxzLejoyYHAu3fmgTTJ94OzZicizj7eCIybGMt6MjJsfC7avSBybHMurxkRBYE4seIBlNjmXU&#10;IyQh8CxQn2hyLDzSq51o+kQ9SDKaHAvPpKsFpk/UwyScmzY7UX2iybGMyrGEwBpGPVLCHUJmAeoT&#10;TY6FdzplFEyOhesktABznahHS0aTY+HuSbXA9Il6vGQ0OZZRD5iEwMOBItHkWEblWEJgWaDHTEaT&#10;Y+FOHRkFk2PhTR4twPSJetiEl3DMPlCfaHIsox44CYE3CuoTTY6FG8+0E00k6rGT0eRYRuVYQmD1&#10;gR49GU2OZdTDJyHwLFAkmhzLqAdQQuBZoEg0ORYuhxMcmBwLd7xqAebsrAdRuDbZ7AP1iSbHwqXt&#10;0gSTYxn1OEoIrGHUAymjybHwJpE2wfSJeihlNDmWUY+lhMDrA0WiybFwO6X2gYlEPZwymhzLqBxL&#10;CKw+UI5lNDmWMR6wS1Eck2PhgkMtwPSJyrGM5jmVUTmWEHidqD7R5Fi42ln7wJydlWPhNlOzCTo7&#10;mydWRuVYQmB1onIsXFJuFqBINDkWHiiUUTBProzKsYTA6wPdsZinV7gzWptg+kTlWHiswmyC+kTz&#10;DAuPtWgTzNlZORZuw7OawAO72YIQOMM4KccSAq8AQSLvIJsFyOw8medYuFBU+8DziVyvqAV4SJyU&#10;YwmB14mCxMnkWKZ4/6mf2kLgWSDrxMk8x8I7q2KBybFMyrGEwGqCciw8R2wWoEg0OZZJL+AKgdcE&#10;RaJ5joW70nUUTCQqx8JzB2YTFIkmxzIpxxICqxOVY+H+SLMAmZ0nk2OZlGMJgdcERaJ5joVnawQH&#10;JsfC4+ZagOkTlWOZzHMsXAKsFphIVI5lMjmWSTmWEFjDqBzLZHIsk3IsIfAs0NnZ5Fi4IVZGweRY&#10;uGFWCzB9onIs3Gpv9oH6RJNj4YJobYKJROVYJpNj4eUYtcBEonIsPMfkdaJyLJPJsXAVuDTB5Fi4&#10;FlwL8HYs3GKuBZhIVI6FdxnMTlQkmudYJuVYQmD5A+VYeJXULECRaHIsvOcoo2ByLJNyLCGw+kA5&#10;Ft5VNwtQJJrnWHiHRfvARKJe6TWZHMukHEsIvE5Un2hyLJNyLCHwLFAkmhzLpBxLCCwLlGPhQSuz&#10;APWJJscy6RVfIfCaoEg0OZZJr/kKgWeB+kSTY+G+dvmYzHMsk3IsIfCaoEg0OZZJOZYQWBYoxzKZ&#10;HAvvMEgnmhzLpBxLCLwmKBJNjmVSjiUEngWKRJNjmZRjCYFnge6dTY5lUo4lBJYFyrHw0IxZgO6d&#10;TY6FVxsEieY5lkk5lhB4faBINDkWHtDSJphIVI6FV3vMJqhPNDmWSc+xhMDrRPWJJscyKccSAssC&#10;PcfCa4dmAYpEk2OZlGMJgdcERaLJsfAsqiDRvCNsUo4lBF4TFIkmx8IT2NoEE4nKsUwmx8JjwtmC&#10;EDh9MCvHEgKvAEHibHIss55jCYFngSCR12TMAgSJPMZkFiCzM6+QmgUIEmeTY+ENNMWBh0QertUC&#10;vNmZB4ulAJNjmZVjCYGFA+VYZpNj4dU0bYKJROVYeC/UbIIi0eRYZuVYQuB1oiLR5FhmPccSAs8C&#10;RaLJsczKsYTAskDPscwmxzIrxxICzwJFosmx8LahQNnkWGblWELgNUF9osmxzMqxhMCzQH2iybHw&#10;dLh2oukTlWPhgVGvCcqx8OC0WYDOzibHwptz0gcmx8Jbg1qA6ROVY5lNjmXWcywhsICkHMts3hXG&#10;c9/aB6ZPVI6F51y9JijHwqupZgGyd+aNUbMARaLJsczKsYTAGkblWGbzrrBZOZYQeBaoTzQ5llk5&#10;lhB4FigSTY5lvj2VYnIss3IsIbCaoBzLbHIsPD0rX6PJsfDiuRZgIlE5ltk8xzIrxxICrxMViSbH&#10;MuvTKSHwLFAkmhzLrOdYQmBZoBzLbHIss3IsIfAsUCSaHAvvzwoSTY6Fx3m1AHN2Vo6FZ+XNPlAk&#10;mhzLrBxLCLxRUCSaHMusT6qEwLJAOZbZ5Fhm5VhC4FmgSDQ5llk5lhB4FigSTY5lVo4lBJ4FikST&#10;Y5mVYwmBZ4Ei0eRYeP1aPmeTY5mVYwmB1QQ9xzKbHMusHEsIPAvUJ5ocy6znWELgWaBRHPMcy6wc&#10;Swg8CzSKY3Iss3IsIfAsUCSaHMusHEsILAuUY5lNjmXWcywh8CxQJJocy6x3hYXAs0CRaHIss3Is&#10;IfAsUCSaHMusHEsIPAsUiSbHsijHEgLHgkU5lhB4BcjsvJgcy6IcSwg8C2R2XkyOZdFzLCHwLJDZ&#10;eTE5lgVKJR1DCYFngczOi3mOZVGOJQSWBcqxLCbHsijHEgLPAkWiybEsyrGEwLNAkWhyLIveFRYC&#10;zwJFosmxLHqOJQSeBYpEk2NZ9BxLCCwLlGNZTI5lUY4lBJ4FikSTY1n0rrAQeBYoEk2OZVGOJQSe&#10;BYpEk2NZlGMJgWeBItHkWBblWEJgWaAcy2JyLItyLCHwLFAkmhzLohxLCDwLFInmXWGLciwh8CxQ&#10;JJocy6IcSwg8CxSJ5jmWRTmWEFgWKMeymBzLoudYQuBZoEg0OZZFOZYQeBYoEk2OZVGOJQSeBYpE&#10;k2NZlGMJgWeBItHkWBblWEJgWaAcy2JyLItyLCHwLFAkmhzLohxLCDwLFIkmx7IoxxICzwJFosmx&#10;LMqxhMCzQJFociyLciwhsCxQjmUxOZZFOZYQeBYoEk2OZVGOJQSeBYpE8xzLohxLCDwLFIkmx7Io&#10;xxICzwJFosmxLMqxhMCyQDmWxeRYFuVYQuBZoEg0OZZFOZYQeBYoEk2OZVGOJQSeBYpEk2NZlGMJ&#10;gWeBItHkWBblWEJgWaAcy2JyLItyLCHwLFAkmhzLoudYQuBZoEg0OZZFz7GEwLNAkWhyLIveFRYC&#10;zwJFosmxLHpXWAgsC5RjWUyOZVGOJQSeBYpEk2NZ9BxLCDwLFIkmx7LoOZYQeBYoEk2OZdH3WELg&#10;WaBINDmWRc+xhMCxYFWOJQReAZKfuJocy6rvsYTAs0DYvtXkWFa9KywEngXC9q0mx7LqXWEh8CwQ&#10;jmU1OZZVz7GEwLNA2L7V5FhW5VhCYFmgHMtqciyrnmMJgWeBItHkWFY9xxICzwJFosmxrHqOJQSe&#10;BYpEk2NZ9RxLCDwLFIkmx7IqxxICywLlWFaTY1n1HEsIPAsUiSbHsuo5lhB4FigSTY5l1bvCQuBZ&#10;oEg0OZZV7woLgWeBItHkWFblWEJgWaAcy2pyLCuUSiLvQ+BZoEg0OZZVz7GEwLNAkWhyLKueYwmB&#10;Z4Ei0eRYVj3HEgLPAkWiybGsyrGEwLJAOZbV5FhWvSssBJ4FikSTY1n1HEsIPAsUiSbHsup7LCHw&#10;LFAkmhzLqneFhcCzQJFociyrciwhsCxQjmU1OZZVz7GEwLNAkWhyLKueYwmBZ4Ei0eRYVr0rLASe&#10;BYpEk2NZ9a6wEHgWKBJNjmVVjiUElgXKsawmx7JCqeTZ2eRYVuVYQuA1QaI4q8mxrMqxhMCzQKI4&#10;q8mxrMqxhMCzQKI4q8mxrMqxhMCyQDmW1eRYVuVYQuBZoEg0OZZVOZYQeBYoEk2OZVWOJQSeBYpE&#10;k2NZlWMJgWeBItHkWFblWEJgWaAcy2pyLKtyLCHwLFAkmhzLqhxLCDwLFIkmx7IqxxICzwJFosmx&#10;rMqxhMCzQJFociyrciwhsCxQjmU1OZZVOZYQeBYoEk2OZVWOJQSeBYpEk2NZlWMJgWeBItHkWFbl&#10;WELgWaBINDmWVTmWEDgWbMqxhMArQDiWzeRYNuVYQuBZIDuWzeRYNuVYQuBZIDuWzeRYNuVYQuBZ&#10;IDuWzeRYNuVYQuBZIDuWzeRYNuVYQmBZoBzLZnIsm3IsIfAsUCSaHMumHEsIPAsUiSbHsinHEgLP&#10;AkWiybFsyrGEwLNAkWhyLJtyLCGwLFCOZTM5lk05lhB4FigSTY5lU44lBJ4FikSTY9mUYwmBZ4Ei&#10;0eRYNuVYQuBZoEg0OZZNOZYQWBYox7KZHMumHEsIPAsUiSbHsinHEgLPAkWiybFsyrGEwLNAkWhy&#10;LJtyLCHwLFAkmhzLphxLCCwLlGPZTI5lU44lBJ4FikSTY9mUYwmBZ4Ei0eRYNuVYQuBZoEg0OZZN&#10;OZYQeBYoEk2OZVOOJQSWBcqxbCbHsinHEgLPAkWiybFsyrGEwLNAkWhyLJtyLCHwLFAkmhzLphxL&#10;CDwLFIkmx7IpxxICywLlWDaTY9mUYwmBZ4Ei0eRYNr0rLASeBYpEk2PZoFQSzxQCzwJFosmxbFAq&#10;YoGJROVYNpNj2ZRjCYHVB8qxbCbHskGp5D4wOZZNOZYQeE2QeOJmciybciwh8CxQJJocy6YcSwg8&#10;CxSJJseyKccSAssC5Vg2k2PZlGMJgWeBItHkWDblWELgWaBINDmWTTmWEHgWKBJNjmVTjiUEngWK&#10;RJNj2ZRjCYFlgXIsm8mxbMqxhMCzQJFociybciwh8CxQJJocy6YcSwg8CxSJJseyKccSAs8CRaLJ&#10;sWzKsYTAsWBXjiUEXgHCsewmx7IrxxICzwJZJ+4mx7IrxxICzwJZJ+4mx7IrxxICzwJZJ+4mx7Ir&#10;xxICzwLZsewmx7IrxxICywLlWHaTY9mVYwmBZ4Ei0eRYduVYQuBZoEg0OZZdOZYQeBYoEk2OZVeO&#10;JQSeBYpEk2PZlWMJgWWBciy7ybHsyrGEwLNAkWhyLLtyLCHwLFAkmhzLrhxLCDwLFIkmx7IrxxIC&#10;zwJFosmx7MqxhMCyQDmW3eRYduVYQuBZoEg0OZZdOZYQeBYoEk2OZVeOJQSeBYpEk2PZlWMJgWeB&#10;ItHkWHblWEJgWaAcy25yLLtyLCHwLFAkmhzLrhxLCDwLFIkmx7IrxxICzwJFosmx7MqxhMCzQJFo&#10;ciy7ciwhsCxQjmU3OZZdOZYQeBYoEk2OZVeOJQSeBYpEk2PZlWMJgWeBItHkWHblWELgWaBINDmW&#10;XTmWEFgWKMeymxzLrhxLCDwLFIkmx7IrxxICzwJFosmx7MqxhMCzQJFociy7ciwh8CxQJJocy64c&#10;SwgsC5Rj2U2OZVeOJQSeBYpEk2PZoVQSyxMCzwJFosmx7FAqYoGJROVYdpNj2aFUxAITicqx7CbH&#10;sivHEgJrFJRj2U2OZYdSyX1gciy7ciwh8JqgSDQ5ll05lhB4FigSTY5lV44lBJ4FikSTY9mVYwmB&#10;ZYFyLLvJsezKsYTAs0CRaHIsu3IsIfAsUCSaHMuuHEsIPAsUiSbHsivHEgLPAkWiybHsyrGEwLHg&#10;UI4lBF4BwrEcJsdyKMcSAs8CmZ0Pk2M5lGMJgWeBzM6HybEcyrGEwLNA1omHybEcyrGEwLNA1omH&#10;ybEcyrGEwLJAOZbD5FgO5VhC4FmgSDQ5lkM5lhB4FigSTY7lUI4lBJ4FikSTYzmUYwmBZ4Ei0eRY&#10;DuVYQmBZoBzLYXIsh3IsIfAsUCSaHMuhHEsIPAsUiSbHcijHEgLPAkWiybEcyrGEwLNAkWhyLIdy&#10;LCGwLFCO5TA5lkM5lhB4FigSTY7lUI4lBJ4FikSTYzmUYwmBZ4Ei0eRYDuVYQuBZoEg0OZZDOZYQ&#10;WBYox3KYHMuhHEsIPAsUiSbHcijHEgLPAkWiybEcyrGEwLNAkWhyLIdyLCHwLFAkmhzLoRxLCCwL&#10;lGM5TI7lUI4lBJ4FikSTYzmUYwmBZ4Ei0eRYDuVYQuBZoEg0OZZDOZYQeBYoEk2O5VCOJQSWBcqx&#10;HCbHcijHEgLPAkWiybEcyrGEwLNAkWhyLIdyLCHwLFAkmhzLoRxLCDwLFIkmx3IoxxICywLlWA6T&#10;YzmUYwmBZ4Ei0eRYDuVYQuBZoEg0OZZDOZYQeBYoEk2O5VCOJQSeBYpEk2M5lGMJgWWBciyHybEc&#10;yrGEwLNAkWhyLAeUSmJ5QuBZoEg0OZYDSkUsMJGoHMthciwHlIpYYCJROZbD5FgO5VhCYI2CciyH&#10;ybEcUCq5D0yO5VCOJQReExSJJsdyKMcSAs8CRaLJsRzKsYTAs0CRaHIsh3IsIXAsGD6UZHlIzCKE&#10;ZqEIj/FDQeD4kJhWiGukCA+RKAgkHxLTCnGPFOGhEgWB5UNiWiGTNUV4yERBoPmQmFbIhE0RLjqV&#10;eBk+TOYFhRs6Te6FIm7oNNkXirih0+RfKOKGTpOBoYgbOk0OhiJu6DRZGIq4odPkYSjihk6TiaGI&#10;GzpNLmb4UDLmIfG+EaVjKML1nUrIUIS3qkThhk6Tk6GIGzpNVoYibug0eRmKuKHTZGYo4oZOk5uh&#10;iBs6TXaGIm7oNPmZ4UMJmofEQ6dSNBTholNJGopw0Qkrk9aqFOHO7ErUUIS370Hhhk6Tq6GIGzpN&#10;toYibug0+RqKuKHTZGwo4oZOk7MZPpS0eUg8dCptQxEuOpW4oQgXnTA1gk6Tu6HOm+802RuKuKHT&#10;5G8o4oZOk8GhiBs6TQ6HIm7oNFkcirih0+Rxhg8lch4SD51K5VCEi04lcyjCRSfsjaDT5HOo84ZO&#10;k9GhiBs6TU6HIm7oNFkdirih0+R1KOKGTpPZoYgbOk1uZ/hQcuch8dCp9A5FuOhUgociXHTC6Ag6&#10;TY6HOm/oNFkeirih0+R5KOKGTpPpoYgbOk2uhyJu6DTZHoq4odPke4YPJXweEg+dSvlQhItOJX0o&#10;wkWnXl9GEe66U4kfinDXnXqFGUW4ESUlfyjCi7mjcEOnyf9QxA2dJgNEETd0mhzQ8KEk0EPioVNp&#10;IIpw0alEEEW46NTjNhTholPJIIpw0alHbijCRacSQhTholMpIYpw451KClGExwqhcEOnyQsNH0oM&#10;PSQeOpUaoggXnUoOUYSLTqWHKMJFJ3yQLA5Mhog6bzO7yRFRxG1mN1kiirj5TpMnooib7zSZIoq4&#10;odPliojfy4iExEInYddbESY6iY3dijDRSQDjVoSJTnaZtyJM38lW4FaE6TtZr92KMH0nk+qtCNN3&#10;4vluRZi+E3jeijC5ouHGFYXEQ+eNKxpcrmi4cUUhMa24odPlioYbVxQS04obOl2uaLhxRSExrbih&#10;0+WKhhtXFBLTihs6Xa5ouHFFIfGsuHFFg8sVDTeuKCSmFTd0ulzRcOOKQmJacUOnyxUNN64oJKYV&#10;N3S6XNFw44pCYlpxQ6fLFQ03rigknhU3rmhwuaLhxhWFxLTihk6XKxpuXFFITCtu6HS5ouHGFYXE&#10;tOKGTpcrGm5cUUhMK27odLmi4cYVhcSz4sYVDS5XNNy4opCYVtzQ6XJFw40rColpxQ2dLlc03Lii&#10;kJhW3NDpckXDjSsKiWnFDZ0uVzTcuKKQeFbcuKLB5YqGG1cUEtOKGzpdrmi4cUUhMa24odPlioYb&#10;VxQS04obOl2uaLhxRSExrbih0+WKhhtXFBLPihtXNLhc0XDjikJiWnFDp8sVDTeuKCSmFTd0ulzR&#10;cOOKQmJacUOnyxUNN64oJKYVN3S6XNFw44pC4llx44oGlysablxRSEwrbuh0uaLhxhWFpLPiTz/9&#10;+ed//vpvv//xr//y05//8cvPf/zwtx+//e3bD3/8+O2Pbz/848dv//j2w19+/PaX0Pnpz3//6Y+/&#10;nr+N//nD//nx27jOvIvGoP01/vcwLsRT46f/87f//ct//e2h9McP//zx2zBPHOJ+NogfcWFsC0u9&#10;fvm3X7PGyBvRz+jguJI9cYXf2+/af/9+1jDyEs8zFBi/n68k6fa7n//22++/PBryqvPUXeZxPInj&#10;cZnghNpYvX758//6y3/8/F9++X/JxgUbz0RH9Ob1eZcPPfU0aRnW5cyi4c9cs/so9vVnsipPjz5i&#10;7/QKQ6S63tY8cx3ciXR0R/7vHKOzM3iY+cx95M9LsFzPITz/jMa5xuDPvBdyhecKNSfdN0WTB/f0&#10;aBRNmx6Au9ocODgD+fzZbDPdfe5tO91X0evSAnbvenve2YA2BE4rhrcvodDmg4G8dN+M87JcjZqm&#10;9bneuwz7FF15ZL+Dz3VepzPCMS4jQ9sC3C98NpSf0FvnqV0AiAZrv6bRftf+e/1+Gc6kyPj9eDn/&#10;9rvPreMSrnhpJIgVQEXHtrj3y7jc0GeVXLmEw2hqYDAhmCtghpMIHDH+fMWzdSmXIQwnQcdft/m1&#10;kPpyLA/gfob7UeXu7PRlcLJ8uT6r+1/5wF9GNd1wol9XyztjZ0SE/l3PU3pXe7hj44yjAd2F/0uf&#10;K35wO3M5nt9Uc55f1xup8fOZZ4ouLugB+1YxzMcaBzmegwew8yjAamDY9edPHUUDyQkmEltbZhR1&#10;4vfapNN+1/7bfj+TnNz7jNa+9rvczktrbSfCqYUJ4jHNv1q2TOvV4zM9Ln3KWJ4sWtjYXUn45VhC&#10;kVBzszc8oBTNy79n3GlcAp7S5byKc9Je/BlP1Cab3MrW9rO1w8Ah5eaC1vH1FEf7Xftv+/1ILc1G&#10;wHVNuO13ubamhe8+qdpxWeczZHf1KdvQ9uoYf6ZPc8tYdbaMe/7MLN/GMdeV/9Vq5uHuq+aNPpWi&#10;6bTLW2zD+ZrryzCmw6vL6f7X/u7r0RwOvrfmiHgq9zkxXEXTj201Ny7bsjz3Ot2faee5THn9ueQT&#10;CJRTdBujN0VPWHMZxuyWPCSLrYetz08X9/LaNXzd5jG68Cq66b4adfDnyzA+4DwY00A3NK+wNcNu&#10;bW5IO0d4Gpi3GoJ7rfa79t/2+xHHcfUsPdU2E+13b3E0xafxJA8ZrhtQpgkznpsM/oy7e8yLV8Mn&#10;uvwakRWv8P7bfF8zC6MzuAn6m+6r6HlrJyPjzywoko+flitRufvzrU/f17wsLamg033VvOyvueeN&#10;YXj9a4aIr7Z561xX6/U2OvigS6symjENvMNMKzfX1mrhuZ0zSMpwsU7NPn5CdE3IPKgiU8DEV3Em&#10;Z7HQppkPGBf7lDZdM9++nsepX33K93EBBefzjNt2f57Wax3BSueV1PD1t0kj2/tXbJXYYeTZZcLJ&#10;Xmt3bkR6MtKvmllUXUsjZqkXw1qomRaf5/mouem+iu4R/ObP7HCuHrv+XOztkQm4+SP88TOU86qZ&#10;pdi1nXnzZ/Kkrhn16pJazWOM7VUzM0d2dSO9DWyeTpZVmv451h2XdhurYs1j7INb0Q9/3O/R8JWs&#10;pdufG4SuLmE5EMvep2E73saZa2Mr2mq+g3fACVyfNm96yMoJ58+esdXcPrpam6FIWHA2XRajGdsI&#10;jmuc75/7QJdcg9H7nOw78r9OT0K+2XqN1Bb79uR+yVJuT33FvKDLDw6AtLfI8LD81vAkrDP3ofXX&#10;tRK7BpLTxNvJ5LMcfMz4PQyYM8YzhY8/t7XmrbebF22t5bD1FdBgR3bltLbftf8+f8/S8vXhxx6h&#10;Rczaz951KXcftWw4Ni2gUXZSLKoaxthFPAmM1uqDX1+r7/gOWoW5ovyv01b2R1d/3XdSOK5rK8EC&#10;4rnsvaolOnu55VjY1T8aLjl++QniOtkr73TGtSICpXnJz6Xx7X4Odsh8XHX07LinK/LAKY28fcPt&#10;xTUdTyfArJA/p0835rlbP9/Zw8AB/HMQZybQK6P4tbVvCDmBNzOw51G+kV1VRFxAM3Btv2v/PX/P&#10;fmNsoZP5mGI2//7vN9YyzaJwgW2x0srNbWu1sHtojmNmapKPn8gkm4BnN779Myu36884vyuN7Osp&#10;debsQttf05Wxxem/7jlCladvmLnFWjZUMwPQ3CW9GQ8qPHsntzL/6xoJPNa53EZ3ft6x3b6EYWZj&#10;eiZTMVCP0GkyDFd0Ztfz58cU+bbm78RUQfqZJzXO28iy/LT9U+ws3EfQlu5EaSKA+ayzjW3779nC&#10;CN+0GZJ13nRdBdF+97ZfFpYaLYoYtTyTOa5+YUO+nenjmM109Nh1vP48EwE6txfsFLontzMWPu+X&#10;bRrwYCfYAhxtW/N5v2yEE9rGKeZAxXxr79kvbC3aG/Ej39Tr0Yz2u8+/+A0/3lZSETa+APcy7l2n&#10;gtv22Mc4s8PI4WZwGPHEh5eaWU88mZDWpTycFvHn51/7LzpXlP/1bCludbqmAoLpQ1q78e5NxAFO&#10;53hznf8Jn/xdZ3+bKNI+72D1hJlPo2IGamOZ25f/9WwtK6M4SnyqMrXlgvGkrZPfBBgZzCsqz3z7&#10;ypfJsE3/OqvtQ6K34Pax0oRm1H0RwErqimDE0q/uOblVcG+e8U5wcOthu5eUMEisWHq3Gh7+WqHi&#10;Qp9Bzdua6W0ng5NrRxlfgCxquvDwvVoWic3Xv6iPWrWENxrZ9WYtxTd/Bb+u0bs+IDZE164tIkrv&#10;J4n28Z+fDt17ASIGpuGw/exd57ACgIFpXxTTUUJgfNlXr8diJP+VkP21Yeb6m8uJ5Yryv05bCdRe&#10;q5DLQ1zNH3gE9FoR6AzL891XYNCcQTc+8+Y/Ioj9zM9t1eL5j/MEGxNkm3yuv27oNqMIFTzXgyUo&#10;bEC7baNn1uXPxeJVMC6vYWzml7mTiemxKH8OEJRRl4uQPux3nRzr9za2MwGjvETa+MQaPllzRYy4&#10;Wy18Omvkir4z7RAZPLMHCPfQqrYd+P60Q1gFF382N2i3tJvccbXXso1PGe/Y2czbtUGzPKcdJn1j&#10;B8LDu7GdOVW1M1jz0pftrwx9NmpkpmzrB3Z7z21RCRj4lvYc1TizcslbGxYt7f78ccYR5x3IA1St&#10;2thkv/cRebyeX9/GNNp2IMR3TtULjwH0tsq8//Wzcc0VfQ6Mhc5quAuK7IqjfR8YKyuONitNfH5E&#10;M7qhXxntFt+YWKsMCRgrv25BwylmyrYKFZvTF/XsKqJDU9urB7edg0XxtV5fGA7wubZqHbny5+bF&#10;4V3Wp8klYLDKYVl1Io4Z63kK4CoYjF0e425U3xd4E3rtueYutBYoN8c7RXQlxWbTENw7mTVwmw1i&#10;98WXWK6WgEmbDWLBkbsR97i0TmYlH13ajfyncJLWfrp6j3SPFl1lR7lduXMvPLYJ9Px6UDjP+43s&#10;bpknzoa2n7X/tp8va+NIppl26rR8+/nRFn1TkKht9NrPPv+yRk5PBvn98GLE4cYrI/2zppB3QGjl&#10;9HtoRHjnOWhXbW++iZET7uyTznr4nPNHMXL/yN4iv0QL2Jf2A8YKmT+fdcZ89gRZ6bMYWWVEHO/R&#10;wimCcKnogcjJFX99dV77bIivBpt5arNHeeU4plZm5DxHcWDlgK86dZkB8qdBrIGTwOcH+/Jqr5qJ&#10;ll12s4IGz9WPA8TwKltrc/DQ6aPkzywQm2GwI89Z71UzEZ/mwABrEOT1mol0tNja65O+igY7Mdk9&#10;B4OFpJCZvOjHxNn+/IjFlmsmRjY01zlRyzOG9KqZmOrV29wpm2fGgWdyweiz5pnrnuiees2s1ZvV&#10;M2P6HKlXzbjTawVy8/igbyIX5KwZbF9fb8ZU/teJMMIWBLFPXb6SvFyDaaXoszthTuI+Ehr1Mowv&#10;o3lJAhr7M25Y+qoGYHEla8zsB/P6dMDlXtHu+bYmg8Tl6EszjDnyGUat1Uw05pq36dlYkPaNwhuv&#10;jTyIwFmeBgcafCXRzGwFXpdNfP09b0xu10Cys8lzzsAa6BU/ZHuflxtse7C7jbO31CR5JBa55ziT&#10;kfH8Iq+BjFSHayCv5eTrz4QXr8BmTI0PGBR7mzO41wKZBg5plQRHtF7xhgj5iItbWSRfbY7UDuOr&#10;YiXU3pokBMdSO48z9QY/+Fx+M6MKDFb25Rhz/pnBMrwn7vLaFc87i7/82azE/dtU9iaYi1Nj933W&#10;HPtUo7eDnm5+m/C0hLI4bMCDo2eb+ZrPa+avcY4czks77jQxepugRWwWHv1FDqBQF0RkI5ur/Tny&#10;1NJHR2T38oCsIT4LPrz1YbG7vay+cTVkC/R/ZiAzACFyXimu4PxaWeW62trk9JszWbrnSaPItHtd&#10;fNN+1/57/X5ZrrzlKzOPL6j9rv23/Z61znm4Ad9OYKaNRPtd++/1e6K1rXv7/mu/y61pWoQjGi8Q&#10;UXD5BCD8rt36myGNCGTbg2KghZZIqWkrhHdAhIhuW6s3MIbsaKdTiUx7XwgbiumKEdyZlJWBvdzV&#10;m0+XL6TZ/YpB1zzhypL8mlhIzZBPYGWBe15XEIxBxH36aWnlBfhr/2x6QuiB6WJh7k6WhMArJxBY&#10;q4veRprc9oWu92cP2gaSmOcZp7gcDvsFHPPp6t5MS5Gu3KICn894DeMnqqEe1rYphE1lHREd+fm3&#10;RlDqZWPsrpu/beW+/XaYUQmYnqYTUpCF6Ebs65o+3rVsaWcER0aawT1tzHXlf7X2QaPxpT5npjer&#10;CHDUNg0zXlmW7tBxc/NEr/DPDcGt7a3OyKI4GWK02BF/0ac7seRmI0G/526tG4P3LeM9rItTuwWf&#10;mI7JUmpdfl8y7kyrV8vYpz2D+beWva2ZH78Y0jcLXfaeLSePADQOOX2bO5NIS5MgyRHyuj6aAZO2&#10;63gFbK4vhH3u5djZZ59k5uvPrCgvdpRg+dOnFNsMEq5VHR5C1ke44CuJhugVW5TcZsaqzThEq1g1&#10;19vMW9NX+s49cjaA7uvQAUx+DEzvCdkZxFrugf8JPwrOnt93HllBMBs2FtinFkP0XJN1iNTfz0yj&#10;p+9hwtifYd/u97m28zuJpLLz7O84sXfIoWQ29GwcTwRPfPbPTrtGk+ElD+q0EV/prPzIg2GJcepy&#10;NiZvyQlisK1pnUY8I0/1zInxwZ7aBE8+G81PI1pslK4PiJntBcTPwkDwCmsbD+LgL46hjUP777Nn&#10;mZfiZerHoPNz3NE56O1n3w1RsdA9V70jbuwKR3xmG0Etznec3YEGm0SprdX6NE5/f6fB5Pfx3kRL&#10;H6b816Pd7Xftv2f5HL8gjnK2/p0932k9t7m8dNlzX67709b/f87OBclyFdeiU+qs/53/xN7aSFsg&#10;jE/aL/pGZJ02tkAI/SXoyAOxJDRkU8XYPCv/9ezQH2xJ/cCbW/j1OP+t8ei2SaoUFPyqniAed7+a&#10;n2TX2XEKRcumjbN/txiMOAoKcy0yqZ0mYVj+G3P7yeSdRYAn6evF1FRKVMl9CIGMqcEx7uamN2Tk&#10;D6Ieq/nsptX4EoDoz0pa6JrNiSdhA3LdqKEoD6yxUx7/qdocWO+W0chjXFt+WxkLz/m8gnFusIwf&#10;k1zRJkJ4jDvV5xJrNIIG5oZUm0FWaVEyVolx3/N53mKxJi5quauvkzfaf02MbX3ogobicTc4xWtR&#10;WIEhNYVgQzknounyfR9hTS98C7z774cjARi2/CesTKQRTa+JIRE2Pn9Lo32V9weQj/90XhMbhG36&#10;3QGUwyw3mfiMsmM7zRrPsR9YPsiFPBJEVnGp9uH3U/v5E3U3JTYelMmE5/nrq8wjj+/VqipWZWZV&#10;GqGYg3JrxhHFTIjOhPWUCLaJDaaJNzBn2wH1JaIX/CLeHp9kxtWwy8P8N+fHHhMfiuFY6ReC7rD8&#10;Eu8YF0oHbvSJsCdvLz9JfL+fy5+wQLunAE3+3XFRJ7BoqFhf+WEyGwIfxhYalRwlsRJlm7RTgW8T&#10;HSKe/uAShtnw9VvHKl5cZeiOD6votMeGsFeqtAo2hMta66lJtae4PF6sVp4LMygop9fryqybWgd8&#10;tYNFT3Quzg8cQl9nyjkiGYq03o7xiKrS1kPg1ucNO0VV9etq8Xg4SgGelmvhvkcyotHnBEesUpTW&#10;D7N6C2ZVhW17q5It7y3EeJPA1Qkf77oUr9hV1LaIuy0a+D5cno0a/p3OxrYrTTa+Tj14yTV/1X+T&#10;L92twMOOOyWkeEoHpLCPfsrceyWXHMN2B73cKQqv0V1yaZhm3dEESfyxsaqIeT/8WNDl6lcVW4Vz&#10;+/r6r0ARmb6laP7EAomT5HNGfKGUPkwxUk9W8pGHxLj4Sbn/i9xoBHEFGEjG0aUQC12qgs5oVGeF&#10;TrW4If9YuSGg919QLSTW19d/5WpRLczq5qu1WhisnTA/iRKFCl1PEVQ+wfPpM7CkSNgSOKwWCTXX&#10;c0EyurlP8Nu9xcFlTZXaxz89aVSxqmxJT7SG1TbGTt09jpkgR4UTw7H5aLVyXzllGWscN9u6t/AH&#10;332EZIFo2s7j9ycHx6cAjjSePgM76uXyVfSznqBIUHAymuu5HbuS73KaQto8AysvomdMBL1HmPHL&#10;kiOVHy6JYZIi3RrVN5+C5BdiTLHuErxfWBUNjeR9Kzs9ZSu6S5Mn1OpV5xISO9A9tUGPVovZC4fL&#10;D7N7kV3r9Ugp82pVo/bVpA0Omb/mcNNmeQYWkW1KpoR3q9BaJ6WC7i7G5JI0lyJcMutYOoPov1Ih&#10;+6dTEKs9gNVyrK5dweIzslNpmlGPVvuLLCdHO3DKbCYWVSVVoXfQm/ADufIDi4bY9OO9XTU9WuL8&#10;t53MkYGTO3+lZCjKrBP1Zrn2qqkolrspnn/9UGVKUClHJ8gFFHmY/+bwu6V52GkLO7ZQ6No5+Yzp&#10;dsbKEn60hThIP9EGeol9KQe6wnlsjv+WYNcjVlZAHU9SZaxEIEKz8089JZfe8o3WcgSDH1MOovSf&#10;QwBoAfCIleOjOFTAEumb7WUK7J0B2Hfz3oIk2ETWfvCkL/kMi51NE9IUEoSkN2yv6o1rIdk+/oey&#10;uoJQyQW5aqmfZofvy7Mjzo8fPNF6OztMOSuRIo5r/WbHTK5JKkby3q//qNzrNi+Zi/jvg5XBe9Hq&#10;mkTgMRl9foy59UIS8S53vQUfJMdMufHr7uMpRVvzY+RsV115zLz9GEqpYoS+yv7La/6jjg5jX+D7&#10;fHqDjC8q7Wn2j4TVdvZJeuRtr3mlmw6r/zJkSL5mDafvSUHoU9hSKRogGBHPot4q1I+ZnfQEzubN&#10;CY1bniHj5nZYWEl63TBGpcIw9ac5bF2xxpP8C30/IeOnCfl9YWkb/ePwQ6XzWyLKpGGP89/Ezg8o&#10;zOasjgu6fCgYHue/NZ5Id8pZNM1MK1sEwQ0m4CZ+C2dCjziBCboK+DHCa98iOKB1FbQw5eo9VYKU&#10;X4dLL/GBOI6SBXM0cn2hOzMk6LI7VKA7uI8pHknwQrVmbzkt/rRyyrtbGGWbpLAxMQ7EyHRvdIfb&#10;tCaGwRbBw8vun7FNcksqnKibfLrx+I0JwMGa74rHlA94zWjMYP45tmUM+l3eDO/lxHZjfCSbbZAp&#10;F8uQP4tn7AvIkBfcO9CJmqwquhWdampizgYNqIirPSbf1mvGuiLecl7zbXhOVAaPSvjIWORIYG3K&#10;juNe4XB0hj1xADhC3yuyGJzAoeAEkYQ2b3yHbjKC3xpJcjPvxqvyJKN7Oi1jyC6s3oYSNiM1WwWM&#10;1XegPWY2xVWxhypQ1FfZfyVkHAHkoCXpw/i2uASGJQLQJ4OylW1iNHwp8YiLLXjJs5NB4PVPyRHc&#10;KZywtijwmYYAygaf7tgm7wCGkRP77+vPjem5cUwlOhcilSXpPfK4M47+UK95zx6oKXP7JMTwKPBo&#10;CyEOnlILDqAkZK3zIY7kZcqThLG6+QRQ2XDqGAn4IroFx2Po2VwPm6HOQV9l/2W6IDyfvhcZncQi&#10;++6QP14sET014lXFXKjLd+MmhoFnn8AOq/8yZJCUKT+cBfC1QV7OArGmP18DnQUZWCw7zz5k82bN&#10;CHZxWBlWHHC8S9un1/OPTRAscUK+4zp9lZ90XkoYjHMFKuscT75lOjWu6GyUfoUvMoZm7y2P8985&#10;vs6rauNCDi4awz4eBKZ9qtDpjPl43KfV/KWuPanvD5ESOFTQ/f1q8Dal/qOYMtnS+UZBO/FOSci8&#10;k0V5lso1aMePdJ30fatcIn3ftWsE+KyTwPMx3sfbl9PpGSQe8XRNvBOjDH59j0eNT50LVoGKNWh6&#10;Gd9ppKCgEJker6TO3qMQJwusQzZXBn/NmMxygi8rO0PmAGcMQ3r2RS1BhPuIkqefCtGEjO1SOg/2&#10;RQiNh5BBTurMGB98up/+nygHJipqbxXMXzcbv6hjcggN3jYF9VX2X8Y2p9+0rsyljeORMobIGdim&#10;pJK+G31iZD9VGRA5buAvabfD6r8SsuoAHQf+H3HmTRKy5Gp+CT6QdW3NUHUVlyCn3qSTMxjLugLW&#10;hF66DMafoc0bniZcIFvsFH6HYHT8mlD2Dba3syNZWv5M2nSEMrOchct4uvylu4sMAHSdxKzH+W9i&#10;UxmLtSaET0V1PM5/PZ5AeBIzvjg0sYHeZT7HPSP4a9mKXk7WVMcc7lI2LTCHLpwqaJ0QuqFKr00X&#10;Hk73M7VsM+Xe6384rPMtydjPmCAXShpZjCed9JJHtn9fHm8HIf+Ior/7Pn42rwLHWMlaf/eMOZQk&#10;e4dnSeREDRVxHL2YNMYDDHA54VQgqqNePkYxKerpsPqv2Gk4glwIfpeg3fbpNWER/3HPc8EwxDOY&#10;E1PNJaw35FmH5bUb5u95eLGmVfgRb3mc/3o8xGj/NzZBVuAv1HgZj38q0xtQLaem5XH+6+9ziO0z&#10;wKKe+YEe11fjtyhC8J4RWUw933uGmobub9QQIOuhKyQeKcOJd7QqJWg9wBzN2CDg2C1Vd1Zqhmfq&#10;vznHf7IXQhnGD4fv5YmMRauBoYQQpZyGlI1B87UyREyhiy4L/NeokZItPL4xR9q0k3vxZGUyZlLP&#10;Q0VSmuJnmkC7JkckoaxleMbAcc9UDZDyP3ofNGcapEjZdO4ZepcaWaznDJFEHrhhUqZ11ovOkOne&#10;6ZNy7avAmWViSQ5KhOkRR6gHN3M9Rnt7ARlNsLIzr40XxKYro3KUeHaUSOesidH+uazDvsr+K6kP&#10;W1aW3WBbqirpPlWKhwg1Gp0kD0eAdpIZDuC01LDT8E++WDMGYvX0HqW8fVFk0atVwJgY8U103LbP&#10;FELhk/VjhPEjCqZqt5oCwnT+K63ZFOm/PptrubFE/n429/EU2DnxD30Il/PnE0LPAs5mroKw5dc3&#10;J4p+D6W5wM9I+/3m+/jLHUhFbEyN1vM+0gRd/aobDqxcCZ7rEYNdyXCInalcgaKJJm+wBW80Ss/A&#10;nPrfn9JmqBSWC+WzvFEqfe4/ZEde4Tb+tDIUYOTwKoUbzTFZznBuBy5wdbtaFk6ONsSTJPnjPkPq&#10;DBmuhCso1INLQgK5dArH+jHawwaZLgKVxQZdVcpzh9V/BWZRDYHsWWPV9N0k4AxkTwwS7BFTHqsT&#10;RE4MD8WLE04cgE/7XXzI/QhTtkjc2FtY6RCmI0KmdF/140oYfGaN0cFInp+BbVQvbeq6kV8QuClY&#10;2bYbtolpVgk4uZy0pU7a6vjtvxLbXG5VXUOUTxjRybko4ntmmEQwCLv3icFvLIFmZPXZmonhqwtN&#10;rBk1fwtDUDxVpULUaFEO0SDjC6hOv3iQdaNynL++yn5qGUdIPXYYNHOCjSmP89/ETrNzYTLPTm0z&#10;nmUd91OroGCqhire+bvhlBw394aKIInn2FfWf3m+a+yGSFVPuyG0g2JlNycKTpeOPMYyN3aUv3OG&#10;vOOILLzcR/yu2BHf2I0YP+WvYoenF93fPa8Mq7/8FYcA8Rr+4ZNhXBYZjxhwnC+UaDkgjtRyhoyA&#10;sH+HGG3mjtSnyeDwTa7ILo5LP7rqvmCKQ3NG9XkOmc740Nw4ISg2BAGbXEPZxGcbBwj/lLJa2glZ&#10;/f7oem+aDSgDGA6fkLHBwgKea9bVWpE+Tko8EZgNMvIi9Tvimsz8Zs0fIku4/Yg0iDfgG0Fn9n7d&#10;+jRpb+VCma/fxCkCV7f2HBT7zfgPHlcFNzLZnnIFBdNzT+9nh3/H1AsT+dbixwGBjZTrZ6LBG5fV&#10;HClVtltKTvRLKq6a3U33ab6Uh2Ak0+yP0c9CpPM2zVCM8w6r/0q+Q7qAWtvEfol4OqXipZSjLh9L&#10;8W6UqhCg/a9MbHKEDsv8IWHy1m/yQPKjyy54nP9+nOP3OKV6pFbmudVJgNSUMpOTwHrrK4N2XcGo&#10;yqOp9fWVfaI1ynEw3AYAmVIVSbinNbzIWJF+Q3T0STPlJPxGzM3xcZgXvOx4hNVaSlBml7Vdy/i+&#10;NmN/fQs6DK/OxOP6mODApslSbELkMueI5/aFN6qddLVk2zJSWAyqfH6aWNCmhsD7cY/7MWGjN6eC&#10;/B/Hi1WRHf6YuWYMAoeEyczfFV0SM7jjKiAr97a8Fx2//ZexjcfYsVCQJbV11SeVi2TBwr/UrrY/&#10;JiZpoiZNtHxpHdZOF8RJvEcASB7wLV3Qec7yEUeJrMU2FSkUngpCrrsSyUAgkujHK9fvM+2/jCMl&#10;wuS7qCS60LFBxsYxO0RR3dqRYezLWxS7g7CZJWgdVv9lyHjCHVxBocjcnkkXGBreeBUx72sm68M5&#10;NhRdZP8s8Nxh9V+GvOQ/EAJkk/qasdbTqkNwE27udIG1hdjMNcPYSip1WP1XQsbNUKkVeE9RZhpk&#10;Tjwhivg0Jw41ansMGfgxTDYmdlnzRpGkelZ0jY/KXmeHF4rcxtMVBjdjrk+pjdZ/Pe64sjWnhB4W&#10;0oUbHa3bhX+2e+HE0SsWTrAC3SXn2GH1X95NrB7nDqn9VveFQaIzj4acNbmf2sSWLByak8305g6r&#10;/zJkHA+W9xiQaRdNCuZgmvEhpncDiERIwkWB56bddVj9lyGTTWtCQSr82qKHzARPc35a3tSumVJn&#10;Sl/8fPxY0+Dw+yII6XusbaOj80yxpojUhGqA/r2jf2XvoHAz+SmR5J6UfBsWEYrFheLPkIlIOy8M&#10;3xek3zeeZCIzTfQ8Gjf0x00gan9ytR1W/+XdkVMstSU0vkvq1iIQoU5VrDaKXOaNavcqy5eqxBKm&#10;OK7wm/VPYxiXSCPojDLeIC/yEmUV38CLNatRQa75jzobbJCJKRslIP73rl+sYgbv9TObG5nuq2ph&#10;1COzguV84GyYqFZTVWYZc1zGn3cTt1RGhFWZgL+mI41zDe0MAie5MPvoTSaA18bpzeiwuEGe4xR1&#10;yAX3owwMabluF7d+VFYUzsKtxxgu85lrR0KIamIDO32V/VdS8JrqRURqK0Lg0zNPT03YQxGtNas1&#10;lGVzyxPqsPovQ15y/DC+trseFcByvy11sSQa0FGyZBARfs2LsZ7xC3ysrt6kswW2+/5p3CdJ4GpN&#10;vq9Zyfx+jDZzoy2e10yCi1VgCi4V62j7vJROHDJBqc9B8woCxKM24+IdVv9lbBORzGwE7SiCtEOG&#10;eK39/YeA5oCvE6NvcmXtqun91wse2Uod5ITbPr16snDIbnKB2xaIJMWaFUWLiT3b58W/R1yGd7tC&#10;gIeCMOv4NKGDa0b6TAmCZ40Musenikq8ausnZ+6maxNAqUJDppUN7+tU0Zui2ryTap295J6tGddJ&#10;1TKRmAGRtI1UkN7xQtgZwPtjmJrrxtDN8nKmh5BR51JTUf4+ST/bp4k1xEbyGMjbY0JKeap47A4S&#10;DyHTMCq1M+IK+Fv7qUI5m+VQlB9um4E9WO2/3uY5ofXpWi2JBIkO8N3XTFDJtevc+43ve3vMxIKT&#10;QA5Ln45+gq2N50km5EOCRcKk81l5Gz3Of2s8wspxhwqmgFmP69DyLbni0yNJwJqGD31lePTrsqxZ&#10;s1oUvLbL+dB25gwZD2tlFxHB2HCKxSAleKCcFId0UEzIcGdHWRAgszasw/LavVpkvY8Fjgk6qWqj&#10;Fhzt40mOQbGJSWCHhA30aTxKae40pTiql//8fUImhQMObMQEP3xflwAnHXLMZicMz7uv3quW4ywZ&#10;4CGZDCd79echawFR2agXc0p3QAQOwN6NjXqGjL5jPnMtqYXgiAD6WJFvuYlJMQiXczGLNzdAsoz2&#10;rorwVkHXH7s6uahLdaLpBRE+snEQ+9JX2X/5HMKbTAPkcaD9dMhEydOS48RcciJlfzoyTggyMyof&#10;Qm5cSpUzHXJjgHDmjUuhplRdNdsS8vshZJyt6Qhn9XC4DducOpMQvU04rX1i4Ch1FvaFfR7zfghZ&#10;ua9J28hftqp/Gg3dZXv4fbI/9Nxn/K9QRvB1dNOILDyETFTdZ/eQVjuK95K2qezZPT+tYBDmFpbA&#10;M8iKCjtJAfMEU7etWRcrWliR8okJ3h+TO5aef/QdLj4ajx9Chjot3Mk63TpswpGqTA6W4fKAwjbF&#10;v5zKgW34EYUuY68eQiaoC0VqpwguU7S+LQo/m50SxBaTURdkqe95nvGyAfkFhRFw0k2/AflQqoK7&#10;1WYy6Qp7hBYPC3kP8XbL3O+8o/9KTvILbDvuhS9fxsrKw/AzkOOQn5bfth93aF2lcWPeM4D7DNvC&#10;oHPZUUy3JlHdZuPAbueZ9Fznm8A8SeZ5sc/0C1GeccwaabPtM/RaxVAkrm0dKTBjsa9zr8igSa7/&#10;cM2Y1PYlUL+srKaGbQjQxCt/RjCpSWFISW8GIR20PL39EPLqFSAKtB1YaTqmMLydqawXZFrGkC8Z&#10;GMMzpyKDx5DZ5AoGHLzXa0Gjinc2RoNvDwoNyPQnFYt/DnnxdyLk9jJh3ECuHMBbrwti22a0GBJp&#10;2ZzP55BXrye+vE3jZd/LyUgXWHhph8zJcN3giHy+gcy5sIOSHvEX1yg74AOrLN2NAFus8A9xs/M+&#10;WxNMHoJbWClG4zxxmmY+kcf5b41foqDsy0XjPXIqcGYrAvcnplI/O+2xri/pnKo9Vj7vDU4/5FWQ&#10;beQ8BDJZ0rvF6buPJlPI9Svy3sVlvssoxb/J+EwyeDReM0o+Nma051F+iI1zAbFiZ2PPOAfTzzdX&#10;c9wFon0u9EEFRbB3GbmmIyg6t3GwNZlByuHNmdrpRVc6GY9kMD+r4dDd3JmFCb1wv26faX+MJ79l&#10;zUtDrKyMGfm+8Np9pkvOAr0B2NDkGR7nvz4J63gyUC5Rs218w1/F45mVx93smQ5Mnk/lD/TQQfto&#10;JSUU7+9bqst6jnzQM8iVQV+uOoBO5HTdMPGBNlFIkLJJmwSQKt970uYG7TeWQbYboisZmdPWBjzO&#10;f413pZsW9cOBLFU8zn9rPHpl6jk4dHXqQhZ4nP/WeEKZSbEgPONXyz5dxs8IDMGbKdk97rivcvrW&#10;rAi5fm0ccXl8OIso2f+si3w4izeQ53zxgbFfwkeRDB6EQi8a9e7pX8UfRWl3lq/XbpxSu1dcANUf&#10;T+43e8AJzj3D7Tvbpvq7NytD9poHi0P1swKhLY8RQtvCYY/WVqD6TPm9cI0zZIIUTvSip0bygolT&#10;xf9yYpA4ZcAd5XdnpsP6cOowTN07F15JbbnP0Dx1/Vu5L+R627LmPfwOPYb37WO6VCRvmm8/wxi+&#10;tfkuTHpTHRtkar+++vFojwuhTyEvayY7aXN9t4mhZfV2a7gAlnnXuX0KmdyS5FyTqotK1k+rhnXL&#10;qeMSLV3NFpoazONNrHalD7K5iUE3AiTKYJ883mtOxk4GyKC0IJSuUplynab6L1MYFoBPxkFpJcnH&#10;TiWSBpzsNVEiYs41Y2zgPUi+0WH1XwUZUz6pk8wLApR9zbhB6jGcbPPJgwVHA3DJo4v7RHVY/Zch&#10;Y/Lb2XDI1aAiD/4SGzlTdueaqQ6oZCTW/CYPQUW4TgM5pL4QWyWtOCBzYRsFhR0leCfsySDRl9yk&#10;59hmkysHlyBM3pJai1rzRcmHgnobZKwQ12wTf1NKzwvI/V0ssu3TcP0kIXwHMnaauMMN4ASJmcX0&#10;7Dwj0pQeN04kkTpYSf80DoPaSPX426wa/IMmA7aC6NSLNS+658xhWrA9k3cFOELTy+OpH9MSRKIp&#10;pHGnZstaUzXpeeZe7HbaxWDK4/z3brypyeM6tHqLuflwINR2fXc5HDNlulbWjtZbfkEQz+mHcjhs&#10;LdpIdnS7RCp+sPU2dkJul31xlAlnI/FndMT+6Hr14OxEtre2dFiuxQSpIGFZjcyIAlZXF9g014Ad&#10;d/OMbXJXrfNQSbvXX8FC/thpdZJIMj5tm0hV9A53WP2X91lGr6VZWeRzI/mYRQ5FYPgb+5rXx2A7&#10;UPIQ2wtkrW9L9iS3ZUIGO5urgio8hyrQS9Hb32B7EbNIFJp4bIuaUpg93QvDVvlPejWttF7s86I7&#10;kPybeaQLthf1EVV1SyJbtYemXfadvddPKQEm7D0IXLX65TmY2ql5QlAH451axnhVkHyyFjQ6jw+j&#10;Zw6bv/lhXqROpxmFY0L9NgLOnFdfYc5OKlCwKEok2LN1FzGW7RnHs7b3eCAPNhVmihmz29YjqiU0&#10;pVJbsQgcL9njy/sHX1KOvR6iz5JT0iYkdS/epOR+3o7UV2Zc5QqVThpGvMRjRYA8yn89Gg9PuBCp&#10;9iZN9fNuMZssF2X0dbf2by+zJ/1tp4S+Cs8HxS7Y0gEdHxG57A+pui/03LbtusKtbQEO/1QEUAlg&#10;5u3hSoO4Gb3CvrINK1pg2JN/Cd2jRXw8H+SN5wVZjJ46tL95fz5Ih5L7Q4Ql/23VgHxzPnAtwjXH&#10;W9Rhd7WHzGQicflQ18g1XJB0C0ONN8kAGw+fnQ9lkOZnOVk9tUdFhEgIfVYNTDb8EyBNrzq8464b&#10;pHFlDkCoJ9pyaJbf4R9VOjVQRqtZwsfdWmhwnY9n0OnC8wHjsfrDAqWNBAOADLae84SGlITyDcYN&#10;O6ARsSMqHu+gyhON6+v5QE9wzjQGyZ7PBCz2d9LTBgl6zfQaMgTQTzZI+2j2NtQodCJlkW/zOnV3&#10;ky3id9SrQu+Yr6o3S7JO5dqG43A+JAE5MUcglmUFtL4//VfiT113EiZ2UkS567OogqllqzSsax+k&#10;U3mfP/DyE0wVymaMkEuPdFPYsk46prhTJiJr63lG3NjNVmSwFAfuUPqvpEqlo8c6iVOnHet1kr7l&#10;dgZkjis4s04I7yiMUFQ5buh6wQdwJWHV6k2uOFREZv0skeo86oSkiTv3hyOYNd6E2QWTeMZ7iD+m&#10;d0+Bh23L8DLAx/RZ9VFAQWlA0TVtNcj4jnefQZVB6Q+j0rG761JlUQQGpRBsYXK8vtWUnPOfic8X&#10;sP14cQAUL4+VSI3zrnjYkQYUR/I8tM19+dyoYAuZFBmlU7c1DPfyAEhgUiTK08ssT2Axap2eAICt&#10;hyexe4dRseTY6xUo0thONvI0dU4fwxyu9JgtYYOuhakaJY4CKg/1u80VADIdMuG97CD5aJ3LZxEs&#10;W4vbZSm0xqCFTVvnRAJ2b8bPLzC9tXGgyZqxFxsXVpbv8Y5H+a9HV0KOEtnKyeBRx33TRaZBYtI9&#10;uhqFlYdfKBEsRb+th2OWxEmGeyrIl/WcYHIf6CRCnGIRxys+hW1qHw/KQWpP8ymerJywmjLd2KFe&#10;cvJFAsrZfEjxdnWkDxrzMP/N4TQ8oG4lzp1cwK669zD/9XDEfZIa2eyZpnK7S+RJlz0Lf1LU5eNk&#10;kHRYh5oMgUGSAL8ZzTmMXZmccZnKcTsovM2zS5MmNQxhPoVvrK2UjqSDqpFnezjZez18RgJKKoht&#10;JPkyMxsLJmmo9pFgXRFSbUDR/FNUwcGoOjP++tr6L9PB8mrtVIFdP4zd1rMxyTlTKnYSBWboG7B4&#10;aiw4EMsx4wkWDJthc5A2sbIKHTXFes6Sv9qr2JeNBYq/OzFLheebnGhPdWd1kl1Ha/+VSF5E3UnE&#10;LKebkT2DrnGGdwIIUCX3TmAXUXpdLWZ6ar26vHsK2r6+7dgr3lm7uoh0D+svmwIXrF+1BHJtMd6C&#10;xq4ahhx+BvhSdSF9Os3Xk060HMarOrWocC+1NEg5U0oOyh9phRmxgR/LMbnyFYRCnrW32ujimLkq&#10;ubh9U5we1GM00NRD3mrdH5V5ua5i00jrUC+EdZ1q1ZAP7z1FJzoihiw1SpRyNVoojPtg7sjEijcJ&#10;Qr7hnsTnVSMmmKxpz2UCCal1S6BvSaI3Vmhf2QcrFgUym3JiniooABKRM7dWrMYHr27jfTL9N84k&#10;MSGZSloXWe+KC8TXPcp/j6Ov9a23OXHYHSi4Aw5nm5T8b1ahS+PT5yEHMgrMp3kxGlUlvz4SoD+O&#10;Juck/cNIOrkeP4/mtEbjFkID6mXxeTSNxXKdKLAln43HvuuBVRL4fmcBMKx4q1QkwZZS4rE0Nc8g&#10;ZAR4i8/lflyyi9/kkeNR8u00WOpbL0cKUFxHCIQtJZVjQ1OnmBBnOqo6Huk9y42DurCzq9v4uMli&#10;js+qvKypPfhiXD+IZaEmR7EHHZv9V+AWBZ/vxmdRIXsSK7mfSOHxkLZeW/mAwi1ZXEBCJqXSR5je&#10;1zwfunEluIRilt/oqxRzOcUCE1F1Np2yzutRflZOmZaCHU24l9L8VVC7qxfjBsQ46SCQZOHjeo4w&#10;iWOnkkasUZVICwkq4SJ5n7pZhbvR9ImJ6DbyJLLkFUiPaGW5jnpco9DWiWPIpuGBeAHDZomjgarZ&#10;H6evrO8beYNvzvg33Oael6Owc2nsmJsqf4t/Tl7eZ5n8AadhxnF4i2qTFf/cpOretVTvYYz2h19q&#10;ZydckH+i1JfTudlwgXafpc+YGslw2DOP8t+cm4oLckWk31ffPY86rgdZaizg9Ox8AEFBA7WYsnq2&#10;t7i3soXS50pXoTeZQUpDSo0fBk3b1IYmLOQUmYQ65X9cCPwXLUrTgUOaTV7KfaFhrzexokYM4bMm&#10;u3xGWTzKf3P0vOmTqT3rezJuek800eY2PAHz2I1egmPbcaH2/KqVf0ugPOFrvOMUI8x3JHnSkdfh&#10;v7EeWLnl2cg7c+TYo040wV5y5UKcWqp8e5ScJEbILB5KWA0RXIsdrW/ioW43Phtrhp0zFN+P/eHg&#10;Q1Sf14PwyWiP7vuLFL3bE4HPwPoao8ng++bbOKtyafToL4+O53vEFYHMtJQgXHWCWchVkX7k42B/&#10;V9mt9JzkjVzLjuJ34gdHmIsMUAlMOyJkB7ufvm44wHpZJ7TIgHt6O8Ik3yOlKS5DdeNqnx39qYLG&#10;9wMA4/flJ+NEPaEJWoiqecD44IMzi0qSmBRXQCQHJj/tG4JMDvkBgaSPvm+IIJpU5UNcYw3B6Ldu&#10;yzr43nk9JxwS78Gii8/Kmde8z0ouNYKvjJhW1uZ7KqzyCjuU/iv5mZrBJCbx9vZLBujHROlKTGg0&#10;L1g3lYxouz9VNlpnp0MxjhMa5ZCWJvRwvJzOe2lMZoA82mMuREaU1hSb+Fkcq7UtEjleG42q1iUo&#10;xKnWGdplTqmUtYVqdXURufb5lFjI8xMIeTLbfBXFe3MMwqBVLzzAoocxgwZWGxhkgGjSNZ6x0o7Y&#10;/ivQC1gqF/1hrKztw1CqHXij6K6B/YfzLLVvcPEmzxLXgEL3iWT5ofuHKaROxQa1UgxvXe3dvvb1&#10;fSAMQvQu3ESfZxqBrW/oAobqzuX1lqUU7lUYbqCR7elNhLnJASKOh+xOhBouKkaffe6OupDal4wJ&#10;0zcH06caUJKJ0P0SX3B0VSoOimFCoRI9hErj+ZRALDnEyFypCnTjVNVilodHzPa1fdgZgiKwpTFp&#10;Dm8ZMd/sjNqzZHkdnrc45zUlNGQ4f3wS9asp0LiR1f1uPMSAKXjbfA+hflzMqiSLN3EKNX4uRyuZ&#10;ZvHQBFYToiOBC8poSxva6LN9UdOfdCwSZYV7r6dC/cCTobMvG19CvLgO5x/ONVP8g3WqW33SAuGT&#10;rojii8a/GTRGq+uNPGmD6TaBROdvDOw+g6R6QnVKLRPpXulPhJ55omgNnU1S/I4+HC9yCs/L7PKF&#10;Un71jh/HhIT2iGvean9ckuHkK1FAeSr8zdNy4LC+QAdy23wUKuJ39y1d99LoCGcR/1/MDffuCxSq&#10;m50/K/Wtf5ZL8PzZkosmT+7sopdCwCzp94g81Zg9VdOrZFSbN4dk4B/oxAvtosPQsiJgcgxf6CLE&#10;qtRWPcSiVPP2WWxNh7UuMhPXMkpXvAlLRtqEEOg72H8Feaoq3onKMJSoQzf6aJLgjHPq2dQ4Y1kn&#10;jSSIpQyYOjg39HmCSUdIQtj5pqiifVYNzuIUErbe+p3QqMFl4ETZZ5ZUh9J/xTrVDDUZPcd3a+Ci&#10;GgM30+GYh1lmJCg9x21SYH9BfY9oiARauWC1n9wQLtV2QZ+qC3xnFvyv0xDlE+hm8SYG5gvcEndU&#10;0zvBVJfJEAJeivpnWU1myzpbxelQzhmQ/MjWxsHpW3DhVdn0/5bfqDbAVgv6V0VIP/Ebts3tR9RM&#10;umehQa6o77FYss87v8FLav8mHfLu+hwYdlAJ8V2V7Q/skWgVDuzb9RDlc3IxfPRZRylqSJ1tJhdY&#10;z6iguNYphyMy1PxJZL9wQIMm8O3HqXlGh2pmGKuix0feN2GaQMTgWInP6uK9ppVh7lcnMWjyBV+B&#10;QVrSqutwL1Ignu160rgfbT0YYECpdOPUwO1f5PJLp8+EFF3rsi0FzTuJj5QfcswbTKgs1UuaViVH&#10;eoRb9GjqDWK2Isa2ZTTSqxpS1tTL7HCTlu31jzcHd3gGEzKxbCoDyfuJbHDjRN3J2x2wREp8mRa6&#10;YtpHj2ASAFWlqXYFto8bfUWfXOk2u5TE3WhI7UNzV8iKyCKzZzC1TUGa6lvdeRman81vOmRRONwm&#10;xAz9Jk6I8vR2ydB/BQeQDPRsET+9fzbpaY5LI8G2m+QwAX2FJ7o0WRya0GWdnd9QkaiKkoFV2Rr2&#10;eXuU/+bcYMqZrY66dvW99tHEgSDIYBi0/qkuwh71wXCReyErzXDZ4zKPlXxjuDCUHLWxGJKTQvc0&#10;VRKTQoWLvUQMdE2ChwoMjDdHbOuIudNuUTqjDPZ4E8dPIzysEVoc50O6A+8PEasxITwfLyQsn0Va&#10;B14x5ruWxoTk/4oJobS3Y0IZr9qlxEN056FOXSjkuE5wZk8pVyJsS1EE0hOC8JqWxnRI4UvEw/zP&#10;VHmGCZvOsLYak7dOz5xHJVWOpZweHumnQ/lAfyidjnEMH+0z+kM35IawmBLaU2MIpL+hegQtqECh&#10;7wsJEU4rIqTyolaP2qNfXyZrY7doHkHmfL3rpmHBopWM2cIyb7yHHWPBBeQGtWJTlDth0i4jZT3N&#10;sLo4AglsaZ4zn5Zn9Ic17vt7kdydwZOvzjV5iXi58bVdNaGbvewr+0ALbCmafuwq2uvYVeb8DS+i&#10;COhPBsSLgmpKumItW25caQFrT33JxZK5nTJUymc4wliqwD+1TE0TUDarnYDqdtZxBPoYMGCiAr6Q&#10;VngFyFXKHYUXdZjcQYl110mskKBG7cmLCNO+qef6H/6pzPqkBXy/vAKOB03GhLDdejcPeAhvBs2X&#10;X/EZboefJN7EWOpnm6OryLl2DNu3K1m4cVlcPHvlrFSH7xSeTBvhtRI12kUl0bOZfavVSt8pfKW1&#10;PFolzRXdnBKFCu1jhYkoL/tfPoe21X/VjDJ2+qVet6qoEG33rQznQGD9oEuqiWWg9mtcY5dcejvZ&#10;B3cjtTty4gyt56q/4n1OBkbMQ9V5CzehBM4RSHWWvNGx+gyCa1LyIWfVgElPwC4AVlcGxNXZG/31&#10;lCmiN8lSYXKP10lBqwKe403ikJ2GaGniIqmDn4Nzm7EIcgTRiZ7DxPtjz8HVzzH4RUyIitGundAa&#10;TAW7Y7Zw9Bd3P5OsoHbQ4032swsdzGJdgKiHV4OXdkDOo0VvuesMYI01dlKBwDL68XAYNx7lvzma&#10;UFL6t35SHnypyLuMJnwfk4XPFH151ImyuESEHILxDtUim8qHOiZPp1ZPD5fNI4oxbhasA/1il9Vw&#10;odg+bzZOAQeWhiiYqLiXjkrwlXwIW3thXaNMqDfs+Cw02WUN/j+1e4yHfLZPiPgzxtt4SIy3sNqx&#10;2X/F7qHAK0I/3sQ66nUt3BbrwA4nbe8JRDqQkUAA8oV+BQ/E7guYiNTOKZay37+ElbpbA1eA0mc0&#10;W1yYeQ3xhfOblmKFyk9IPfovmKn0fY/y3xrtusFZLg0EjzrhkLY29tjjmhbGFoYKZ3M54aF4nuSZ&#10;5NOqdQ9MXNZzhEn4JHkmlsOuL5Ja4MAPYapNFwIbeWAoML3L+vB6Eyto2XxFeCdUlCdwwco2GtUQ&#10;pjFGo42EXbOMPq4HcW8I0GF3EKMZu3YS7P7eFKL1IVh5YfMtb8IduveYIgGn7KP9bGEYnJ2+5Fu3&#10;zleeTl9Z/5WYXOo1yQb4ascYB5BrE9COVBq1EhKpQWl8EX7IkMgzWpm1FP/h0Q8MTTW1ajfwGmSD&#10;3vmwqkFUqxiE9AimOnwGWyFxW3GeZSWoFakXHyowcKilFQmZvSpKxSvmADY+pM3fTyzS7iqUdtSp&#10;dUJkJVifhJ1n2dGjZeK0c8hITTg7agkkJ7MicIxnru01TpXcTTQ1CgqfOycVn4uzqK+qpGLB7bIU&#10;8LcVtao5YL6pe76D+C7r7IcZn1nyGcLU9ivxjkf5b5A3Z4FjpJMPnTE3r8qjTkdiqSPlbGfjBVPg&#10;UkeK11C1ksticQjCMgOaruE4J0IZdsxQDsGMV6ofOlYqH7xdj455kDHYxDX4OdVR88kYIaNFU/3b&#10;p9XPg6LsS7ZsXeBS9nwoOVTVVSyFaGk2Mbzs5gkmdPMns+t1UXaoC8Y4NIXHZWBVdxd3ewWnrM6O&#10;UA4BUSySK+xQOsblqs0cL3jld9cwD74bSGT036DuZX86pGSqBFEItQ2B8xfFoPue4OwZXeSYZaZ7&#10;LXZ5SHitAmYdSv9lmPOzxHe7ux5HRU2If+B5WKgWzu4bxj8I4CPMz3J9agR467faSYzdNLY/KBrb&#10;vunKomycRPbKn8+0r0ZvaQY8V5yQYrlvXNFBC/uGJlhZ+lbk5whfbu2b0sHiYOJ/yG7kj2hf+Wvp&#10;rZV+2ZW1oZkG8SkUuGmmw1AcVMY9N9k95hlMcjYy+YfY234vADZhplfQFnELscr3kXILc1Zl/MFR&#10;OnX0X0GfxNF9S6+a33eBRxaOM2ZUcbxZN8Sp0zQmmJSB/GfrJNcx9U74CxNe95OVua0uXlsuyGoP&#10;ERyuvSFsFo6ZRzDBntOxr/bfmt2uVPWW70HmmPo3i2vguBJRPMUtbktrE1QUZZjdpInX70dmpzA1&#10;pf8sZ38N0MscP0us035SauDMn2Hlt6Xgc3ZXMF0n17VnpZ2m81jJ4EEJj3CLbeL8KNWldvThbrFB&#10;esr3oKIyzuc4Nc/XuaaRYCZ2ngCqnbRGW4fd34OLPFPP5EaKKM2zdWJWpoMBgt+8U3hgqd0aZMJ6&#10;N7+W0o8St2/dZch6qxaKtDYy4aggZwPm1X9HVDlbjCGL5bJ8SrckqTt9kaCeYuMLaYJqeHjAvPop&#10;0S+SJ7x1f2I2pMaAb1qhxBXmEi2/+GMV4crknhmcfrSfcrw5QUwctJ0VNEpn4Vz9ziTYcJQGEoAd&#10;6TuPQP73j4BHvojXp0GEt5AsEdt5SMRUCnY8lMv++W6ikWKYBswhIVfMojnShiK4m2II24SIB6fg&#10;VWjiDUx4glk8QbXtsxBYUiaMprMLrAe8ZsESCMGEOH+EWhlPJvhrZIdbhpyYRyygb7XKW5yq8TbU&#10;ROlt+iPg4ZDhQrU0TYEXxpbRsLO35sI2w+rLuC1GkLWmztM3TQtp6A4UmP2oUXGiPepD8I7RFrmW&#10;X98E7lDulbk8VPhNU6aaSdVPekR4t+8tjEMxGj1TilPOsK+q/0o9WbXeTomDvhsiSYJzJZlooj/7&#10;j8kEQPbVi+sg+q8ESMN+F2Qw0cZvSB5AOOYK2bk+GzWh+Er7mMjuG5CEblOACHHbZwmUogoNzHFk&#10;todoIXkSyZl6Y39AgU6RrTetgyi4JQE4dlIyqmH2N8HZKe5u0hDPqMU8z2Af7QG62qg7Ma1PIbhB&#10;5HpklAqSPhaRz5jQs9O/5BVgEHQ9VudbGrPWOUqhOkxcAunpRMUOTeIhzMObhVvsxPosmSIdt2Qa&#10;OGmKnMgX+h1LmZ+FhjrdLp+9RtvX5ApnXjxc55KzgdTqpLlme6iOr+G2JR3orvXgWJ1q+i8fT0Lx&#10;3rLLOrEQqpBOOnmHSUJHmm4vcUsFilrjDTIxJdR+4phDksZDDM0NJhSWhnMR2DPcqu7T1Aer6ftJ&#10;GkMde5TKDbcLw4D1jTcfwkQjSLP4egSxIFQmNviQ0j47bpHPyfrrZD+Eiasro1YEhDahj8ORUMSA&#10;eWWMZDbgh4qHUmSPNGQZaGlCgvOq/OY7HnWkOBw1NgyGwtwWjixEt+2TKNJAQlhPqjefYYWVUQ5x&#10;91my1KqYIBdeMPF5+xrde5heb2KFqCj1gAGNisJBwszTo/zXo4kc7VSyjD7ikDlhRg4II8O54VAd&#10;wlIswKL79QroZ0RLYpdfcmH8vWoWOk7thVOo0DDd/dcUI2JezlO+1/s2rFCcrratgkYA/Juidt0H&#10;by2K0ZVQ5G8ecfjrB1gMRqPUhNa7RWqkqpMGeDjflguIipu+sPv1nGGyHcm/ruox+oPt3mvOGedM&#10;PUPGhBa/f4fSf/mMznONG3TzjFJugCthfPaasocnqvqZgIQ3nI/zlhi6puwRM9YdtlrK6WHxTIpS&#10;Qz17dsZJz3QtLNHxr42JE15JvlImVp1xmnqRBR8TcgXiQ5hTBl7NOq4DpxBhfPZqEJKvrRbDQoL0&#10;afOIvoP9V+4nsVdMhniTc9jXiYPIkT7lhm3aEAZFOjnocVjRoA7FZ8bQ0E4d1kAj9zw9yn89miXn&#10;3OTCqzCah/lvDmcw/STGUhQ1D8G78L7rcNQtDyfvZxM3+/AvuGQEvkEZFXjb8L5uTwlXhY0u5hQv&#10;FaWQDcUFVDEDpQT3elSy0iq7XbkmDmZ1QPss6SH1Jz/JPRDf4kB9w1KSIejDZlpQ1mF5UeR4Wu7D&#10;pkMizUWRLZ8mIcEhWYCrqcDlEzQWiiWjDIaV8ex0wFVLsOL92NwTdAsnMS4+rP4OXQMilAtLz6es&#10;8wXzwVNFI8V8ldVuH4Y1eT0yK/tqyW0kUhjv4v4PHfzZapV14p3B39Ljy6qMoydsfBhLZPOMwKLd&#10;e4jpvcomwOycFzlRVrOtBz9BevKpoRFPXveWbjpsb0xKdqlPdyei/itJStdN++hyYjZFk423J4GI&#10;vLh9A6t+c6lpluPzIZL/yYEdM774afH5EsrLD1+cw7KQlW0hlksQMKs7n4GlN7s9V1xav0VL1FnA&#10;HYV0zTGmzbpahJh7FKFxEIjW04dgCWy4ZpIj0msmyRUirSh2j/rFLbuRW9Mx3oKS8Wwru+EEdmNG&#10;crPNl6DKfMnD/DeIALFFxnMwZHrpzBich50oBwGFP92VFHSYbTwUDohXIaZNoyKqB1dcrk/x7CHx&#10;n1gpeut/vnKSgAw20OdlUdzlWj7dkZGsiS37uC4lhTqHRDVhXfFmD5DzoW7yUeU99JWNWw2CsFHS&#10;kms9IhNlRtm5jNb8E9rePq2AbXyaw7OVq/H20D90LMjswj1vOdl3r/9KAsCx5IxOMgVY1AYZCs38&#10;d04NknNbs/qZJkpgf3epxsa6YWJdORpDpVva8svufByPALMo8Tj/re+TXJUCWTp3WAafvo8+7lWo&#10;YZS9L/7uEXMcV1dgKuEo+9tYJsMxMXaTk5F3nvJveYx/1sSErAmW84xakMk0s09KEyE2mfADOlSa&#10;xyCHQaf7Y1KykpgwJN9BpkrF7BnPmLLpF0ZJLG/0OkjIPzZ9gUR4QkA1MUorzhztjG2SwRz2gmWp&#10;+K5BXh6P7mNNXikFXxsQJwQGfsNLbyDPWc8Ls+ZGLhe6KXbe3fxAxh+RZECbkkm7HVb/lXSMB1Mo&#10;jFlzurpmALZRX/1peFd3H/MYbd9vk0jwwu/FuxCv8SUoGzoXMlBUr6fM8TYnI/cZnpFx7gtt+3TV&#10;aknkyfmqRWrs8HJqb3A0GnMMHOmyty3FBMbobHZcDCOHspENHmWwGm8rk/RMkftMleKVVgzqPrli&#10;osVlptfxdQmoOsNe7JjLeJVee1ZclbHzo308bLkwp+7q3/DHvj/y5m3zv8H0PPuKhfbI80YycImN&#10;6zRqhLjOcv8G8krovqZvnsD1mGCLdRV5O4EQ5hvI7XADeTsHK9eB7XRDZeM6QPY+9lX2Xz4NmHvp&#10;5VMGn0L+jXBRskojkAmwYRvvF1SQ/I7iQe9wh9V/GfL6Lul8PXKClrh8WhrBDnlYZMmzXmJbB9h8&#10;48Dv1sfkVIU7a5LBihKUljBWL1znvGZdfml84VPsQQs2ctkMpOfOZNa3lRP8/91n5btu+7xA1vq6&#10;ZcLERpOB5H7jvpXgRH2V/Zf3eZGJNNLckpz49BS4uH91QUUjwOVkkH+p7P0XkKdMpNgbQ3P7NH6n&#10;JAOqtJRn2SAvYo+IBw2kXkBeuBC3BW253k1w4Tr9d5GoU5gofeydzgYOU7qRYLfFddDZhidobCSB&#10;ri2ChTKJYpVyikxDmSHPsb0oomrE2yNnfJpF1adJsBufrlNFCxL3TCIgTfLki32m54bKR8ai2OZs&#10;BDs/rfThRMkfCDCUsuUxWkSeSZwi8p0/XjPhGAgnISuxrnmQRqVTJqOoMk8K2kph4wJrQ1Zn1hfc&#10;k8qhSvlQHebGHjEhHbJY7saea26Pwd+rNStLOdb8Vz2P+7HhGJHWkI9J2drkM5Fgl0gTTSam8GbN&#10;BD2smyMjdwG82s1o4RQFd2zz3GUdww/1BrJ6rec+E3bc+TY8XcVagwBR03aVhXNGG/d8rH6N1ps6&#10;v+y/knsqE9Wa4+nTNHqCewTkw8Qw2TNiqFQs3BUvaPs7bGPMmgwOm7F4Kd7v84jKxKK42XLfSOVu&#10;eTOooNhJH0vIFi9daqevqeO3/zK24duWz9gbW00LaUYj5j8mJvfipg2ph6ftKNzDeUnSRTPYtGpy&#10;l2RSxUfJRwphcK/lM55kYI+Hr9oL4++eV4bvwEYcCQMKdzRWpHBverORwbrYqj/Gf2OYrCy8N5eV&#10;nSFjGvnUDqRtkJFJ1jBPKKe01RLp9W6iO9i9j55Ggk9flDbba4bx9xIeHi7zJtXgRVQTQlnQiVzY&#10;hR0dPrOrHh1ycct3ZxiUg0mdO6zeZi/4BRJfCXlBTUjh3v2JrSMLwBtJhGrzLRIDYNHxNhyPaTzn&#10;F7B1uGC+SwL6vii6xzisoX7CvU0DIuOvb9VWzEM5C4+lMA3a/5q2WdKWIsOnWXOihLaeZJg3MqBB&#10;hOtV2BTe93nq1Nx/Jb9Q5xyzIq7azgY5JWZROt3SDhqnq2E/VfTR8M3eNF6h1cJ5zT7XholEKESy&#10;w1XE6nHnmdIjMHGEMx4Dc5sKJYfu80hsaivVhSeihGaIgIOSVbXPzj/82TW3qhHfGodhxRGFi91R&#10;iQ/+7L479BJLzqPzmJ7AC2Sv3TjSaQ7PBm+Rm+A99Tj/zfG666ByoQg3XnjwEaeK06W0wDf1c2v9&#10;9oNSowrn0A5xiwUpuiFfmU4qDGK0iTtR/D5TgnN5DyTbQLTampvH+a9X1qCgMo19X6TLeWXr1JGD&#10;0SSg6LovnNB3J6aGTfjmmzgBl6b50lP0YSCPMzEhI0rS56yaLzrRNmohdOB2e+CUmyYHMV2o5bxm&#10;QhomRLL+yYjvn4YyiTHFdrFbcSvQnBi8wwE4/JgUMOntC+R9d8itrew9tNPvIgj4s+BfOQmS9stW&#10;8Xf9N3ef+BBGSI5HwFczI4/z3xoPDkJTJc+Fo2mO5HFHzOEXEu0HamAjod8WaliVI7HjJvNNX4M/&#10;y24ab6sY+A3nJ5qqziHxLgHdzTFGYQwJO/mYOMrmSvwiCJxqO5oeqak+G32VXnviiGgq8iQ/Ssg6&#10;lrOcqH08eE/Dl+URYDVNelyHZig65rkTePxSHhZOqUpXzcRY+Gjo2bmm8lYNkx5hFKw9oUZVPWT0&#10;EzKDL7sGwjP1X8+RUvFsJabx/xELC5r3OP/1+DYrDuoj6sJ2V7OxXKoC1O1cquFnqs8cpSuiGvZV&#10;i3nExHkPKM5LvwKfpk6o8yIcDU5zFB2SutgnJjUuzyq8PtvuXTjCGTIUkwlJhECoFmpphbA2bIbk&#10;RUgZmvd0yKi1GTdHCMHyHTfosPbdIbsoe/Kzm6rES0x5nP96N1FiLf0YP6uRPK5Dy7fUysg5rFLF&#10;Ns2YZgxW5UiBoAlP32zCNe4kymMoyHPssDwDw/xL2lKkd/GWN+r+xLIw316vJA0y2zdMdGiG8ltF&#10;Kkmn6vLZExLwfvlGZvmbUEvanv2PNiaWBAixLHd/Ri3kmJaGRcJpamfFK4iBlIaFpUmf+g6ZvBtz&#10;GrryvmmKouQYVOBYM1xmq9jjMRNLtZGy5sxBmxMj/Sozg6h6RuBal+n47bsJ0wZmckaM+3Tn3e4m&#10;48kTzdQTVMlZu+vv+q/3USRa36fHq2nM4/rs/Bb7nUaGOqEnFudSV0TBZ7dIJkWjmIyJx3tM3EBW&#10;bVS+CyMCN3BhQ2b5fNrLwb3Q3bIk/0i3z7fRmIond1j9V6wZQYhJ4Xe5bKDrauolyffy09B+pFPM&#10;iam/th/LC+7quQ6r/zJkqgnSaUBJPEXxjTODa7wo9WkM7A0lRDgqHUq10mevmPfbMDGeszsSXbMw&#10;kT5LOwWB3S6T8cqQfsBFoE9CDSk15E3qEXF5C1yXEZlczfkKIWDTe7PJH7/RpbaV0Z1Yzo8hYQGO&#10;RNlmuo+fqY+j8i60ruUEHvcMn76zcXiL60a2qSMjvWecha0Jgcwnp7zzNqF+6w4dVv+VO0d+s6sK&#10;ftAhAQ7YTogS7a30UvsB1rbHamcW2MGTe5dlcISM5KZViN+lAruveUlsxd1E/vQ+MXrCGTJe4zcJ&#10;gfQHd42x3FzYSn1RMIVMsBFkZZ+vTIPIpF2sPGaa4+1H0og755l1coXf6PPh4a9jT9s9O/SOm6Gb&#10;kApj4MTct+O3/8p9RhuttgdzpyZkHG1mlL/R1ro6B2fk7Tw7OPTvvPTbWVAcovZIJUmer8f5r+eo&#10;LNfUZkkJUevgrjOfV4b/wEouXX4yR3OuDL3XBhgBA7W2arup2y6SpxATVBeqgNlh9V85X+66U+Rz&#10;8AYx3fA3FGS6aChuGo/hcduhlkZpETBSS80DO6wNRxhtcCF/VPbLhqN9PBkPc+c0i218h+adkO3t&#10;qQtpTSHDD0/XrAs51MJJglb/kMSL2NlznBIM+lkMp2hgfhoGZ8X6RKd4KOF+AbnI+OHZhAfjM8hZ&#10;m/omZMwY6wrzCCyPVcTkt42xh5DXw3dYM7RlUwvdd7sVgyo1WTleM8LhDbZx/NsOo1EmF4Fpp+ai&#10;1ITV+3wQDipqMLbxLdf57jTVf5nC5sVtR/aOq6UONS7vrhPSVpiJFWQm/kLiqZVNofMkWFaRdkWJ&#10;ZIchSx6+4Be48d1FFYeZaWRiG5u5aBt3bk8DZibQpylMovYMeTv/uP8xCZI6cM2h23Weuo9fz59U&#10;2EER3+kveKnwVCcUscVNWM8KJapt4EFj6rVwBNnkUdQv3WhmRzrCZMULkJDB7ya48I64pSiQkWsb&#10;ZFBuy3LcVOPVdlj9l7k/qSu1H5TFRZPguSi2OjvECfLlMVHzzBRQKgTFaEceue0OgSMHiniL/33H&#10;/dF6JxQowefE3z2ujAwV6RbBCfl3UFqtDPdaWRCko8B9GtNYKgilPJELf1zZGTJxYzslVarfw440&#10;uquWFHwaGdXZFf5GRSdy3p7YMx6svlmlAB0WhYVerO7wGCWjuH89fgZ5ucaERaGAdBKFEWAtxaJU&#10;A9NjgzgRiMvlmpkDJs5zbGMJOh8KyLqNtG3kUizLY6axTQwWZF/vfPxwzbOC9/hphKA3A+0Ny61P&#10;DDKw13M+vkA2jed5pUrC924JJi3sE1Me578ezyWV9lmpQRDemM45jxRMaSN5VLldUkY70kZVeTJK&#10;5YOH+7GOFpHx8k3PHbms7Az5+O7yaS6wSkY5CeWbx08hExLzougUE3rA8mmcLKlFTIawPCaolfrL&#10;PNQPIUP9pkFqgVEKGqFwHy0iYWcIEzLiO6tyFS5Dy8od7vjtv5I6qHpX/mDyGhlXG2RiixaIVxZK&#10;JG92K6DRwBuL/Se5Ko4skIeY785FYbGXSLs+xsnpjgCsmUP/QltEejo/jePAsey0TRp+NbI7PZ5N&#10;KZa3L/u8n0JiFOgDiedlvh7nv7kv6nZUjFo3LJsfetxxN1fBQnxfDatXPRi9yRegIcslHftjtGhL&#10;LbaVO5ee0xEsVP6HWN9VNdLtc0VmV8Vq7UCEWNZ1RMGj+ir7r8QUIb1yfkqkb4KF/Fa1m46JHR7r&#10;CgbL2nr83W6iMpE444+yV9/wYHF3x+rGHO1r+bybOKlLRy+s1AlZOgqQ2AwZd4+A2jwVTJhCcPDL&#10;yo44XfrjnNRNepGrPiFw+g/VqHuWMG1VeZyPkeXW7jqs/st0Py8J43SZ7mvNSnauRcm06GteutZ8&#10;OptHyKsWcTr2i5pweryIekRsTuwZtpdONsza7841Y8pMbF/ZFbRVwqG42TPISHkntYqLor83hkDv&#10;w+nHOzzGECl+UY8fQsaFWP6R65pJL5mfvpIB4dIpL8mee0Nhq25y4JHytpQzDFVk87MNqWXSlxvU&#10;J7nTVP+VtL3quGSKKZbUuPPKQqG2zVxBUPuyCjwN/8fZufXscSzX+a8QvAywre98ECzfOHByEQQG&#10;DATOJUNRlgBSJEhm751/n2fNdPXUmnekWa/jANS3562p6e7q6jqsqmbKrtCRzPV2yutGc+cMpq2Q&#10;5GQciAX4scENL1UgRCaGyMwV+5kTRQ0MFl1AmnrfCIGs93SUiEarcKZPCSgt9U5fqbF2b68YMwm+&#10;wtwSjuBw8jET+JtQIBpCqbLPOLc6fd3LsHozmWxbUgw7cmdTAX+Zap1adFX2Gmd2Uqk4mtjIN+Fx&#10;xFndzKv9nbLao9qvNAkgL06UMZ2yKT1hIOwdU7bONrijq+oz1LaEPP+yUqSqB85x4yxgUj1GglZn&#10;envcIQGEya6wI1lZVZAOzny/u3dAd26mDqPcX1HXNtu0KQYfNKhRvqOKJ5ttMnXqCbuMmXiuLpe2&#10;V9NOv8aspt5+VpHpAVoypgS0AKmxfJ2BzWESD873XPLmnMF1VRE6sQc4+5jBoAk/sH43mLZVDLIx&#10;I1ZV5coIuNt2+eq5kORPq96KVnUHMDEwEIMzszfiayFncLgVuFbgdM2UbZyFGhmLwVIIYNgXg5ab&#10;Uw+pYmU1WS44lz22amxhuRCKdabIK6m/5roX63f17/Z7IB71e7jU3q3f1b/1e2AZhY4gtT6SOnxV&#10;/e7oHAHHprkbXIhw7QWLrTgg8byR+IApPi2++twsq4+cXGNr43mDtChaPM1VH29rgL4qhDEV+8Np&#10;2R7z4bWCfJluYVhn00fpf9VMETEsrchn7HxzMIdMyfgwIqGKldrqgxqsRA8oZ52jMWfBtssR5RYw&#10;3UDVX002f3qLTM/LCtecY75FpQ7EPDuRjPc1nAEb1ULSTkiIROPMsTbVNZVlu11+Q06v8CZEh2XU&#10;xGMmnlZ9r/gP0GW+yxdlPwQQV2A0Zptj5hxh668SBoZCyMicMyd+eVb4p+rw2MdMLdoEwlAEqa58&#10;7TEah8fF+RWETs4ZlAyIhDpHdKOLzTZAGF49JEy5rZ11BjBSaOJlVyGd4667C/1yJNtkvYQsHLSo&#10;mV3cSa3hNjAUeXqbEvQ31OO7EYhRnxhyVuSuaHUzmK0zog0SpT7sEvwju7ziZaT+pF/TdSYHSSuV&#10;mk4W0pXUmiQanDGgRol/SRjljmS7x3dvoIpszNzqDBBpnW35uautMV+NDaQZXhZSLvRutnGXZpRP&#10;MZI/wBUdrrN5LZN2ciYNgwgW53r19rhH+SZ1NmYsrg0WMTNT7dVSqcX5Iq+lPlXzsdyQK3aVykxq&#10;nbfIx8ZZ1Ui1kJchDrD+WxZ9Pg7HjCbZcnkX4RFqzua1HGo2uNMkbKoq6yECUouRcaanDNqgpvMi&#10;l6dMXqkKanj3qT7YTbzl9jjkjGaaie751XO21WlzSzJWSGh7LIhD7YwrI0ZgibdddenbCoNYR//B&#10;bKsbW53u2+NszGg/rL2a7YsNy/9A2LMeX8g2qoQmZ+PxDExecC57bLVGOISwfeulj1wBv0cP73+v&#10;YOv8fbn2cKnf1b/1frXtqigDwbTpD9Xv6t/6PfitMn43BE97/6E+wpSphn/k8ZXkscNUaneKwwTF&#10;TWlBkujRNGZuYsAuZu6Ys1zRmvVL7AKQiemzXQLbyExtoSNhuHJ1BLRJNwCsyh0F4J45Bi1hmXqq&#10;P/p8wJWi43qKMs5POw74aYoRq96VlqPiNk2kbWSGhwoly6RRivWKMC7BFY6U9Yuxy3e19ORBZYGv&#10;FgtHOVq6mVIvwHHKGtKRuPq20eriU0wlhNO162SDWpWbs7JFpfto1XCutiP6SWnw1KRQxXMlW9U8&#10;2cPhRJlYssH2Ak38go1b6YkrI1wAE1jAerEaQNg0Yv6OjpuEAFg9s1eJXNYtgcCHrxstaq3OmA15&#10;XJtTlczbJKPhfG3ZBfOT5wJla8vq1Ba5hC4T9VEoYojU3qjjvJ1HqmBBawwoYouUVLU022HR901W&#10;ycqCNC5VRDh8Z8Yq3FZ26rW4Yko65IMMjbHXCYR/cBSmyljOOPswBLx2EdAgYeFTcUZNYJ3WoIhy&#10;rbGHWmFVhdbVV4SDmRKTLOJDiNukRqnkGwkfHS+iBnWpnalL2nIwMxA9P4xI602J/ILFOx7z/gTD&#10;LK+YFMibU3yX7maeiKCOkKz3Hp47CgxNS1ZenG1WjnVeWir+8kDkSJ4VCRsENxJg+jmgCEfk6wB2&#10;edXjOqkzzorS4VGuEjwxz3O5iEpspszBY8R7IoIm7DjkrNfN6WSy7WBjT6Ly5mNNd9eceqzY1Pju&#10;ehxyluM27adlgH1bLgb6fFyvnlPClypO85/irAYs0xol3+GaF6A0MbA55svHZOBnNlrTk0eL6EZB&#10;HnB+9cWrMb/VBv+PxABUETe61uPrJIxMXXVIOrIjuU8SpP7+1XO2l0s+/tOc510ScL5YSKJ1E3+F&#10;WTymc+Nsj8l15oYkCTOC13UuXGLm1YF50yQXHwZ+VVVYYzGum23Lrmt3+q7inMTsG6/m4WpBzTGr&#10;HmHTswj6sXY+1J7qVFkJjYMaGywo9WNaBzUdgo0zGNX5YVfWm5BIIbJar1ZY0FSFXMbKa23hoI0z&#10;CNYZZJALfMU6c4jOAreDY1a40bJ4SE/sD2nweVg947uJKFxhRXPANVwLqE4PLJMt4OUlQoij5ztI&#10;AGAV1qbju9ZoZqY9acuorkjrQl64K3zKrYAC62OcmR3ISCCaqT1n6O6Cc53Tw4MFMjRxq9jQ4wYW&#10;qOp39W/9nnxi2SgChaxhuvb7QwmWu1G7dnOmpqBYWBEI625r0d6NYEMNnE19hXZmMWi1XLSXAU0V&#10;0Za5pgPbNzVNI6c3tjmQF3N6PGa24mailiRsYwZsXFMi1bKXI5TTZjuXFIac6TIzwYMX3jYtAHl1&#10;iejl3gHHPmtHtyBAxllxs4ktxMDx/AWx+waNOnisS8dqMa7VF9y0Vz73kSrabp5pRXdzMXSGTdt5&#10;qtBwzAqa11fj7bojyjVIHJXzsQ4GU6Fk5KvDMyV7UuW5p6KynmnU4OStMfE5KIp361owXn1xYNkh&#10;PR9nY253SR2+moHMDTtfvX1Yt1vm45AzOZnysA9iZ1T/bxVHl4aJAXrn44yzFqdc8M0LmYOiL/pW&#10;WjEN9u0xXuiMx09zP+OsVo6bbavIm4kQu3lTcZeclRyd2/1azlgem992yVmGdilmGVsu2+RJmx9S&#10;j8MxyxmY2+ZCtkmM0HRvqPXLumJptbknp6scctbRWurxcj+D9SG/WZxrw851Jmu92Tx/LNu7UxUq&#10;os31UrJ7FTWo39W/4xTmUsGZFN0sQsZXvzs8kQgMaYlWA0Li7PUaoC5mEnfRF7vHGk0NXGK2PA7n&#10;tC/XpJ2TRoevbcqniM7Hi5M+OWtpD3Vkjb1i80juPBGwAC86jex/j5UxD+RpwJ/NKX3C6D1Xc3qh&#10;3oF8kA6rx2X2byNDNmdO9Eo5VUZ+moPztNxezZwWJGY7xudjReu2HcI+vcI2XwIbte1ndG17NYs5&#10;t+6l+UEBQWtGUJG9TI6A9MFvTOfsVLBxJq08leylTUUrQuKGRV0WWcgZe3xKP2FPjy8QTp5YOPmY&#10;XkUoNHlplOWKoPyMbxezE0rlxaZh6V45DWMaNQoa38ItCvXWOnB+jP7y0XBJzXFVzDpT1CXvkwX0&#10;Eyk9ovYWPlquScFDGrTkVKeH4DrJ/1r3LHEUqi+K9CKVgD05xzPhsLX4IDnYfUXLaHMnQa1Ra21p&#10;FTR6Rc8XC85aL77AajCreE2D7XUoEHqTqyndoo43AEmxpdiXjEg9JbRra0sF8lQ7glitT6O1xbvd&#10;wCXsoRVVMNkSuJlpL+Tco9/c4VC3VOh6ECbrUBMfrS1e4wyMq4rNo46ACGdKVFBvFyn1KS7VDC5B&#10;8M00nH9MOkeLnJRNt714e0quZKy8MCRXxGy4kYneVuvqHYyHlFltr4O5IFNXcnHtJONClM/JybMD&#10;SyFR6pSzCtzESs3Rkveo8wTs4pCLTKSYnHKyt2ZT88W0UJ/bixiZJzzZQHSxrI8iwpQrR1ok0VK2&#10;SMl/mF3McKZfdjTJ7Nu5QJgHV4gUGYXSQ3RUG21J5mg5V+rcvcR62y5QPC0/dp/IWpZXD1JKPQia&#10;sn9CJ5eVf/CUHT83EH7Pmg6N1haHfgK1FWT31SNkVZdLqumq0AP9o5DzyZYdseYHM7Z0ZSzPgwK+&#10;HciSA2ZCtoiiqOa1sVWLgIpRAXdQ55lUXQgcVxuIiw+EkeovBkhaskrDS9Az9pTLNkpjK8KyLlA0&#10;WrV5LctkIy2RIuNcvYxbL83tqWDl6y7A+VXnlHy0GJFjAwkd5Y4lwd/q7QxbAr2WJwKcNZsNKqp8&#10;RcqEcDUVAeOLySdiG/3RJHPMr7nbOVoBJ4cOk8NyhSQL7TlXj1Peg9mUK3CV4fgoMq0OUXkUALbY&#10;cmhcEdalwmXaQ7qr0bNxVM7NZJxsZU8bkOoXjHzR2FdixmXxlTrn05GMPsnALmb8XF6JQ264mm2i&#10;Qeh5N/z6SJJ1N1YhyuiUqtrUtrYMBl5jPChKD2HrWt86+EikczQfSrL7bfcggKtgnu6C+u5V/Otn&#10;9e9qYnIYzy68wmFNlVQ/O7JdpOXrNCezyHr2QWF2ThAYGXjwMPaUma7TgmsMN9feGflf41s5zcsW&#10;Aw+xu51QVznWXHLU77oi6krP8ktv8Nyv2CdkMF7K4CVotYNFcx/wzLAxE7uOl/ZR7LFVri4kpyZ7&#10;jJPqn9pc4O+Il/75ElJoUAnXG9mN+58fzqXurlnTNqDVObasBFsnzMj/wp/Pts2iuwpHRpxADSfP&#10;sVwesdUFiyO9C9wcPKGx1VWLIx1JmQVYBYu4oOlUCqbNL2uS2PmYFmfkc8lVdtUR2YnqZ068LgDe&#10;T7U04kYIHAsfPo0mhsrlxNMNIF2+lf8dypyzhL11/JWHbDkwh3ajioTJsY3D8V99qSjHQP06WwRz&#10;2H7EQUgKX8F2Kbld53W5rsNfzLkwzkRgKcDrfS4Qo2HRkMrgPFk++UK+D0fLFh4HjFoMEIrr0yix&#10;GxUB6sjFX/6UtOR6UCssOoCMEVukfV4doVbi7tABHy4cOGwFxOxsqe7ZRjs/OWKLI18REZX6qVNA&#10;OwcoHSw8KGcTZa7OVu1O16OYxUDzXrG20piTVFlHY0t4qCaZ8NeuVQ7TVM1T/kykaiONrYMxPfpj&#10;IaHYjvsuL7ufc5SMrk5YI2QE/vy0ukMUuYNmUQGoHRx9DYcFqLfWv+NjuHuPlgjLz5lU9tSf/pza&#10;Gplt6885mqLbblAB1ZyPJab2xDQag5oXflC4g7Lo84+IVTWqrlpgH47v8/3ig+JedaIj61fyjU9n&#10;gwKIMRquSopogLGbA+e1TpyuEhneBunR5eq6Jq26NXn0/FbMkdiYDQrtWfsaKAJwn2RQGEIj/KoL&#10;T7HVdl+5mwN+frsiA/g5p/Mi1k0ODgfViTAl3JBGp2+vJLHlhppOyxEqII4qw+xwUMdsl4sGF6nC&#10;QyCe5rNFP+bVkKbnDzO3ewoAckik2u2unkGkcHAjpCgWtiBxxoUD734cC0wWbCBVOHGJm5s6UkZn&#10;gATpEYYGqW3m4/O/6sXg/MYhTd75xQ1pEgpztMz/zoVSLITZWT8ZI+2KM8xWjyDxfm1Z7ZpGzhoP&#10;ViOiBVG5em2Jn4/6iEY6J1l92Gttp9BsT1mgMVPXihQ3B3IgriJ1Kcn4ZqzY+hTDzr1yTtKBimGT&#10;03u3Npovpv+1Li13S5bpBmCfit4ux+SrRsSLi2iww/0hTlONlDm54vzCjhlOGxdb0P/WXouRVvYg&#10;oMMd0IBufsPvApHITOci/MLYxtdyOu1qM9jAJUlEs3YoFcLDzOcy8ThBAzwT7VbdzzoWdKMsSeG2&#10;yhKjg4fMZ33tlTyXWRlfy5hNBaiZWr2WnbqKyfwgfl1fe9393xhcZS5y1BIx6TKkC25r+viZf1B/&#10;yG6/QgE3SlrWCTLezrL2QVzLsuu+gbE3cIbSiCNQm63nNre48EKlNJ78D7U/qerfhWnRE7W1gZKo&#10;1ny1cHxH+nFIV87h8oNW5uXLrLbTcPdrTJthQymOuKr+9mvntO59SdZYGuYEB9DGQ9PQ8UJVx/sF&#10;Ik2ysX/UHfd8PNpYQ74wkcZNZ+0LfTz2a6GZBof61eF4tp0q58ObcbT9pgI7P5Lb+uCGyV87Gs8h&#10;z02aZAnuQqnbxsDNUn+/JjCYI/BZdqo6Nf6BTBzx5HAozUvNATFKe63uaxmvRaGjYxpPQl5lebAa&#10;qto9GmfN8SolXLlcRhLHIWjYQVO/qn/r15VHpJKD9N7+10fjUVl5Scb8qlJLeDC3NR72sp/yODMj&#10;HSrXWQj1o/Ec8cSoL5Uvr9R9M6yjCpToYtwdz/aQ/OA1PFmaseJqfLBG/uY4WdQxCWx3Ffa0dUOr&#10;VnAi1h+Nhv4MrPxu3Q5nZeND31h8xz/4CLxeGiDZw+3zSdFcU36lC4bmocS1GOZMtZXg/sFd7VV/&#10;+Mx6liPoI/O/Vill580zHU3h4YI2ceT5cHf7ODky6mTGTcNpG7PqXPyvlae6r40F3ihr9f/8Ibu2&#10;TL/reHISlI4hJiBt34SqP0Sh7zppN0ouIL/iZO6v1TybmMgCGJMA+GJXz9goUYejX0R0MqPoysgg&#10;s8T/6+NsPAlq79LFyvDXGcgeua1zxlfQdZxsnLV7LeYU+7i0aP2q/h3rvq3etrHbueecBg2x2qkp&#10;GI4pcXzA+XAqoClI7SEXqq1nQzaHGyUhyf1Vo9s0XR6taIqST2aX3Ei+Jzolp7wpvbYntqNkjnPb&#10;TWRghqubjXPbwexudYBoewLnqUwiWYdrxGLyJNY09iFhbKK58TibSlFVpxsfxOtGlYcarO3abREf&#10;rtMXbBbvOeTpEof+rVORu0tp/Ddo6lf17yprHDbMwWKHUJopF3Q9Q+tXR/Ip/2DIJ212VT3Q5rCd&#10;2DcABzyS3s5dsHsjPRmtG2dOHZBqxrXu1Lk0i4pajSnaN+0CsU1WUAZ/YPUcjbNL9h1LY+NsqgNv&#10;lM5PfRLaJsXMGhGTaJydEszTLl+w6U+idPscRns47aiMZ6O8MFQxgcq9uzSVuuaVNizp8dn0v4aO&#10;azqbrbYb58aTiR1YqLnY29dSx0ltwZBY5+J/XfK88OAQxpFxI22BX7i8tngSxapQCHc2jlaS2dxu&#10;4+Q43BXpt9cSKBc0qW2k/nC66xHPTqn4hcltf6hoi42zSZ/6oE2Mts+m/3VxZm2UNX1trxw83E6B&#10;7WE0Ts6a0si4KbsMS1O6DxcRs6aHiNOpM+Wq9Xxk/tc6zuZzXEZ+mytzGfhtmhZo0zVJRGU5htl0&#10;Gdht7iCIdgGKmgy1OAn6YvOjfWT+1zrOrUepPCDdyNVeq/zcMIHIP6gErD1kZHVmqZyP7P7R3Nb5&#10;snIjgDnuxsOSw8itc65+Vf+OX7PWIwF2+Ouj8RBpLDVGQA+QV/9k8F11kyQuNQBQ2xSkzauVBjEy&#10;HucnvyJudbqjU4YhXdsCH7lK79iVwhTbRyl7MROi5ORrUnx4/tc6QTQNLzyOkC87DAqx8aqWga0A&#10;k8a2hZqfOQHXmHC0H8n+l78hEKBHAjHpK4VE/HcPqN4iu9zHS1zuUGaOhsp5VTly4QM9AtNCzVyW&#10;vseOo3dqeucHXYzTJQ845rjjFikgm18+Z/2q/l2XAUkuvx1TfIPF1K+OxtNia1yWNe6rL4FpITsM&#10;Rc7BvnAtiqWi+Ct0WlMhoEZ2PYXlzg9jD+g6Zkfn2RQeJsfAlFzM4dE4m9lLNabAF02FNN0NSG0X&#10;OWs++II7ynV3cwXpYavcfePZH+KK7uy5zYbcclzRONvRx/k+vIZaz2ZbAZLTRXntg5o/TBOALX3q&#10;s+l/je2/WSsg3cedHcWTrGdFCDmRVIzdeRKNqSgFX37FPkSp1Bl1mSzC56q3EiZfrcT6HlzLiv9I&#10;ReSr+RdU2/BckJddH6K/CHm3ujUqHXCW7VupUN48eJ9L/6sUa93NgAuIYernxJL82IV0a5jN7EJ1&#10;6MoVpj2SIFmNY4aIpyAVtmCL1bjyRDLX8Ozkye+L8jovWYGv8nUvHGF2a7320mNtFiSlLOoClo6z&#10;7RTsjT2sZTMS0U+7/GcLFeBeD5GO5rY5/LTz0OnVNgMuH5O9usZ4B57k7/6oetktqxLx3Hx6iud3&#10;99Rulh7BG4l3+5xNSxN1vuZY3oxADB9FW9tLcaDQdOsYUU8egtm+5lbZwTV5dzHGOs3WHaKvHBtP&#10;rfao+FzXv35V/45fL7lYsad9nm4D8h8fbcE+mqUpSBsNSBiwMMvrQJN70mpLuICmHdcQXIzliCEH&#10;2whakgjbmYZb2g9sI+Zdn9rtsH5FklYwZsRwMxu4dp5cf38pW2rYk7Tk2RkA+HIjkaJKiCvi4SqT&#10;XPUEkaPhUJcO2UwoDijkrn/MZu+B86LXzlg9n0RfcKIow1wTsPAkm9TMcpUmzehCvdIZDQ29GevE&#10;vmi61T+42cUoGL7ZH05rHPUsTNoqjM7F/6pTYcKBaLp+t95TWBO4gHZWOxO3iT4fxlNuaz0kBXsF&#10;Tyy84dBQEPHs4AxgIFSPLBtB1wjseAKbHqUjhAbGBYGRYOIJCmej/UVwdNzHOMdJBnoMBcN13/OW&#10;hO5wDWiKrPsW47kFETgqq9hDF4hSXruOk87zO1gHWXBVr+hrSfcojZjyJEhYMFYO3HELeo0Tc5RU&#10;1PpadNZqIs2HWHQEGBee6No1SRbNLadWlfug1dRmqek13UIxtg2VSkOXTJ6EJGqcoL6u8E4FLBg+&#10;Gd30WD7juSGXiczjAdtD/U9jEoiFr7ssGycyNCwzmkxi/NlrmdkRu1YbSbdmkPK6DB3w24B1ZDw3&#10;7DeIJqIkxhN1OyxQwjK7EgM6qpW+Iul+zU0tDaSOMGGxGE95POspifU50P1zPYWnX+eWCNM1haDL&#10;MTNeS+jdLx0FXU+UehFNuQQ7awavYNh0Kp1bHctoboG/otPX1yJEa7ahhgLIuRAHaqPhpwfIL4Db&#10;gxJlfKz7StevmhYGhb1VH2wqadY9Xb+qf8evCX2ME5EedOOmAUZVvzrS5UrMDx3HdRsDUzDHgzdV&#10;06SvN1OKMi6EZR0PBQRX5N7A4BG5GJTsZdsTNKNXfblUiuAGbhNy4RQ9s8ZDUC3HXkWNd8yKwP/r&#10;vCteOOME9av6d/4acMXgoETcbsYP5xBHbmikRTeZXsHWqFg6/XxGTV1NsFLjo9KChD8xm8HNufhf&#10;63eqCf0wPAER6Dr7pj9ZycpYgWkcF2VMnkjpOLiwMUZ2LpJ93BtZzMvSEL9fUdvztQjSUHScsaOI&#10;bz4UwnrMKlGTOas+Mv9rjHOreUN577ykXmmHrLhvj+RWtJHAuSD66XnI1p1d2Z6p0TH5pKISb3GZ&#10;BDT07soDxaFGMBgnbZzeF3PrEsfxR0h5fSGreiKfVqNJsXSNqt55NIck5JQy1roR9aGxRZcVIAva&#10;R8tDlsZtJ6LiVdQBIfj2eA7RVlIJy2s52tz01LauuAu+rZ97tNur20pVXxyh7VQDMvQCxzN1vOM7&#10;a1bq31WmlKYtL/BF7X13vz6aQ+QHUVjGA56PXdvnkFuCcEDGQ8Zmm5EQKu7Q+pBI/7pTL2TikCdx&#10;+6rD4lh2OaSNI274eC0G3FITUfsNK/vpcWQs0A5/YCPtZoVqxEqNE8Tn7Pyzs0Yx7VpCoeuTOeRA&#10;VjJBMsGs61qtprOWBt7rQ7I/bptRqlFVLYtxMb7M58xHQ1Efgr3woo3KPGzrR/XvKhDcJ6ZckT4M&#10;hMS8/7Z+5HxWEowGnYgrje5g72PhIYjPoe/Ye5YvIrbAObsKBDGYrLaE5aiKGTmG+1OpvrS+jWjg&#10;cJvR09NRrV8dj0e9P9YJY2COKeLQ5RRbHz4zWBsrR2ph9altrp3nPPyv8ZXkn5+RG8067UBtQ7GF&#10;0YnritRLS7Zhhre60rWUhLPwvwZD5k1HrBhS02zGjAKA8o+Pn3EGlJnO1ATSR0dNTOB1jYnMlJlS&#10;C1D/ju9CGc6OCxt2on50OBRCdwJqLp87Jn3OD4VPWP3rvI7P3Z4BXxmmVy1kpIoEqVQuRAwx713a&#10;1ea/NAcQHNvWgGghHHoKWYxmb7ndc4Qi0XMn0s6IQDgvn0bw4UL3H8/fn34yO2yAb1gOU+Z43Viv&#10;q2A+YbEdysIxRzoJDYV5IdEc++yFZQRYuBYFBdIM3brSuPclSc7C/5pSdUG4icH2UlbTtnPj9wex&#10;7I+fv31Yj4Yv777/ukT19R//49v3EeH/9v2/ffj86Z/+8d2P3z5//O3nf/nt48flj/e/fvj04Z8/&#10;fn3z13cff3r77v37D79/v3urR+8+fvn13fo/kxVecSHI5beiWF5sL/v4+5u/LaLIwr9/9+Wnt798&#10;fPd9edfvn8VwPVm+fvv+X999+3V980K/jvXTb98/fK3jjZf/7cu3H799+dev//SP+q//8/nn//ev&#10;X998/f7xnz/zoUz+u9/f//r5609v33//uqy4fvW3b1/Wn/Mfb/7+6ePv/E9fvv309tfv37/8+MMP&#10;y7e/+/YPn357//Xzt8+/fP+H958//fD5l19+e//hh799/vrzD5gMN8t/ffn6+f2Hb99++/0//u3X&#10;d18+MAq9//3//Csf8dvPOpPevvn93acPP739l68fPvzy+eunH98sv3yDrGj6Pvz9O7Ov8UzC+Y5/&#10;Y1g80YN1hO9+/PsvXz+9+fr5u45hDN3FNvzl429f/jv/w9s3+q//pf/Sm/neN3//6e1f1Fqjclqq&#10;gFj1/ML5zXt+gJ+om3vevJduFfKj9rl46UXv/+8mFe/+un7tux//4+dFavQfY4TvP//++zdW59+Z&#10;9V8+fXz309v/8sMbhYWxId/87Q32Kc2uxgF0QfS/OxH5bwDLj29+hUjJ8KGzLoj+XWPeOHEm3d6c&#10;c+pE4GxxGZ7POaHSjBNDOefUicSJ0+KcE0fPxkkFm0/B7HUiwG3qNnjOiTOzcbqhO+jL+Zg6EVlE&#10;el0Es8dO3zipqdtjsE6dSPlKDP/zMSHIjROy9xrMXieKx4TSb5yIiN4EnDoR60QSORgTOmTjlEpE&#10;J4olAqN440QTVMIB5xLRiXAsCJ7dnq+TMIqdFZesByJhVPAiiJfw6jueCIqiuefDUun+/ELxImYQ&#10;jKvveS4ApZwzYNWJlv6ByNK58uubnnpqEBsBq04kcDJFWAGrvuvxTzDBA1adCFaUkb4GrPq2x+Ei&#10;0J0Mq1OxhdFKgarVsTeXGDuetEzCq1PFium2b314KUgfzGGngheXJzwEc9g3Px0xyPon69Wp8jns&#10;25+Ek/pBBuPqVBoX5dLn41IWsa0XHVhvAqVhVNSNoXWDw/Gub3+ysdx8GygNoyIdSE+hl2Bcff8L&#10;UI6ffD6HyhfM2RAvjtWAV1cARAdYsIRXp4IX9lnCq2sAYvMc4XfBuDoVyTvWK+HVNQBTyBcmstGp&#10;4KUrToM57BoAAxWgQyDzKpJu60Uu7SkZV9cAuguCRoDBHHYqxqX7VYNxdQ2gWyuIlwe8OlXOq2sA&#10;2oyg2JL16lSSDYq8zselsMmceQ5/qgUCmTcqpfZpthHwMr2hvhQPgVVNE5vtC8WLoHXAq2sAXY9N&#10;zP18veQMztlY93LCq2sAeBHmS3h1qlg2FM2bX0jIFdkIZN6ocl5dAxD8A/kSyKEiqvML8Zt020+w&#10;Xl0DwIt4VMKrU+ENy/EPeHUNwHoRl03msFPBC70R6ChFOeZssL9w3hNenSrn1TUATheGQzKHnUoR&#10;BYB153NIQq+Ni9p7fJvz/WVU8CIsEczhQ9cAMjdkmJ9GTYxK4FKqGINxdQ0AvgNwesKrU8GL8yGZ&#10;w64BsKNAQiS8OlW8l0l9tPUiswa4MJjDToU+xLgJ9rISLpvME4gDDRHw6lTqYUAPoWC9ugYgQ3VD&#10;Eirg1anEi67pAa+uATB66dsRsOpE2EOkzxPR6AqAlB8ttwJWnQi3fLHzTn1ltZyZq7Ve4xCw6kSK&#10;bGB9nU+gIv6TFQUpZMnPWRkREQBydoEMqsBnYxUGG4woDjYo/zFZkfNgcwWq0KiAllDqFZhQwps1&#10;XqoKew2msFPBS223gtXqm58KCwQq2FpqGjm/ULXXgBgCXn3zc/xTGpjMYadSlRuFMgGvvvkxoUj6&#10;B/tYwIM+Lg6GQGWoSGdSqVCQKECwXp1K6wUUPBhX3/4AqYDKBea1spjzCyWHdDMMePX9zyl5QxuA&#10;YFyd6g4EFzGAc17K+c8vJGsIBiHgZVTw4sAL5PCpqw1CqPjywXoZFXNIkCKQDcEM27iUvE/G1akY&#10;FwjeZFxdA6iKidrZ8/USnmN+IbyAlAYuJWCrjYpqJkLlgd4wKkKiWEPBXhaAYX4hIEry9MFBaVTS&#10;UWjEQA67BqDSF5h2MIWdSGYycKGAVVcAoJ6U3zk1eAVCmnMRa0OBlCdVeiYbUXwmU1mzsQKST4g9&#10;GFUnWi2NQC4EV5yjwn4Cb3zOyogW+4nD9dR+En5uYwWw8yk4uYxosQqfElZ97+v+vsQ3Aeqxfd8S&#10;kONoPR9V3/qUtNAPIJjATgQrQlDJWnV9gZMmv/pU2IHp9lHdwSoZVVcX4PMVqj1n1YnQTMDQklH1&#10;jY/Xr6zLOatOxL6CV8Kqb3zaPEShZMF9ptjGNobKRSbVcvNXIuydSEeWfOpzCewbH4g0LQ6CCexE&#10;lCgJFX7OSjCvbVShZjeiWLO/dG2xQEeDM9+I6ImpQvJgVH3j69Kl5MgHaLZNBaNSZ4mAVd/4lNFh&#10;sJ6vlUDAc9ZhhfWesOobf71YK2DViZhAFVkGo+obP16rTpSvVd/4ilUlaJ2XTnRH3JliuWBUfeOr&#10;x0QS1KVArq2Vqj+S4IyqF+cKAyzkzA/WqhOR+yAqFhi4qjXYWCG1SQjeiFS5Dv7mfAJVFLOxWioC&#10;zkdlROA5la0KWHVtkYrFayeKxUJF8nNUFH7iFwej6kTUN1KPG5gxghAbq9engFUngpWcrGAC+8Yn&#10;2EwBR8CqEwFRp1tDcIiopKyNigRBMoGdCFaEShMJtI3PXR6Cj5waFyqqnx9IWdEj/IIZtJ1PTuE1&#10;8YiFcjdeFBgFvGzr02JE6ZzzcRnVUgeWSEZXGOQUlO0PeHUq5k8VCefjIi7dpkO3p1HLfM7MyWhm&#10;Q1V8MIsgg4wbIckkzupk7P8FrnJqpumKxm2pb18IBLExTxfNyeBGfCYaW1cD9PlWF8uEWyejlomW&#10;R9G6dU2gLmh4hQm3TsYRRlF9NLauDGg2TmFHxK2TYXHQIjg4WsAj9XVT3XpiYDuZCk8FyAmkpCsE&#10;9UrPsGtU0W7CBTfGFrgOutpmI8Pzeo3CyU4WG79UfRk34MwRpszI4MZ1EclMGtCT2/SIriVSYmQ4&#10;YTgRyQ4wqCeCTDO7ZHcbGd4lca9kB6iOaR4b6m6PWx/sNyNbI1/RTHalQIMmanIibp2MeACJymgm&#10;u1JQ+TKtBJOxdTLUTxboIHPdZ5LQrcLf51rZyOAGeCMam+mSB87Fh8CkA2LXPhIkNlISrVtXClRR&#10;6KarZGydTNzkEJ9rLlV4bzKpgPtTgls2MmaSsFY0k6ZLqKmijiAZWyfLpcTwn0tANnHcl1bCc0ry&#10;HWAIUHY3obQgTHBrZPnuNgwomus5yjYvt1hsY4s1l5pyTDK0MjWgiUwaWa6Vdc3cxk1VmUkKkzto&#10;Gll+4qiQvnFT6UM0tk6Wn6aGBVV3QBq7BDvAyIj80YcsyC2qmUEfG+GGJHDgZHAjIpfoErX/6TNJ&#10;G4toB3QyZpJ+U4kVpNsFGzddtBitWyfD5iJYlozNMKFYeOSsEj1pZOJGaWyglQ0VCtKVpEGiJ40M&#10;biCUk5k0XCiCRWexZCaNDMscHyfiZrqEC/9ofRnsAF0nOpcbr0OV78lMdqWgm5Pob5pw62TqfEFH&#10;x4RbVwp4i7rNM+HWyYjU4QlHY+sGhq57oG1Bwq2T4ZsiJcnZre4bcwHw8lmCxAoyMrx8Kk2jsXWl&#10;QKsGLMNISjoZ0cEXrn1O1q0rBV0hAMQxmclORryE0p5kbI4TpdNKlBPURVnbAvCF5BQibj1eAkQn&#10;wuhwm2JnRtuHbAOov+4UEhJUdNsJ5tGoqHul+18Qu8M2Nma6Ai5h1qnEDF0eiIhBTKkyIWecOKZO&#10;hvwTjEu4mUaAW1S4sPT1m9PP7c50ZUnUlu4K2shybkYGtyh1jHPYuREGpMdssm5GBrfXyOVQS5dt&#10;bEsjl0RJOlk+k6YRVNAVBRQMpUo5F6V0iZng4FFdZ/eYbDcnYwsQaAxk0vGjQJgiLIja7bUFUA/J&#10;aAc4gpRmk3TRDKTEySiMwy5JxtaVAv1IopqJpT9ik61nzt9kuxmIlJATvQ6SkZlJoovdAdSdO/hq&#10;ADO/UQ16ErAVznKjosCYqwijaTSNQN1fhMO/dfQpph25ymRophHgxpQkE+lkWrWImysSXeEUcXMy&#10;VUIm1pYuOp/LxmJjukbcnIxe0EmpIdEK40abryS9tyOjURiOabBuDiglNBlBQ2mj2z8Sbvz/hFs3&#10;SfKZNPwqF9Y+Y+8m3LoiUWV+JiWORSUKzW3ZCTfTCfF+czRqvN8MWMpZQ0u0YLsZFY0baBOcmK1q&#10;2Do3AMBXTch5hNeoYKZW4ck8dpUAM+zWhFmnEjMivAmzrhHorgVCN2HWqSjPpb1borUMlUrX0ajV&#10;C+9uk3+HXUFmKhiZQUypSqWLXzAyo4LZ6/1tctYYyBS7WuCMcwExKrURIdyRjKwrEaA0tLhMmHUq&#10;YSSpJEiYdR1Cbg+fLWHWqQBL0aUwERCDmhKgiqrnURldQNTWJwETMwON7IHoCMXpwZp1KryaBVp9&#10;bvno+q9Ng7wyjdGadSq5hypOC5h1XfCg+vlozToVpjFTEglI1wWkjeXlBdPYqeQckkZLRtZ1ATU+&#10;Efrxloa12+TnnqjBThFG/i8YmVExjXcyls7XzICn8ZoZVb5mBj0FMUFFXDIy0yCxNBr4lGhulrI3&#10;KuHdSHUm09h1AXua0Egysk5F7EzN/RNmXRdwHQudehNmnQpmxA4Ss8AgqOqrHiEfjApmxCCjaey6&#10;gNa2RHOTkXWqK9as6wLKkQj5J8w6FcAM4p3RNHZd8MCaPSYGj8NX77j4OuqAZFBUBJhvDEZmVBxn&#10;VOEmWt/AqFRMYVAkzNyRSQ9Pw7DSagEUa8LMNQht0pPyBOL7TX8TR6f7f8KsU+E0cTN0IiD0edwO&#10;C6UIIg1iVLhaGDwRs64L6BKI+5mMrFNhXZFJjwSkWxN0M8FOSph1KnrX43smutFgqWDX+MyEmWkQ&#10;8q83CUycJElbM5DlZLITZp3qjtQyIhJofd3BsZly8TR2qngaKTNozO5VXhdMo1PFArK0oJ8jW+/R&#10;OJ9Gp4pFf2mQvDFbLgpJmJkGoTF0VLtK6LtPY+jmOlXs5uLtNGYAOKg2jhatkyHSN4BUzsVx6Vw9&#10;51HconiBk4lbVNBP5s3GhlrFnjg193dkdAGIckG6r23bamT105nsZAQrl5L5UxOcnqGdG451ZBY7&#10;GXl2gtqBgiRrZ9y4RyWBDToZ5RIcvAk3x6TSXR6EdbBuRkbmm5ZAgfnIpV42NnqeJ7aIk+U7wDGp&#10;oDZp3JyMzVQJd5+B7Qr2m66C2/YbF00830fcjAwMB/drJ9y6UiAVR8OzwL0mcNU/EvhflOfCYuxk&#10;mLlRoHNHps2NP3m+3xyTSssT9Vc41yVOhtWvXk4Bt64UQCxws2DEzch0D3cCwucY7DPJ3RvU1iVj&#10;62TsAKY2khLXJSRokjIUlHf7SHY290wF6SDsiUYGZociz2RsRsZuQ0iDwAg/M25cngau5VxKjIz5&#10;YOdE3EwpcOLQHy/h1sk4cTAWEpl0TCrdndGUCbeuS/A1Fvf8fAc4JpXwL1oo4dZ1yS0uWxSE5DTr&#10;68blXgwu4dbJkJIsjU1s1LjRXDdJvzoZtgylhNEOMKWgO8Czdetk3OWni60DzWVQVnwirqpKThwj&#10;09joKZNw60pBTlEUQuNoaguAx84Ntwm3HSYVSU6aUXI9nXFbQJHB2HaYVJo2Ru6UkekSFZGd7zfH&#10;pELERg12gJGx37g8POLWlQJ1CaEuMShrrku8zSkVVVwCmYzNdAmVoNivyUx2pYCPQ4F7xK2Tkcfm&#10;Sq+Im+sSqv0jXXLfyeBGuiBat64U2N3cpxONrZOtN8pF+60bGKqCAISZrFsnQ21R1hngFHFN2jYF&#10;A657VBNunUyIAJRXICU7TKpO4WS/GRln9yshv4Sb2yV0aIlm0rCs7G6Q6omUOCqVgDA1PcFMGhnc&#10;SL4kO8DArEg/3JJ1MzIFXAGvJTPZlYLSBlGOGXFqwsXdsrr1MeHWlYKQywhzMpOdDMscWzmSya4U&#10;OCTJqUbcjOwGWFJS+Mh+blOC9N9HVy7sydRBKVq3rhQ4b7hSPEiQUqJqHwm+JZvJrhTgprxIsm5O&#10;Rou8JNGM2WkfyR3PSZnlnoy2kFTmnFsKDkulBkKN8s99nB0ZhkmSI8U2sLFRGpi0wNmR4QZH3cap&#10;/uzcuAterlEwNiPDwKNDRTKTXSnwjSjYJD5pKFhSAWy3iFtXCsJXy30IxmZkIG7pK5KMzZUC+wZl&#10;HnAzMqonUEIJN9MldB1Wri7gZmR3lOtF1qv1RsU1UgfMhJvpkiUvm2hlA7RydACGimbSdEla9AK6&#10;ou0AuN1nF8YYmQJWqmI/1yWGTMWB1kWywUwaGYfwPcWgCbeuS+DGlUIBfhwhbFOiIz/zqAyZqoua&#10;s4ihkQGCEII2GVvXJRhPFAcmO8ABrfeAUKLIk0FTMUNpHB2tm+kStbtJYH3sy7YAOCuvUcGqk2He&#10;E5BOLAXrl6pGGqTtEpk0XcIdjgACk3XrSuGWkI6OjnPN5Z1WuVBVd0gF+60rBaLKlKNH3DoZB07W&#10;boWO9n3dqCAlTRuMzcjgRr+PxMcxgCpGIcnFZAcYGe46JaQRt64UFrcvAUmSomhToiSh+hSdr9tz&#10;NzCACNICKFk3I8MsoXVTNDbXJRS/R6epQ1uXXnbJDjBoK0h8LPxobK5LntEK0dhcl7w8Cct5vt8M&#10;Eqv8SJbrsG6qBPaJRye6xMhwaakZTmwu68LKiYM2TywFI+PE4XLbSCa7UtBpmnlUjm+lJQxFdMEO&#10;MKQqIVv8xWTdjIyzm7vsErvEoKq5zWVkKKDlhpPz3W0IV9z1p8zHMTKizLSzSjKZBlbFesWeTPSk&#10;kXHccINDsru5G7lloG/QJFEsyMlSfDdpM+PG7UMci+e728m4gIhYRCKTXZcAG1ETxISbkaHuoEu4&#10;mYGB2uL4TrgZme5kTVpb0C2uzyQQ4+g2jD0ZLRKSHpl3DlnFoJR6DdatqyDCLBT/JhbeDrP6+hJd&#10;5sRtRX1KwLLgCgfrZlBXxfCIkAVjMzK2KUoh2W+Gdc0jhkYmlzaLzhjYFfWK/xyNzcwZNfuIdInj&#10;VlElBJ+SmewqCOSAklvJupkuIa6snjDnMmn9XjmoqCBIomrehVUlYFF0xsjyDLQBXtXTEw8iGVvX&#10;JcJtsALJTJouAZIbte0g2dD2m9w+kisJN1MK9PpAmSRj62RyH6LWhERH2keSoOJS7kBKnEx9wcit&#10;nI/t3lq46pI3JeVPZdLJwKG+csVOws2cFa4OjYrS773z6yPIgbvAniSE0Gcy59bJcKBTbl0pEJ7n&#10;jtgg9npvcFlKcu/vkpg5tpmN7UWEybp1Mrg9RNFQomHODXMykpJOBrcX9XI4tV7ZJ8YNzFMSwXAy&#10;ddnEVki4daVAtJK4TrC7ufSyfSTc5Asn3LpSELfH5F41dL5zC6XEAKxYoVT3J2MzMsZGVC1ZN8e9&#10;ohSi/kb3RoaUPEd+AG0w2pSguYD9JfvNyJRHu0lwCrS8cm40RgpqnJ1M3LRxzneAA1gJ0GPkBbvb&#10;yBZuSfMOIg8+NhkmCbdOBjfuCkl2gANYuYyDGv+Em+kSrEkd+cFMui4hqJMgUUFRtykhtwu+Jxpb&#10;Vwo0vEFPRmPrZPQXvI8whtTmt49Uex2uF0tmspOx37g+KYhgEHswbqCQonUzslyXGICV5Cv4yWRs&#10;Rpaf3dbClU2qOHYwk0YmMyFqcUEY2WYSDHcSM3cyPpFTOdkBjnslFochlIytmzN0oSAYkWiuHe6V&#10;dExSYUr9apsSykspyk722w73igZClM+tVyOjMJL4ZLQDulLg4GC/RTPZybDMKZEJvEXqptqU6JgS&#10;YDwYWydDSgjrJH6AAVjZAUhJxM10yRMmRhLpJb1qYyMQEkmJkeVehwFYMbgYW6JLjCy38AzAilbm&#10;YEykxMjQyvTmSaTEAKy6YJqLqQMpMTJOHAqrkv3muFfsBCLLCTfTJfTBiupxmAKTEpzTpI23kzGT&#10;r1GN2L0BWFm3J+LmydjMLgG7R6wrsEu8FyugVy5zTbi5LqEUPIk8cYmRzaQmJZLJTobmWiCl5zaX&#10;414fb+8jJCqxvvaRnDi6YDCYSQOwoidZt2RsRqambgRfE26Ge6V7BcUPwbo57lX3GUa+qQFYiQVx&#10;BiRSYmQx8puUYFuAGIvtZLRQxDVO7BIDsApzFuU6KF5uH4nLxykcrZvpEmrkMdaSdetkcTUCOcj2&#10;kaifrGrLyRTppZVWIpNdKZBKpmNwJJOdDK1FeDJat64USEnCMJJJI+PqepVMnOuSXTtWZjKpoyKu&#10;1Rfghs0dzaTjXnVzTVKNwHUinRsWFwdqMDYHsGI7EY0LZNLJwK/SISXhZvESrreI2q9jhtjYQnT0&#10;veNeEZPoWpgdWdrHDxe2fySJU1BuyUwaGcoki5l7R1bwNlk01MnUITKyufYdWcnJR1JiKihtCEpS&#10;qs8kCVDgoclMGlnao5m2ucYNLHDk4zjZHdm+BLEP6sW4AdZMWprtyABcaUrONZcDWBGRqPMXyrR/&#10;JNzUVivgZnYJPSnp+xCsm+NesXrJWiTcXCk8QpWcOI57BYaki9mDsZldgmuq62fPPWHHvZLMf4xi&#10;Cg5gBd6ARZNw2+kSgu3R2LqBQbU3aiEam5FhdHEPSjKTrhTwhCN70uCyKsqnmjbh5kqBjExSJ0wD&#10;l74DbnFVokivA1j5xLukroN+WsZNSZJobKZLgBNFDa/vd91cde16srsdwEo+VA3Hz3eAk90Qw0Yp&#10;nO83B7DqctQoFuRkAAAidDTNWPoCsPrRZV1Ohqv+HF0vQnKpc5P3EO03IyM6CbdoJk0pEAkC5Jas&#10;WyeL6xbBQtvYQOFFO8DI8IPp4JNYrw5gJaiDUCZj6yoIxUVrtERzOYCV8/4l6YNBpWibEjxhbhGN&#10;9pspBQwuQr3J2DoZGlk3/yX7zXQJLSBfoxie4V6JYHB4J+vmAFb6LnEKBGMzMqpxuE4p2QEOYI0z&#10;YkZGBBvDPJlJB7A+Uk0enThGRnCMcyriZrokzmQa7pXcItm+aN26UiDfzdZJMtCGe8UG4j7iJKrm&#10;AFaSAVlO2MjgRooq2d3epzVGIRkZGeinl+g0felKgQOfqtjEWzQyAnF0R4/G1pUCuCAu2gxqxEjl&#10;ds2ldct2t+sScYvG1skWKYm4OYB1mcnkfDOydSYDnPm9AVgxZWifkWguI8OcZP6T/WYAVrix3oll&#10;bmSMjeKfRJc47pVO57pV8tzCMzL1POEKleDEcdxrjAsyMqSEWwaTHWAAVnZAiAsyMtL/z+ydZGzd&#10;wLiCWycTOp0SmYSb6ZJcSjrZFTPZlYLQYxlWzXGvi0xGY+tKQfstqlvkOOua617FP0GtEeZEIyOm&#10;Q/4ziDw52S2RwKiTJ5B54wbCLWma62S3uHNRtR1uhnMDXxJoLidDc3GaBrsbG9e54VMFmsvJboFw&#10;P2E8nXqLnIPODdMk0FxOBjcyoIEu4fpP54ZdEpw4TsZMkikPtDKNlJ0bN3QGfoCTxWcA+9K5Zflu&#10;J8MKuoliQbToNm60IUlOHCcTtxuSTYGUdKXA7INEjWSykymvFV3bQr+S3diimLmTISVcBxfYyrSF&#10;dW6h5jKyXHMZgFXxI864c0sBm6d9JCn5F90+d75ujnsl0H6b4CdZKOdGsVE0k6ZLuMMsiuHRzN24&#10;Pb1GFzI9OO41H1tXQUjJM2jRZCZNlzxx+W5ivT4YXPaWW4G4Xj7hZroEuAE19omUdDLKb2kuG1gK&#10;XJzYFoCOtEhXcr4ZmS6Aoi9zMrauFOCGCorG1slILZLaTNbNAKxkqIBPJprLyLgwjwhGxM10SWrh&#10;kZVtC6AOdQ9Jp2q6BTQyxRSirlJOBi6IZH7gUYFPNm5E4xK8spMxNg7vaCa7UkBHEn1NpMTgsig7&#10;uEVj60pBSYSo0oKCgDYlxLmAhkbcXJfQuDipSCNA4tzo6JJYQXddKahfU8itkzE2uCW723Gv9CHh&#10;HA40l5HlusRxr3SHEqj61O9GlvpM0j2GAtdAcxmAFc1FjVKiS4xMmvw5kkkDsMKNyEdiKxsZNhfx&#10;kmhspkviE8dxryCqsbqSmTRdQlsKhaPP181xr6AdKCNKuJkuic9ug8vS84TEXTSTXSnkFp7BZXML&#10;z3CvfCR7J5nIrkrUHCqJcj0Y6hVeAMYTXl2RwEuljueWq2FexStygo0KXhGal95MXR1QMRoZJEZF&#10;4E7Nn8/HtQOu0lIw2dRGBfIIvZrwMrNCNVeJKjawKz2aotvhwcn3OaQ0NSlEdipZFNm4uvZYbh4N&#10;UilY7O0LX/CokngkbX8blXglTTacCl6ZHD50zUEiK1yvTqU5THAydNHq46I7XCaHneqZuo/IJrDO&#10;rvQhyvaXUT1TL5jJRvdlSPVHhdWcyW024KW28cFedr1BAiuSw04Fr8xrcpAqhVJReNWo1BwgQbaS&#10;rWqzQVsHdXU4P5yNClYRMoD4R+f1BK/EEDAqtHx0YwVVp53X84M0QDCuTqVRRbJhmFb6wT0k8AqC&#10;3+0L4YWfG8ihQVMpiMv2slHlc9g1AFCH6NpQsHttXLlsdMsBqAkorWS9OhXNB54B7ZzvZQelEjlJ&#10;0oXk0Pq4ZH4lNoAjWVEBCZCVMn7jhTWWjMsBqbQqjVwWo8LRUVna+Rw6HFWN3BL70KioD9D1PwEv&#10;0xtEFaL9ZRDW2LYxKCpFmQCKAjk0KsUvonPZ8Ktsf6I1Ca+uN9SXP8EBA/pqEsU920J7nOtDo6Ki&#10;QzdLB+vVNcAtXnAmG0alhGkU9jYM6i2ZzwSXjovRpwPN9pJgpGjxY2T0rYmk3qnkg0XT2JWAQjmR&#10;mW241VswRGqBdL5mBkDFbIsi3kbEfciIYrKfDX7KbETmjRHpcrPounLgh23FuLc2MjmM6JbGsNG9&#10;HhxZnRf2crKdjYiWeXRviNarawEBZRJBtC6tt1SaZDFMg50CgYtCAUZETRcp6kToDatKKcZz0sSR&#10;7EebeYQe0GniNDvmFHBH0qEVb9eYcWknie1gh5kWUG/jxIOwBq1c7kAqKmgpR7Vr/0Z0aWTiOBWt&#10;9NUe9HxkDjilJ1AU4HMqQFvKMwfMzGHBgiDJdn6QGUoVnAuVCgmvrjzwO2h+kfDqVEovRILvWFO6&#10;6Eeayqi47IXupcm4uvJgt1AamozLqDDRM+vNgaZk16KEo1PhAUdwOQIiXe45kpLuZzsqNjSYpmQa&#10;d4oguvCRlED/xBvhByNmpj5ubrHhkjUzqtgasJ6sdEZShVSwyUzp3KR2jmNMU5W/o0otOIeYKmOS&#10;jMypYtvUEabpnjaq2Oh2fOkjcIBEVxlV7Ew4ulQttyJeXX/ETpJjS18AEEQL1t2d2Pmzjqp3jCsT&#10;jq5zYqfW27CmQQij4oaiLAhhqFKa3Dwmt1rQf6opKgIXKNNAKRqmdOEVyUZXHSkvWui0LwQ0IODG&#10;qZpyKmoP6UV1Pq5Hh6HGvLq1Il4JTI2eBG1ceM94Vsm4OhUwTXobJOPqTsvDE6seBEppfNe+EF64&#10;fgmvrgHgpXZ2wXp1KtLOssJO7URydO0LCUoyiwmvTkU6TKmtgFfXAAR2CUIkvDrVPbdaU7kW8Orm&#10;A2FuTPuEV6cCXkA+J+HVNQCANnq4JLyMituBEr0BWrStF2Z9dFu9U+mWUL7wfA4NdIpZTz1eMC6j&#10;ekA2ojk07KhgDEn/NGqI2mzw10NSeEZ+qVFRdynwyfn+MiqBfxLfiF5RjRdFzhFG0qkIxqiqPVgv&#10;0wCCzCV63rCmLBbVggkv1wB0tkpk3gCqQG+x8hNeXQMILMQqB+tlVLpnJOLVNUCso6y7aqyjDC0a&#10;63mjivW8tVbFJb1P0LNkfbv0qmFaANWlm0WjomUs97oF62VUtIJVb4VzmTec6APeb9IpCgujfSFu&#10;/Q1dbQNeXW+oP0KCUydHb7zuAZcmvLreoKQ2SlJR1d15cetfAkYA3d+ouI1b1vL5/jIqyhjUPzqY&#10;w643gFnTUDrh1alocBABH+jq0cdFLCDp7ehU5DyjtpUgrxuv+Fw2Kmqxopbrj4YMhReTn8yh2xus&#10;V2KLGi70Hjx1cm/uo1EtRS4BTJB7p/ocAhWP5NCokF76/AVyaJhQ3Y6ZdL6la3n7QuxX9mXCyzTA&#10;UtEXrJfhSLnVmkaBCS/XABQFJH6KoUjhBUYz4dX1xj1xmyTNBw7O5vCVotuEl2kAmgCTOj7XUYYg&#10;BR4QXRTKlLUvVJFiZNsYVbyXDUBKfSQpu2Rcpm2koyKZNw2gltSJPW8A0lj3GhRUwIxsvcze4Exh&#10;Ns7PFIOCYkfdJN0PMKn7KuusTObQoKDslChTSvi081KDkmhcXW9Q8Pca+ZUGO8WOoplcModdb2Af&#10;0tgkkEMDkOpK6UhHOYCUjssKLZ1vZieTnx1NYlccwOKeo5vMcHXbigFwiZrFczh2qletc6KmnEzX&#10;6SYq0dCgYBIxpqJp7LqDYGVU6oQ49JHla2Zk8Zp1NUAjIPrvJprKeqTi1Cf110T/+sCeJfoJLyNj&#10;xSLj1/CgNG/ijsiIV9ceJKf4xmBHGyA0n0Qjiyexaw9ybtKLwY429ClqIIo8GCBUIIaoEBTYWFtn&#10;Ig8ZL9MCNwwraS1FKX7nRSOrZDsbIJRkIomVSDi6ynkRoDmRDdMBXEsbXSAAzKGNS13oo3F1FUC7&#10;uKekvwGudWe1XM91bggYHvSVoHSUEDAqsDQ0Jgqm0PCgryAKIuVrVNrKUXDU8KAvujE0OZyNijx4&#10;Fhx1PChVaElbcRqRtuWiToNS5GQOu9pQ2DxBM5Oz7bx0i0hiBxiKlO5fWImBhjIqcns0SkzG1ff/&#10;EzDBBGEMmKKNC0eA6Uh49f3/hNMcGW7eAPX+LkqQ0hS3fSGlpc9RQMWoKD6OulU9GoaUTh4A65P1&#10;6mqDRuICtpzrDQOD6v6oyB41KqYwulGLkrg2h/+fs7PLlabJjfNWhNmATv9VdQmSV+AF2JcD2ZB9&#10;MxIwupB2r4fnE2BGNOCO0Hw37+GAmcyqaFYmg2RCj5xRAEy0cKFc9BmsS5JB6cUeZRjT7WZZSKud&#10;qF8zbWuW1otMpIhUES0a/UddEWGH9lx/3Nf8/fwgWgRvxwN8x4Ykg3KQmzSkYK692+DTEPWFhoja&#10;6yLYniSMqNYdgjSpCqMl4ZqLyA2Fhsm6thY9CCa0HzxD8RsH+aPRXFuLMzMeMZlrewCKp6KGYmx/&#10;1tPgdhc+sclc+5xCbgqb0eQZbi3ydKj1DuaSPNDzzR0JCQ5Fi60yN3Akc20PQA+TjNCW5FFyA6ed&#10;53dsSKvSN0GOyM+L1o3gTUSqaBooJHhEJIoWhxsKeZN1bQ9AtyAuHgiwoc1N59yb+CjJAqXdN5fF&#10;J3Ntb8NWNCM6LHWUTUoURRS1g5ec/JY1B3QCPkl/FS5BWD/mJ5UuScKItSe9iGUlP2ZR47MXBbM1&#10;bxTGaa5s/f5RETU6M0a/ZU0AHZouqYEgv2E9Q7YE0R5b8z+5cIxORsG6RI04Z3SElfRPEpBCbIha&#10;ig1J/+SavqHcknXtbQrOJqkSIMi7HvxcwRklFasaFYNJhxO6Sctc54sNWLKurcYVdlGAWZJGSdsn&#10;Czz5fYnadC1PfK+kfxbvS/xG+r72zoHtEIGbJKtNskZxolH8UJJGJ2t/rnj77jdE7UmIKNhv4F42&#10;Nn6mY0Mwl6rhN5Lv8iFJo3yJTkoLvq9L1QjRJ2ciDsiyrtsRbXxVjYzn5PvF+1lzEWfHxGRZWysM&#10;LR/StHQuGkw4MNX6ozve960NRY9rWedcixG9ra2VbkXp0bvnYit6jx7h1iLQHh2X+QrvuThWJl5e&#10;taBhhl/6uu09pFnpwXU3CeugWlRAcrpJ5toHDooZSbRIYLi1uJOQzU0wl2R/0jVuLh746qEo4lpP&#10;nmZzP2eyLsn+pHn9iwzaYK59uKEIL2p0xodxWThNQ/noBXNtLW7C+klacLNt2nNBISZdzlTrQZP2&#10;pMkD95PpXJyYk3VtLRorT+uV75iX7E/ybjMvL1ognkbLyVzbAxB0nE1l8L62FveuRiGHQ7I/uX9n&#10;SniDuba3oTPs1HcHz3BvN+5kLmbva2vx/SdJIplrewBqQSfrLljX1uKSDfovBXNJ9ifbXorJg7lE&#10;6+QJJjWC9OBdmGeunyTkoFpQS7SETda1PQDNsqIdNr3MloVpAyuItaUFwznXsHx/X6JFO/AoR4oX&#10;JHPdf5J6M9WiQ/otab5ET709F/da40WDdW2tuQnzJ6hlPiRnlFsHo/pi1eI8NHfeff8tS/YnoW/y&#10;WpN1bb9BHJDNQzLX9gAcHaJbwsD4evJwX+Q8J3NtD5CWxcJp7LnYKke/L8n+nF6nCeRFCQxmPVSI&#10;7y4LSbaJttiiBLtML+nkGUr2J1cjJQEihl4GknZPt8cEG5L9SaAy+nyJElcw3SOKg5/uMpHwZrTt&#10;FSWygbgFK/l9SfYnv5Ok0Qh7/mUg74tymOgZ7p3DRdeKCIdbCRxSmxlhY3uACS0H2QD84GVdbFO4&#10;HeG7j5Lsz/FQiYsSpVkX7TmTucQD8AwDhp6uZLqu+/wsv69Lsj9/G6gkD1G0Lvx85Hsl+5MEXw6k&#10;gZ8XLX5elO0m6xIXAFfxSr6VkjPKJ4Wk0WQu2W/g16IXJjmjzHUm4V6KYPdrJhc+ST1QLbqARg2K&#10;uIFizzWd5xPQi1a8j9LUT84pCZvCaWFZGO8PNWGUMpJ7kKTHLRI6F0ffBBt758B2g5Y8Cea3VrzH&#10;lrzPG843SZyjhHuti9gcOUHBuiTvkzZUhEWCdYkWV0tPO43vPkrSRQl9U8KYzLV3Kbw9Ghwmc22/&#10;cScHJooRSbIoBym6kiRzbb8BfcB/ybq2FvlbFAknc22/QVbqXDj1/ewgyaKQKXBtyVzbb6TpNvAg&#10;C4e/8ahkDyDZogSWyBZL1rX9xsTZkhR6eiAuCw/qA6OYnmj9/lCidW0PwNbmJ4rpSbboxEWTemny&#10;UNa6Jo8we4ZbK473SuInF65Mdet3HIrWbxw7eYaS+ElGe1QXcIhWHJ+XxM/hYJN7hQ/RinkHSfwk&#10;pE8wMHmG229gXlJSRHR3QePGjo3rS5O5ttqwRNHr2g5gUoLHxAAbW23Yr2iu7QA4ScGhJXsbSRcN&#10;swGwaD9D4myQHMm6tlrKVkq2KCwskdEkfihq5MCeydZG8j65MpGgQ7Su7TfIPWJD9H0LIHmfc7Hs&#10;JGJ8x4aoJZ8uyfmcC1lITE3m2XuN6aSRLGnvNOCHOeZFU201oq/RqvZPnyoMcl+iqUwt+phInuhc&#10;XR5VchL1Xz8SKpaSjnr81JcSmXYXeXPJ29pqbNai4KvkiU6jwCzsJWq/PVYSaOyfPg7jekcRbOk0&#10;CkuR5FMSXtzPkEhnVF2paiQsJ7fEcMOXzpXl9KjatOZPAhua8ZnmKlGhsEykM2n05bKMT/KHknyv&#10;Q9TSZ6gZn2SXRtXLBMfXusgTTcq+6AWwlKhm4c7xxG+I2h0fFb2v7QAgiH6y3ZokitIwLckFpEv7&#10;XhfZb9Or7vvXRNUmmyL4LUvC5+yt5/LdYC7ZoKRzid8gyTnbQUme6O/uOlmX+A2YA47zybpELV2X&#10;+A36rF1J4ReFlPs1U/CcfCsl4ZMKTtLzkm+KqM1NyQk2JOGTq5LhvhIcilrq5yXhE1KUvN5oru03&#10;0l2o5onS92QuifiOeVEjtyRpzMKFsPslM9dUtAZzbbXpwJUElTVPlAdIWDmZa7ub+BmKA8BrTKP3&#10;YF1bjdhLRBBZnih7m+jkJWrUwET7KEn4ZC9Kx/ZoXdtvUKyfNAkkvX5jg7A8FS3JM9xqfCyS4BDR&#10;RZmLbKqkoE3VZjsf+KhT80ThEqOTl6q9iYgG32WgsNd1sMdObu1UtYsjR7Qu2W/QaiKKlrMT3yay&#10;Z0vYXsbeWvx5S0IbpkaI7R54evhCm4x8u+9INLWf15VwX9zyJJNxsy6pR19dh6kREk18IneTyGRk&#10;VCUFPqY2GWYBC3tKtigtTLiJJaBuTO3OzTnRO9tugMlICQp2OFyYuR8IW4HEBdPbY2udFIEnjbhM&#10;jYLYZP/Ll3VPRpNsPpoBQFRtwo6JA5GMUfr5P2Gmk8nE73DOIe3+a5yIImJZ2WwHAo9vagT6k/we&#10;Ng0yGd+ypEeAqU28PVqZeBBus4nOLBQsbRsJxSYbU9J6txaHqqgwS9Xg968M+uJB+LJHfRfZYS8b&#10;70A/CYWd0jX0RsDoJzmOqRqtsicPKUCjuAImIw08gf5WYzLOp8FkkgPKPoIK6OQTo2pkCkQAkdRR&#10;HCoFf8nKRI3w9OuRnKGJYu9XzWw/5Ox8/6CJGllgZEwGFZCnJIJOW/TZbAazievh6k5uPkpe23Yi&#10;pD38duQJZttqnBvno5bMtt0Bs/1uOIPZthrZoHSLD85LJBPIe5tLHIKzmaqNB4/KO9iIyWxECZLd&#10;vqox2zQOSJ7kPpDwONLZthqz8cGOZlOXcHHPR/QL2GrcHP4zqUnf/ZbkhbI2jpHJexO1yRmmuUQy&#10;296NTA3wLamI5IL39boncjL8SbA28SXULETVTWx1/muzbadAIRW0a/Qktxqe62c+9sHatlOYsq3Z&#10;oX3/dWta6bSBjr5ukiHKbMRDEz8pavkvQNqK3smFxzMna9suCJKSbODk9yZZosxGanT03rYLutEX&#10;bPJ6g/e2nQKzQTxGa9tqkKK/VyMGs22ncB/qJokE4oP3L+B5x1EmmJRUUWaDQki2JaJ248BGkmnw&#10;JCVZdGab09f3X4CoMRtPMvm+SbroPEleXTKb+BKaDEd3OZPptV5AjhJRu7G3ntqA7yiRRNP8FyBq&#10;/AJIUI1QsjcYzBb+uiXXlF/34+eefAMkbTT3XKKG58InRLNtp5B7Zck35dvNbIkvkQal9K/+bUEX&#10;/ALElzzIEIaKCFCynQKzkX4X/d62Wv4kJX2U2YhQJX5S1G5cPjKU6fe1adopCfazxf7+JEUNUmcK&#10;cpPZtlMAJexLki+OZJ7y6yYtMcGkdBxlNjxe9CS3C+Ir9VuqFTxJ3ZfcCRQkKJHsU+5I4YsTrc18&#10;yW/Dx+C9bTUIaPp6RrPtDQa7VyIs0dq22o3jAx1OEpSIL6GBWNRSkZTu9elgNlKoI0xupzCVF9Pp&#10;NHiSW43GErBJ0WzbKRA3hXiJZttq02IyixRKSimzkaaX/N5EjdkIySdrk6RSzt3ES5Lfm6hxTTHJ&#10;nolXlrTS2YMSQQnem6hxzSvHt2i27RQmZf5M2EP828YkfYvIVQx+AZKRytp+Ez6/Y1LUirVtp5BH&#10;Z6SFafHetlPgSf623gnWttVgKbi4JvElkpdKTuBv0l0wm/gS4vnTqe77N0BSTCcDcdq6BrOJL+Ga&#10;HELRyWzbKcxspPgns201kp3x58k5QNJMmY30j2Q2URtmBG41WJvkqIISIk/JF0fUcpRIZ1L25Xiu&#10;aLa9neFCBALtya9bepMOtDgIBO9N1OBx2bxGs8m+hGRfFpfMttVAFv3DotnEl0xX7gwlW41dCReS&#10;RrNtp0CjC9YWPcmtBoFDplWEye0UuHmIPPyED5CMVY7P9IiO1radApc4csdn9N622o0W7LPB+O65&#10;JGsV+nI6myQo2b7kztdtwprfZ5MEVI5T7OmTtakaOJ5AYzDbDqIyG+UCSQRDMldxCaR7JCiRJNSp&#10;vI5631H1v3YKBCehFaO17Q3G/cGpI9oFafYqx0V6RSZPcjuFO8FvYvQBSix/dfJeo9m2UyjWJmoE&#10;TCDxk7Vtp1C8N1EjoSRjjSQd9c6NtfMCvu8UVI3Q0yPp/UgH4Q0uPqbcOpPMJmqcZ7l/LnmS4hSm&#10;dUYUn5RM1jsbSo7swWyalEpwbGpFvz9JVWOzTKe7ZDbxJVCSnBiT2URtkmyS/oXcfbrfG26LHUYy&#10;m6ixMSFHOlmb+BLqU+ARktlUjUKO6NstOa0ktV9zP2zw3sQF3Xlv0TlAslrnfnPKVJLZxJfA5U9Z&#10;2/cvjjQynQ7jXCyXzCa+hPBF1KWZ5NKNErj1KMPa1OhkSne8ZG3qFCiji/IUJCWW3yieMqi/OyW7&#10;laAHqeqJ51I1Zrugkr++N3rb/VeepKnRG4O77JLZPpxCghJ40m0kQWx22cls6hTm2BH83vgt79nY&#10;YFzJaZGMo61Ga70HyRRff92mRuePuasoeG/iFGB/opvtSf7cRlJkQKZrMps4BWaDTEvWJmrMFlXx&#10;8jPZRsJ/Ro3sTY2qpnBt4kvYhnKne7I2USMFCUogeZLiS3iQ76SlF5Xn+5Gwl/nh4tMAJbIv+Xk+&#10;o30J5TsyG145iZlTKbDVfsitTfgAU+P6nKjlGwF5mY22WUmit6mRSTqJIt+fpKa7Xny7s7WJLyGA&#10;F7XO4+u51sZGgS9X4ktEjYuI3ni8ZG3iFH6mZWzw7aYH+zKS2biIIPElkro63aJeSf71W9Xy97Z9&#10;CYmhc84Pft2SKTvdOnFeyZPcTmHyBh5JT4C35rySOHxyWAkwuZ0CjYF+2PUma9tqhJD4wQWRXhpn&#10;rtdNwAoCNPGTosZsRGeSfYnkrzIbTzLBpKgxG48yWZsmsMJIXgnXQYOp9Uh4IEyXoEQTWN8000u6&#10;ObxFjdmmz1KAEsl7jRP1IQX32qa1QJKJSrR7qRFqP6IrJVVtQu0cBJK17Q3GjY0aCfTBL0A6rg61&#10;FeVzkV+w13byCUjYdVUj1D5tjZO1iS85mS7pS0R8cBnJbITVkm+AtEIlexLeKPElosaTvE+D7e+e&#10;S5qhEomY25SS97Zd0KRGR9wim6X1SJiNyqkEJaLG2mg1lKxNE1ipZ4j6SkOBLSMn9R5OLHiSmsBK&#10;3eEj4buhwHQ2dl3RbNsp0CmPT3f0JLca5C5lFskvQBNYoR5weQFKRI3Z5pyfPEnxJeB4bmf/fn6T&#10;vFfeG1+cIKaAY1wvgFsSqR+OnuRWYza+3dFs2ykQZ6TFbHJ+03TZFyechMfhJCRro441uRhE1Vgb&#10;P4DkRKUJrCSUTtOS4L2pL6GIJMkNJbAoa5uCvuRJihpemZqh5PemCay48ijjg9e0jGQ2nmTyNZW8&#10;V44qnISjtakvmYN3tLbtFHjV5Bsk0RnJe50kmCGbvn9xNIGVVvp8vQOUiNrMNi0PgtnEl5A4wyUS&#10;yWxbbcp4ogs12ECu1w1DFXouUSNVCq8coUR8CV45iylI3isUAh+c5Nctea+kwFAPEmFyuyBm47VF&#10;s22nQHP8i5zx5L1tNWbjv+SLowmshIKittqMvV43swHl5L1pAisles+Ef+N0vmebO7kSZoWo1lKj&#10;HwTNQpJft6jBK+LKku+b5L3SQ46mddFs2wUVs8kZB1cSVZG8Je+VMzdUcvTetlMgyELhaPJ9k76r&#10;k8D6jnbm0ngVYuU27SS+f01FbdKrOEMHflITWKkjjK4fphHfAtes7YxOwtJGdRLVyD1O1ia+hHAJ&#10;XceStW2nEHcBIvNU18avO/FcmsBKPVp0qxINMnW2EJOawMqthdNQ7TtKRI33Bk8erU18yewvkl4l&#10;9JPba3uRZJvk0L81gTXtFKVq+JI59wUo0QRWMBn1VOIOFl3b0BbJbOpL5kibfN8k7xX48+tO9lzS&#10;VpV4At+AxJeIGk8yXdt2CiT6s4GNZttq+ddU8l7pUcmdqdFs4kvoQfZKKq5JfFyvm6yUrEulqs1+&#10;ci5b/b571QRWIrZMGPy6RS3fvWoCK+Ux5F0ms8m+hHsFbrckGip5rzxJcnOTnbmo/bG2JKqmCazT&#10;Pi6bTfclOK7oRCXNVvkF0LQnWpv6ElCDkQFK1JewU4sYMWnumvsSabhKiVLWo43b59cPZz7cRD6S&#10;tW2nwE7hyuLKkvdarG07BfKk3tOq4PvXVFq8jp/klJOsTXwJNyk+ov2kpsu+UpRIAiu7IHLOkrWJ&#10;GmdTfgLJe5MEVsK8nIyi2dSXpNEZSWC9vXlvkecSNZKqiTwl700SWKcHz9zO8x0lokaaMy3Rk2+A&#10;JLDCZGbde96iBifMjRnRbOJL8D+ZV5bOrVSxwUBHKBGnMJUPkZ+Ulq90JiI5Oppt+xIuY6QENPHK&#10;mvcaZ1hp3ivfm6giDb+4/SSua2iE798ATWCdu6mSfgo4YZkNdv2ezKYJrCTLRh1FgJLMxk8nqe2j&#10;Rbyo8QtIuiSb2niF6JRvea8EKCNmRdWmKDPpaslmVdY25TjJOUDViEWQ0BWgRPNe+dWQhhR4LlWb&#10;b37069a8VxJYj+iMo2rU7XKAS9YmvgRIRpXyXBi3XwBRj2xnrnmvd2ofoqwIUxsqP/niaAIr9SDT&#10;7vP7F8fUOGQmFaCwDfpIaBIaYVLU2Jo/E67j0rzXH0rQkywkUyP0TXnld5RcmsDKF4cqpe9P0tTI&#10;nJmk6q9emSK59STJHiOwHM221aYmfIrQg9m2L2GnMBl1ydq2GgwthFgQL6HcTdZGNDrxk6rGLug5&#10;if7B2mRfMpH2JCuC0sFlJDu8yXBIZttOYUreOQsnT3KrwfZxyo/Wtvcl7MyzGB7RmL22iWAk2WPs&#10;6JYaEMlieKrGOSCdbTsFZiMaGngu8ryXkbgS3nfyC5C81xuVTRHbR3mvzpZFZy7Je52mfbjlACWi&#10;lj9JzXtFbw5iX78BEMeytsknSjApCaz0Dh4sJ7OJLxkbk3gJed7LyKklj6IzqsYTyXjTSxJYaYI/&#10;bUOTtYkvmc1Msp+k8YisjRsjEgZa1eC7CdoGeeYEu2U2YgrJGUfVYi6f75nM9qAjbXASVjXyS6iS&#10;jDC5nQKfDUrUol/AVpvZosuPyTvda6OLLVf3BCgRNb4BROgTzyUJrFS2Rk0ALtFisiyhkRzetTTm&#10;og1GsrKtRWYoX47kWyrpq1NdH22BRIsUW55isr2TpFdijpmPFK07j35SnL/vSSR5dTq2Rm5EtEiM&#10;/omKrdkDrnf25l6MpDujasURrktSVwkwco9UApDte4qVbSfCBWOk6CSTbS3qRYndJT5E8l2JAGWf&#10;bNECIPwvmUzyVrlwkVK0ZGmiFqdgU469EDJ1aHMJ9fcNgqjhQwB/8rOWvNUbx7bh4oPZ1IngDpLw&#10;1vXY+wpcP4kl0WxbbTq5cJdn8MOWvNXbjRB7Uq5IFcZ6AczGGTVITyArfKmxHWGvlXxERY3ZspRQ&#10;9gMyGx4icv6i9kdKaPQkt0tgY8evNCAw+V0uI5mNb33ikDXdlYPz9OoLMCmu5DfdNVrb3lfw0/49&#10;NQSzbTXWNosLMCl5qxw2iEsmKBG1YjbxJdRURimhXMmj742PW+InNd2V5KN39N5ELUeJ5K1ON/io&#10;+J+iD11biEnJW43pUsIbOhuHjeQXoP1ayZGdarnvmBS14kmKL5lKichPWrpr6pUlb5VEDy6bSn7d&#10;osb3jSNR8uvWdFd4z6hJCiSPvDdIvuSKDm6SWGrQ9/AC0dq2GjsFvgEJSiRvlY6m7JKTnYKoMdvv&#10;p+P7NlnyVilVIZiWYFLU5oMftR6GQNlPkmZ2FIIEvwBRm5I+0sgCr6zprkSus+C1qDHbpLMns22n&#10;wJOkrjgJXGi6KwewqEU7Ru0nebDBiPaTogZKfmM5AUrEl7AJwi0n722rMVt4KJW8VTZ4fFAjlOi+&#10;hOB1QmBemu5KNPMnCiWIGp4r9CWSt0o7eNKBoiepviQNXEjeKqmFNCVKnqSosXvlF5B4Zclbzb+m&#10;ojY7c8Lewe9N8lant80ZBZxErZhtbzDGk8wd3d+/3ZIlm+/wJG91bi55JI2yCBYtp8BsWeEnJ9Gl&#10;xl6ZeE60tq1WzLadArNhZDTbVst3QdLmNQ+Vixq/bmIKyTlA011h+bJ9iagVmNxOgfMbAbUgUZ/e&#10;9ut1z2yTsfH9GyB5q1xr/xs7/f4LEDVm44uTnDo03fX3tJj4SVEDJbN9TdYm+5Lfk3A021b7xWRS&#10;Zkp57noBvLe50SvwJaI2s0XNbcjnl9nYlyQFu6rGewPKEUq2UyAWxO8mWttWy39vkrdKnAvmP5pN&#10;fUkamZe8VbZORMcSzyVq7IIIc0VPch9WiE/iSqK1bbX8HCB5q4QKaMSWQFJcyZO01WjLJWmrE6+N&#10;dpOiRVCZ9i/JPkGSXblMjfNbsDLRIjbPS0sOAZK0Sqn2bGW++0jRYjJWlvhIyVnlYXAuSibb3ifP&#10;8ZCU1ZOHHxEBosVknBSjd7bdAfdlRDdCwRwuT8cn46SRV+D8JWGVe4CjpjZEwWQy2uElhYPkry01&#10;ruaFmUre2daiBS3R7Ogxbl8Am0I0IZlsaxWPcfsCPCPxrWSyrcWRDS49+Z1JsirQH7/z/XcmWtPW&#10;cp7+952PpLjiCKL+GuSTrTd9HwYg+oBKqioBi4y5ES2SrllZ9Bi3L+A2ldEKHuPWutOL8ZZUxNMu&#10;bT0QLquKLspQLRIJYZuSr6fkqb5wV1HeomjRbmqulE4Asn0BV7y9k1ak5BGs50GSKh+ZaLLtC2gS&#10;Q3p38s62FpPdp5FKAP3tC8gre0Y7HkttxV1FTIOkthILnvYAARrFg/DSoi7Dtx9JbX393G5J5o+p&#10;zWWRUakUetsdcNkIru774kyNhsFZBjR6+2jy5K6qJBhpanwvCOsGmERvu4QHFfvJl8bUaOLLDib4&#10;caO3XcmDZNp70KXE1DjBXvNUvv4I0NsbC4qzombbpsZ07Jmy1W3HQPAtyqZluq02l91G53r0tmt4&#10;EKVNdnamRoSKUqtgt4XedilkgUYhSVOLL5RAb7sHvh1ctRT97rbaXOb+TvoL3H4kW3V6viTpAqbG&#10;9eXcrRjELdDbXoU7zyO21NQIHL3prZn8EDRflVNKkp7AdNsZ8QXna5xNt70Kl6BGzdKZbqs1022v&#10;QoAlutWd6bYajfjxDtnqtlfhpgeijAkyNUEW3ifqWIKZ4h5IZUn2eqZGoRw98aIvgua6kjGbXOTC&#10;dNsZESqhmCCbbnuVe766rTatEKJ8D8wU90CrxKRUy9SmySh0a/K707xV2pbwUL7ujNiVS5ZsDhXN&#10;XGV7nzQBY7rtjNiqUMQZpFiht90Dp9vjFYSxTQ2yFY4k+ppr9ioRSvrWJw9TvAoOk2BG9O62e5jL&#10;rWnAkEy31UAmv4ToiyAZrFxnMVvvZLrtjKYlOafjaHXbq8x18klfTd6dqE07naTBB3riHl4UdWRQ&#10;ETXWdoQPU9wD5Z9JB2KsFDV8A1eVRg9zexX2tNE5kulEjSZiXKOUTCeprGRSckhIoKJqXHHN6Tqa&#10;TtwD0yUZQpAcojY7nKQeAb3tVfggPDjJBD8EVaMRd9R+jOnEPfAOst+dqk1H7SQBiunEPQCVJHXT&#10;1WD2n0kGFHriHijUSxpGuBrJ4/Toj6Ai7mEubY8Oy5IHS1+X+N2JeyApLCE/WJ2oFdNt90CkLsm4&#10;YratxcUitLrOnuX2DuzDkhZkzLa1qNamjX00m6S00uEx26iIFkWWvIHo2yopraTUJ20VJtV/Bd6m&#10;yJK6hgSVktJKj80MJaLVzLYdyrQjib7jkgjL3fIEqKJTuaS0zh3xQYYjT1K80INvSELuD5m53gAH&#10;kWzTIFrzeTxDlGxvglNIGsLMnnfZSCrZg6aqEUq2VzjmsrrksyOJsGTF8AvIfm/bKxxs26K9rCTC&#10;khUD5ZWtbXsFrgxPCgp5kluLOCt3GkZrk5RWWMCkLd7tR7Rob8ctZNHGWVJa89nEl8yh4J6tbe9O&#10;YkxKIixPkrVFnktSWl+09o8+p6LFk+QG9gglktJK6DnbCYkW+zXiKtnati+hcVO2zZNEWK7jpogo&#10;8pPSwXW8a/YkxZfQDOMkLBgEniUTlmN/kk3AL2B7IFBCiVQ22/YlbA3Z1gcbZkmEJXmZcHw22/YK&#10;9BpKyB7WtrUKrywprfFsokUa8hApyXuTlFYie5nnEi2+3exLoicpKa3xexMtMlrxCpGf1JRWLnSL&#10;fgGixX6SA0u2tr3DIDU1yYPlvLC1mtm2L+GrmPlJzZ9ln0AKSYQS8QrxbKKFS+ZkG822vcKkdUS/&#10;bkmEZV/ypBtBNJv4EoLp0S5IEmF/f93ZzlxTWmOUqC/h+rKEE5/Ev7UzhOJJck9Ma/Jno1se0ds7&#10;jPgXIFrsy7nMJHpv1sF1PFDwDRAtvqYP2PUEJZrSSoQzCtGIFv1saVmRrW17Be6Wz3YKmj/LrbZR&#10;Xzze2/Yl+PLs2y1abJ1Jggj69TLb9gogOWM5RYvZCBxGnktSWh98OTKUbA+Eyby3bLbtS6Y7bTbb&#10;1iITmcZs0X5SMmHzX7f4krnkMTvjaFLr72k9+L2JVrFX1qxWKMHoGyBaU0PBXVHJr1vTWuO17ZMR&#10;XxyuOc1m2/GSub4s8iWSQ3vj2naqZqK1bV+SzyZa5FqQSxjNtn1JjEnJh2UXhH/NZtu+JP7iSEJs&#10;M9v2CrEvkTzaCfVOc9rgRCUdXGM/KVpcnEISSfYkt1eIo2rS95WMWDIDotkkvRULs++baFGi+dsG&#10;MXiSkt9KEDu55pQMr72bwf9wEIi8siS4EvdI+hQxm/iSYjbxJTzJjBmTxq/EgvDM2YsTtzDMWETE&#10;SUItuRKk8WTPcnsTkhK4cCLZ5ElyLKujDjtb3XYnMSUg2bHc1gVQstm2O6HVeJbMJq1f2RiSyxB9&#10;BiTT9cxul586pXWAACN0WIuO3pIgy08nC5mIFrOR2JQ8SVLnlpVpiFK1cCcTjwgcMzBcs03f0WST&#10;p1oTM+QOrWi27RhgEqIgBkz7snFKFaYR3HdXCZu29NINrGpxTwU7k+y9iTcJwwps/peNfFCvjNUn&#10;Iid60yzw+wbWtQhHRL9uIjtrNmIYSexJlW4kEc4PJ3lt25VMUClbmmhxo9u0lk9mE6cQ7l85sK0H&#10;Mt+bqUtPZts7k+HtsiepWuk5n4SUZWW6f1UtzouUc0XvTZNiw/MicYRlIwDl2BH93CS5NY314t9k&#10;NnJ4orMw3+qlh3ON2HzVIj6ffbkJ5KzJJgEt+gGIFh56Or8mkJTE1llaUKzGWxP/QzI7ZfDRbNuT&#10;0K8oytPmB7aeCAWHJzu14NcmWa0p/wbjtic7+AVE3zbp+zrJDckhH5poT3a/+OBHK9seAT44+2xL&#10;+uxUnUXUA0HTbSPb5MhpiRZpojQVS1Ym2azXETWY5We9vcjkSmfvTFJgJ/sm6dc4m6T1QKYqNArM&#10;UNy91PiVR72DmG2r8Z2ZxNkA/NLAddI2kmpvZtvOB9dDG65oNvEHVLMkhX/MttXouhhduYja9gfc&#10;Tx4V45nawe4/okzJTV/vjZQNenEnmy1RI+I0rdmS97Y9wp3DbNIVhrVtNXwduWPRbNuRUC6bpbgT&#10;sVuPhKPG3GgbrE1yWMnZeCWl83NQ3rNBPESnRIjjpUaGwjs636saF/c9I1qRxNM9G5iM6kpUjX1F&#10;dCUVj2Q7hTuRmaSflalRVRpVz6O2nQJlF6QSJb8AUZt65Sh8R/H1epK0kuGSkGi2rUYvaIrcIkxu&#10;X0KKzvAVwVFKkl6ff9wrkvwCti8h14BPdzTbVsMpA5NobdspPA72UdlsW206oXPgS9a2ncLjzWzZ&#10;kxQ1ridJugPws9xOAcdFN9DkSaraBbUe7ZIleZXZ2LhFs20X9OByhuy9SfLqZG1EZcRkJ+8fznGc&#10;mZ+U5FV6N9FoP1rbdkHsgbhVPUGJJK9C2HFHSDSbuiBi89EvQJJXaSoZ7rlEDQ5/aqOCX4Akr04M&#10;LuICCPus90agKquGA0xLjat6H+EvYKvR+yP9BWynkPYk4Ge61cjKPa7sSW6nwO125JdGKNlqJHtQ&#10;XJO8N0lepfcr/dKS2URtWmRE5DMxxfXeKPvmeuBotq3GJuiehS4keZWfdtRFdwK6y8jbm+h59N4k&#10;eZXAPAfaaG3bl9CbM0toJza7jOSEQyZ2NNtWIwgX7l4leZVIbdaPgID1MpIezT8UrQa+RFJehxrJ&#10;QryixgOCoY1m207hwpdE2cMkOK214V4p1EuWtn0CZfBclBC9tq32PKGRo8m2S7jo4HuPAjOS8cqV&#10;WckN9ux49qaEIBxdKyL8ix6tfaJKQo696+lDk1B3ktRlqt5EL6JPqWauUkvKvbvJaxM9yoWzOJBm&#10;rrJNy+hSzibrmdDwJdqTaOLqgyg0v5rgECB6IZ3IrnhZGPe0nd300iMEGv2uj721YLJ7dLcjk229&#10;44CoC37XmrXKN5uQWvQYtxe5ZylcfCTW4yD3cZJRosm23nncIicima7s14iBRrtW1QP70UuTTFe2&#10;eRftWpKlqR4XBEa/a81Z5THSxCaaTbzPxI4SjGjO6pMrxNjIBz810Ts420STbWfAiZHXFmFEU105&#10;kkaTya6imGzr2WH0b//8d//0v/77X//1v/39n//uz/+Hf/zt/Osf/+0v/ynjX3/z57/80z/86edP&#10;83/8yz//9W/+7R/+9I///Je//PX//uv//h98jf79//35P3/+hDpDovWfw/z/lHm9W/lWKbN73Mr3&#10;Spm3tpUflTJPcys/K2Vc7FZ+Vcq4zK18VMq4wK18Vsq4tK38rpTZH23lq1Ieinlr83eFMQdZh7Kh&#10;c2X2DmfD6op6h7RhXEW9w9pQqKLeoW04UVHv8DYsp6h3iBveUtQ7zA0TKeod6oZb3Or83aBu2EJR&#10;71A39J+od6gbPk/UO9QNQSfqHeqGcRP1DnXDvIl6h7rhxES9Q92QXKLeoW5YK1HvUDc01Fbn7wZ1&#10;Q0eJeoe64ZdEvUPdEEai3qFuqBxR71A3lI6od6gbskXUO9RNxxBR71A3LUBEvUPd9PQQ9Q51Q1hs&#10;df5uUDfEhah3qBtKQdQ71A21IOod6oYrEPUOdRPFF/UOdROWF/UOdROeF/UOdRM4F/UOddP9QdQ7&#10;1E1oe6vzd4O6CXGLeoe6CT6Leoe6CUKLeoe6iSqLeoe6ifeKeoe6CeCKeoe6iciKeoe6aSsg6h3q&#10;Jmoq6h3qJgy61fm7Qd3EQ0W9Q90EKkW9Q91EHkW9Q93EEkW9Q91EB0W9Q93E+0S9Q91E/kS9Q93E&#10;8kS9Q91E2US9Q92EzbY6fzeom/iZqHeom8CWqHeom1CVqHeomzJrUe9QN3XTot6hbgqhRb1D3dRD&#10;i3qHutNQx9/VezfUUcHcqE8x8Taevyt1Qx3VwpW6oY6i4UrdUEc9b6VuqOO+mkrdUEfFbaVuqKOE&#10;tlI31FETW6kb6ihyrdQNdVStNupTdrpRx9+VuqGOutJK3VBHoWilbqij8LNSN9RRyFmpG+oozKzU&#10;DXVUWlbqhjpKJyt1Qx21kJW6oY7ixkb9tzxxw24E3QAGvClB7AYw6E1VYTeAgW8KBbsBDH5T+9cN&#10;YACccr5uAIPglOh1AxgIqY0pBzAYTiFdZ4EBkbykboAPwqJmLByJVLBVS/ggLRB0AzgS4TG6ARyJ&#10;MBndAI5EuIxuAEcibEY3gCMRPqMbwJEIo9EN4EiE06gGcBJj6qy6ARyJ8BrdAO4TYTa6ARyJcBvd&#10;AI5E2I1uAEci/EY3gCMRhqMbwJEIx9EN4EiE5egGcCTCc1QDOLExBTfdAI5EuI5uAEcibEc3gCMR&#10;vqMbwJEI49EN4EiE8+gGcCTCenQDOBLhPboBHIkwH90AjkS4j2oAJzumyqMbwJEI/9EN4EiEAekG&#10;cCTCgXQDOBJhQboBHInwIN0AjkSYkG4ARyJcSDeAIxE2pBvAkQgfUg3gBAiZY+UAjkQ4kc4CRyKs&#10;SDeAIxFepBvAkQgz0g3gSIQb6QZwJMKOdAM4EuFHugEciTAk3QCORDiSagAnRSbJvBvAkQhP0g3g&#10;SIQp6QZwJMKVdAM4EmFLugEcifAl3QCORBiTbgBHIpxJN4AjEdakG8CRCG9SDeBECR27ygEciXAn&#10;nQWORNiTbgBHIvxJN4AjEQalG8CRCIfSDeBIhEXpBnAkwqN0AzgSS+aE+ww1Cj2CygInT7hFuBzA&#10;kVjyJ/TQtSWUDAr3cfgAJRIhTSSUTwfJ8hk4EksehYsw3IISidNOVMLCJZfCtZ8+QOkTp+mnWlAi&#10;0QkVmoN0b2Fac4oFJadCv3wfoPSJ0z9TLSiROB0xdYASidPjUgcofeK0rdQBSiROJ0odoPSJ01xS&#10;ByiROP0idYAOiTSm0QFG0DhV2kH5AN3XmeuhfYAOiVxn7QN0SKTZuA/QIZHSJx+gQ+J9WiXu1ziC&#10;7i0YEullVQ5gSLyXHAtl876EEonOsXDFfLeEaQooD7HkWGgj6wOUSPTSEBpKlktwJJYcC5eg+BJK&#10;JHqByL3kWOhX5RaUSPQikXvJsXBDmltQItE5Fq4j6F7jR6lIybHQmc+WUHIs3OzkA5RI/CgYKTmW&#10;+0fJSMmx0PXDl1D6xI+ykZJjuX8UjpQcy/2jdKTkWOi+as+g5FjuXj4ygurD4gUk95JjuXsJyQg6&#10;C9wnlhwLl/T6Qyx9oheS3EuOhWvS3YLSJ3oxCXXT5UN0n1hyLHfnWEZQvUYvKaGHUDmA+8SSY+Ge&#10;TnsLJcdCOwkfoNwnemnJveRY6D3pFpQ+0ctL7iXHcvcCkxF0OHAklhzL3TmWEVQWeJnJveRY6Klj&#10;b6HkWLiTxwcofaIXm3ATTvkM3CeWHMvdC05G0L0F94klx0LHM3+IJRK97ORecix351hGUD0DLz25&#10;lxzL3YtPRtBZ4EgsOZa7F6CMoLPAkVhyLDSHMxyUHAs9Xn2A8uvshSi0TS6fgfvEkmOhabstoeRY&#10;7l6OMoLqNXpByr3kWLiTyJdQ+kQvSrmXHMvdy1JG0D0DR2LJsdCd0p9BiUQvTrmXHMvdOZYRVM/A&#10;OZZ7ybHc5wI7ieKUHAsNDn2A0ic6x3Iv61TuzrGMoHuI7hNLjoXWzv4Myq+zcyx0My2X4F/nsmLl&#10;7hzLCKqH6BwLTcrLARyJJcfCBYX2FsrKlbtzLCPonoGfWMrqFXpG+xJKn+gcC5dVlEtwn1jWsHBZ&#10;iy+h/Do7x0I3vGoJXLCrFoygeY0P51hG0A1gSOQe5HIA+zo/yjoWGor6M+h8Iu0VfYAOiQ/nWEbQ&#10;PURD4qPkWB5z/9P+tI2gs8D2iY+yjoV7Vs2CkmN5OMcygmoJzrFwHXE5gCOx5Fge3oBrBN0SHIll&#10;HQu90v0tlEh0joXrDsolOBJLjuXhHMsIqofoHAv9I8sB7Ov8KDmWh3MsI+iW4Egs61i4tsZwUHIs&#10;XG7uA5Q+0TmWR1nHQhNgt6BEonMsj5JjeTjHMoLqNTrH8ig5lodzLCPoLPCvc8mx0CHW3kLJsdBh&#10;1gcofaJzLHS1L5+B+8SSY6FBtC+hRKJzLI+SY+HmGLegRKJzLFzH1D1E51geJcdCK3BbQsmx0Bbc&#10;B+hOLHQx9wFKJDrHwr0M5UN0JJZ1LA/nWEZQ+QPnWLiVtBzAkVhyLNznaG+h5FgezrGMoHoGzrFw&#10;r3o5gCOxrGPhHhZ/BiUSvaXXo+RYHs6xjKB7iO4TS47l4RzLCDoLHIklx/JwjmUElQXOsXChVTmA&#10;+8SSY3l4i68RdEtwJJYcy8PbfI2gs8B9Ysmx0K/dfkxlHcvDOZYRdEtwJJYcy8M5lhFUFjjH8ig5&#10;Fu5hsIdYciwP51hG0C3BkVhyLA/nWEbQWeBILDmWh3MsI+gs8LNzybE8nGMZQWWBcyxcNFMO4Gfn&#10;kmPh1gZDYlnH8nCOZQTdM3AklhwLF2j5EkokOsfCrT3lEtwnlhzLw+tYRtA9RPeJJcfycI5lBJUF&#10;XsfCbYflAI7EkmN5OMcygm4JjsSSY+FaVENi2SPs4RzLCLolOBJLjoUrsH0JJRKdY3mUHAuXCasF&#10;I2iewdM5lhF0AxgSnyXH8vQ6lhF0FhgSuU2mHMCQyGVM5QD2deYW0nIAQ+Kz5Fi4A81x0CGRi2t9&#10;gO7rzIXFNkDJsTydYxlBhQPnWJ4lx8Ktab6EEonOsXBfaLkER2LJsTydYxlB9xAdiSXH8vQ6lhF0&#10;FjgSS47l6RzLCCoLvI7lWXIsT+dYRtBZ4EgsORbuNjQolxzL0zmWEXRLcJ9YcixP51hG0FngPrHk&#10;WLg63B9i6ROdY+GC0W4JzrFw4XQ5gH+dS46FO+fsGZQcC3cN+gClT3SO5VlyLE+vYxlBBSTnWJ5l&#10;rzCu+/ZnUPpE51i4zrVbgnMs3JpaDmBnZ+4YLQdwJJYcy9M5lhFUr9E5lmfZK+zpHMsIOgvcJ5Yc&#10;y9M5lhF0FjgSS47l+XFVSsmxPJ1jGUG1BOdYniXHwtWz9mssORZuPPcBSiQ6x/Is61iezrGMoHuI&#10;jsSSY3n61Skj6CxwJJYcy9PrWEZQWeAcy7PkWJ7OsYygs8CRWHIs3D9rSCw5Fi7n9QHKr7NzLFwr&#10;Xz4DR2LJsTydYxlB9xYciSXH8vQrVUZQWeAcy7PkWJ7OsYygs8CRWHIsT+dYRtBZ4EgsOZancywj&#10;6CxwJJYcy9M5lhF0FjgSS46F26/t51xyLE/nWEZQLcHrWJ4lx/J0jmUEnQXuE0uO5el1LCPoLPAo&#10;TlnH8nSOZQSdBR7FKTmWp3MsI+gscCSWHMvTOZYRVBY4x/IsOZan17GMoLPAkVhyLE/vFTaCzgJH&#10;YsmxPJ1jGUFngSOx5FiezrGMoLPAkVhyLC/nWEbQWPByjmUE3QD2dX6VHMvLOZYRdBbY1/lVciwv&#10;r2MZQWeBfZ1fJcfyglKRMpQRdBbY1/lV1rG8nGMZQWWBcyyvkmN5Occygs4CR2LJsbycYxlBZ4Ej&#10;seRYXt4rbASdBY7EkmN5eR3LCDoLHIklx/LyOpYRVBY4x/IqOZaXcywj6CxwJJYcy8t7hY2gs8CR&#10;WHIsL+dYRtBZ4EgsOZaXcywj6CxwJJYcy8s5lhFUFjjH8io5lpdzLCPoLHAklhzLyzmWEXQWOBLL&#10;XmEv51hG0FngSCw5lpdzLCPoLHAklnUsL+dYRlBZ4BzLq+RYXl7HMoLOAkdiybG8nGMZQWeBI7Hk&#10;WF7OsYygs8CRWHIsL+dYRtBZ4EgsOZaXcywjqCxwjuVVciwv51hG0FngSCw5lpdzLCPoLHAklhzL&#10;yzmWEXQWOBJLjuXlHMsIOgsciSXH8nKOZQSVBc6xvEqO5eUcywg6CxyJJcfyco5lBJ0FjsSyjuXl&#10;HMsIOgsciSXH8nKOZQSdBY7EkmN5OccygsoC51heJcfyco5lBJ0FjsSSY3k5xzKCzgJHYsmxvJxj&#10;GUFngSOx5FhezrGMoLPAkVhyLC/nWEZQWeAcy6vkWF7OsYygs8CRWHIsL69jGUFngSOx5FheXscy&#10;gs4CR2LJsby8V9gIOgsciSXH8vJeYSOoLHCO5VVyLC/nWEbQWeBILDmWl9exjKCzwJFYciwvr2MZ&#10;QWeBI7HkWF5+H8sIOgsciSXH8vI6lhE0FhzOsYygG8DyE4+SYzn8PpYRdBYY23eUHMvhvcJG0Flg&#10;bN9RciyH9wobQWeBcSxHybEcXscygs4CY/uOkmM5nGMZQWWBcyxHybEcXscygs4CR2LJsRxexzKC&#10;zgJHYsmxHF7HMoLOAkdiybEcXscygs4CR2LJsRzOsYygssA5lqPkWA6vYxlBZ4EjseRYDq9jGUFn&#10;gSOx5FgO7xU2gs4CR2LJsRzeK2wEnQWOxJJjOZxjGUFlgXMsR8mxHFAqQt6PoLPAkVhyLIfXsYyg&#10;s8CRWHIsh9exjKCzwJFYciyH17GMoLPAkVhyLIdzLCOoLHCO5Sg5lsN7hY2gs8CRWHIsh9exjKCz&#10;wJFYciyH38cygs4CR2LJsRzeK2wEnQWOxJJjOZxjGUFlgXMsR8mxHF7HMoLOAkdiybEcXscygs4C&#10;R2LJsRzeK2wEnQWOxJJjObxX2Ag6CxyJJcdyOMcygsoC51iOkmM5oFT061xyLIdzLCPolmBRnKPk&#10;WA7nWEbQWWBRnKPkWA7nWEbQWWBRnKPkWA7nWEZQWeAcy1FyLIdzLCPoLHAklhzL4RzLCDoLHIkl&#10;x3I4xzKCzgJHYsmxHM6xjKCzwJFYciyHcywjqCxwjuUoOZbDOZYRdBY4EkuO5XCOZQSdBY7EkmM5&#10;nGMZQWeBI7HkWA7nWEbQWeBILDmWwzmWEVQWOMdylBzL4RzLCDoLHIklx3I4xzKCzgJHYsmxHM6x&#10;jKCzwJFYciyHcywj6CxwJJYcy+EcywgaC07nWEbQDWAcy1lyLKdzLCPoLLATy1lyLKdzLCPoLLAT&#10;y1lyLKdzLCPoLLATy1lyLKdzLCPoLLATy1lyLKdzLCOoLHCO5Sw5ltM5lhF0FjgSS47ldI5lBJ0F&#10;jsSSYzmdYxlBZ4EjseRYTudYRtBZ4EgsOZbTOZYRVBY4x3KWHMvpHMsIOgsciSXHcjrHMoLOAkdi&#10;ybGczrGMoLPAkVhyLKdzLCPoLHAklhzL6RzLCCoLnGM5S47ldI5lBJ0FjsSSYzmdYxlBZ4EjseRY&#10;TudYRtBZ4EgsOZbTOZYRdBY4EkuO5XSOZQSVBc6xnCXHcjrHMoLOAkdiybGczrGMoLPAkVhyLKdz&#10;LCPoLHAklhzL6RzLCDoLHIklx3I6xzKCygLnWM6SYzmdYxlBZ4EjseRYTudYRtBZ4EgsOZbTOZYR&#10;dBY4EkuO5XSOZQSdBY7EkmM5nWMZQWWBcyxnybGczrGMoLPAkVhyLKf3ChtBZ4EjseRYTigV4ZlG&#10;0FngSCw5lhNKxSwokegcy1lyLKdzLCOonoFzLGfJsZxQKvoMSo7ldI5lBN0SLJ54lhzL6RzLCDoL&#10;HIklx3I6xzKCzgJHYsmxnM6xjKCywDmWs+RYTudYRtBZ4EgsOZbTOZYRdBY4EkuO5XSOZQSdBY7E&#10;kmM5nWMZQWeBI7HkWE7nWEZQWeAcy1lyLKdzLCPoLHAklhzL6RzLCDoLHIklx3I6xzKCzgJHYsmx&#10;nM6xjKCzwJFYciyncywjaCx4O8cygm4A41jeJcfydo5lBJ0Ftk98lxzL2zmWEXQW2D7xXXIsb+dY&#10;RtBZYPvEd8mxvJ1jGUFngZ1Y3iXH8naOZQSVBc6xvEuO5e0cywg6CxyJJcfydo5lBJ0FjsSSY3k7&#10;xzKCzgJHYsmxvJ1jGUFngSOx5FjezrGMoLLAOZZ3ybG8nWMZQWeBI7HkWN7OsYygs8CRWHIsb+dY&#10;RtBZ4EgsOZa3cywj6CxwJJYcy9s5lhFUFjjH8i45lrdzLCPoLHAklhzL2zmWEXQWOBJLjuXtHMsI&#10;OgsciSXH8naOZQSdBY7EkmN5O8cygsoC51jeJcfydo5lBJ0FjsSSY3k7xzKCzgJHYsmxvJ1jGUFn&#10;gSOx5FjezrGMoLPAkVhyLG/nWEZQWeAcy7vkWN7OsYygs8CRWHIsb+dYRtBZ4EgsOZa3cywj6Cxw&#10;JJYcy9s5lhF0FjgSS47l7RzLCCoLnGN5lxzL2zmWEXQWOBJLjuXtHMsIOgsciSXH8naOZQSdBY7E&#10;kmN5O8cygs4CR2LJsbydYxlBZYFzLO+SY3k7xzKCzgJHYsmxvKFUhOUZQWeBI7HkWN5QKmZBiUTn&#10;WN4lx/KGUjELSiQ6x/IuOZa3cywjqN6CcyzvkmN5Q6noMyg5lrdzLCPoluBILDmWt3MsI+gscCSW&#10;HMvbOZYRdBY4EkuO5e0cywgqC5xjeZccy9s5lhF0FjgSS47l7RzLCDoLHIklx/J2jmUEnQWOxJJj&#10;eTvHMoLOAkdiybG8nWMZQWPB5RzLCLoBjGO5So7lco5lBJ0F9nW+So7lco5lBJ0F9nW+So7lco5l&#10;BJ0Ftk+8So7lco5lBJ0Ftk+8So7lco5lBJUFzrFcJcdyOccygs4CR2LJsVzOsYygs8CRWHIsl3Ms&#10;I+gscCSWHMvlHMsIOgsciSXHcjnHMoLKAudYrpJjuZxjGUFngSOx5Fgu51hG0FngSCw5lss5lhF0&#10;FjgSS47lco5lBJ0FjsSSY7mcYxlBZYFzLFfJsVzOsYygs8CRWHIsl3MsI+gscCSWHMvlHMsIOgsc&#10;iSXHcjnHMoLOAkdiybFczrGMoLLAOZar5Fgu51hG0FngSCw5lss5lhF0FjgSS47lco5lBJ0FjsSS&#10;Y7mcYxlBZ4EjseRYLudYRlBZ4BzLVXIsl3MsI+gscCSWHMvlHMsIOgsciSXHcjnHMoLOAkdiybFc&#10;zrGMoLPAkVhyLJdzLCOoLHCO5So5lss5lhF0FjgSS47lco5lBJ0FjsSSY7mcYxlBZ4EjseRYLudY&#10;RtBZ4EgsOZbLOZYRVBY4x3KVHMvlHMsIOgsciSXHcjnHMoLOAkdiybFczrGMoLPAkVhyLJdzLCPo&#10;LHAklhzL5RzLCCoLnGO5So7lco5lBJ0FjsSSY7mgVITlGUFngSOx5FguKBWzoESicyxXybFcUCpm&#10;QYlE51iukmO5nGMZQfUWnGO5So7lglLRZ1ByLJdzLCPoluBILDmWyzmWEXQWOBJLjuVyjmUEnQWO&#10;xJJjuZxjGUFjwe3HSZZfSTmE0SwM0TF+KBgcfyWlFeYaGaJDJAoGyV9JaYW5R4boUImCwfJXUlph&#10;H2uG6JCJgkHzV1JaYR9shmjR6cTL7adkXlD4QGfJvTDEBzpL9oUhPtBZ8i8M8YHOkoFhiA90lhwM&#10;Q3ygs2RhGOIDnSUPwxAf6CyZGIb4QGfJxdx+nIz5lXS/EadjGKL1nU7IMES3q0ThA50lJ8MQH+gs&#10;WRmG+EBnycswxAc6S2aGIT7QWXIzDPGBzpKdYYgPdJb8zO3HCZpfSYdOp2gYokWnkzQM0aITVkb2&#10;qgzRftmdqGGI7tyDwgc6S66GIT7QWbI1DPGBzpKvYYgPdJaMDUN8oLPkbG4/Ttr8Sjp0Om3DEC06&#10;nbhhiBadMDWGzpK7Yc4P31myNwzxgc6Sv2GID3SWDA5DfKCz5HAY4gOdJYvDEB/oLHmc248TOb+S&#10;Dp1O5TBEi04ncxiiRSfsjaGz5HOY8wOdJaPDEB/oLDkdhvhAZ8nqMMQHOktehyE+0FkyOwzxgc6S&#10;27n9OLnzK+nQ6fQOQ7TodIKHIVp0wugYOkuOhzk/0FmyPAzxgc6S52GID3SWTA9DfKCz5HoY4gOd&#10;JdvDEB/oLPme248TPr+SDp1O+TBEi04nfRiiRae3L2OIdt/pxA9DtPtOb2HGEG1Eyckfhuhi7ih8&#10;oLPkfxjiA50lA8QQH+gsOaDbj5NAv5IOnU4DMUSLTieCGKJFp5fbMESLTieDGKJFp5fcMESLTieE&#10;GKJFp1NCDNHGO50UYoiOFULhA50lL3T7cWLoV9Kh06khhmjR6eQQQ7TodHqIIVp0wgfZ5qBkiJjz&#10;48teckQM8fFlL1kihvjwnSVPxBAfvrNkihjiA50tV0T83t7ISCp0Enb9GKJEJ7GxjyFKdBLA+Bii&#10;RCenzI8hSt/JUeBjiNJ3sl/7GKL0nXxUP4YofSee72OI0ncCz48hSq7o9sEVjaRD5wdXdGu5otsH&#10;VzSS0ooPdLZc0e2DKxpJacUHOluu6PbBFY2ktOIDnS1XdPvgikZSWvGBzpYrun1wRSPprPjgim4t&#10;V3T74IpGUlrxgc6WK7p9cEUjKa34QGfLFd0+uKKRlFZ8oLPlim4fXNFISis+0NlyRbcPrmgknRUf&#10;XNF/kHZuO9YjR3Z+lUa/gGcfaleV4PbFXPvSLyA1BIwBeTTQtO3BPL2/xYgVzEiSu0hYEFC9fyaZ&#10;mZFxPuXtaqzotokV6V8urmKDnVdjRbdNrEj/cnEVG+y8Giu6bWJF+peLq9hg59VY0W0TK9K/XFzF&#10;Bjuvxopum1iR/uXaKjaxotvVWNFtEyvSv1xcxQY7r8aKbptYkf7l4io22Hk1VnTbxIr0LxdXscHO&#10;q7Gi2yZWpH+5uIoNdl6NFd02sSL9y7VVbGJFt6uxotsmVqR/ubiKDXZejRXdNrEi/cvFVWyw82qs&#10;6LaJFelfLq5ig51XY0W3TaxI/3JxFRvsvBorum1iRfqXa6vYxIpuV2NFt02sSP9ycRUb7LwaK7pt&#10;YkX6l4ur2GDn1VjRbRMr0r9cXMUGO6/Gim6bWJH+5eIqNth5NVZ028SK9C/XVrGJFd2uxopum1iR&#10;/uXiKjbYeTVWdNvEivQvwyr+y5//9Pt//Ot///c//tt//fOf/vHX3//45W+//fq3X3/547df//j1&#10;l3/89us/fv3lL7/9+he98+c//duf//iXHKv//OX//vbr/fXkXjQO7V/037f7B/5UDf1ff/8/f/0f&#10;f19e+uOX//jt19vzQRF3bIhBNIy1W2od+bd/7W/cuSM6vIP3F9kT5X73OP/9t5zhzk084QrU+Gcl&#10;SXvc73/7+7//ddnIOme++/G83zNwfP94EBPyWa0jf//ff/mfv//zX/+zrfGDNWaiI+89X9HLB0jF&#10;kj5ur4/MouExbXaXz66PyapMjn5nvY/VDdHm2p35STu4xHTevfO/PKMEBhczZ+4jjz8U5YojzMe8&#10;kToGj7kvpNxzJ2Zu7+58mjy44Gh8mj0tCFd7Fh6kI5/HF/cMuNO2Hd5dP/36sMNuD9rPLwxQY+Dj&#10;xcJNCSf2/M1B1rs75/zxUZt6PF6h79XCDrGrn+wb/Hw9X4/0cNw/7hytHdwrfhrLE/Vez4cbAPIG&#10;up/f8Dj/rfEft0yK1Ph7MX+PO14dTbh004gCKyAVgLXfe11c32hMScslGIZfAwcbBtMC5paBwDuL&#10;z1s8DVKaIdwyQMfTz+eqSP14lt+ge7r7eZXe2Y0yqCz/KLLaPoXA10X5XTHRn6flnrH0iADfV1bp&#10;1X7osZF+NFD3g/81coUPfmYuR9CUmefP8yo1/pl5prwLC1rQ3hMT+XipkCMOD8Tup0BUg4XV40NG&#10;YSRJZCKx1ZlRzAnfs9DxOP/1+CfJySPP8P48ru+z3nq5IpxZEBCLmF939vF4FcSfQHyCKWeZUTSt&#10;cWhJ+ONZEiJhZq9XHHD6NDf/pt/p/iH0nEDOrTgZ9uIxnMjCpu/Se8/d3m4UKZsFve7rVRwe578e&#10;f2cWrxHkKoHrcX02vwXvzlDt/eP1TJddwRQz1LeO8RiY9p2hdTrjnsdIeZ9jn6v/8sxc3F0zfwLT&#10;6dMArbjF5y1vc10XhjgskAP+1b77+TRv39CbGRFX5YZgqE8DR2tz94/Pj4+wdYbH7DPVlPXxKZ6A&#10;o5xP+4x2Pv1gNbUwpFvjkChby1qDdGEvq9Xw857vAmF92u+um/rmcS0MAu6H8bgBBnOFTy9ss2dj&#10;Wp7w44bcMgaPb3mc/3r8HcZRkAVSNiY8bhePHiKNCB5yXBtEeTxYRhgZPIbdLXKxNv4A5HUiL7jC&#10;Pm3uz4xilM5NsN/vrp9+froyUo9RKBqPf3xUovLweAPT/Zk/PpxUMLy7zvzxtcqenYXB9UtCiGrN&#10;rftchrpPBx5Ub505TYmBPZzxd/tsnoXrdtJJynGhp3Ye/+CfSiBzocokAh5QRSZnoWizzQWNT8KU&#10;PZXk+3plOfUKU+ijEAXmE37b4fHjVXoEms6a1PAzbbJJ33+FqYSF0aXLAyZbujsdkSIivc6MUlWq&#10;EVJqjbCemJkdZz0fM/vd9dMjBu88xsIpiNXjk9C+I4DNj+DH4cpZZ0YVK3Nm5zF5UiVRCyTnZr7r&#10;bGtmJEdndXegDdoEk0VLmx9L76i3fVYnZ77LDvanF3482mjwSnRpPzYKFUhQB6T2xsK+4DZXZK1M&#10;Uc+8Rd4bTKBImzs9Js0J5o/N6JlNdOf2TIgEhdPvoox23OYfvuuct+R+AyR1GCPP6byj/0pOQr7Z&#10;q07qU3Z7Y79kKfuqL8mFWf2gAMR3kcFhGXuBk6Bnft0Mr9LE6iCpJv7MSD7q4CLxRzRAZtwzhY/H&#10;1jU30DYX9W4pti6HBhZZ5bR6nP/GeFTLlfBlI9hj5mF7IKX3kbPhMFrAxsmSQqkyjmFFRADDu/5m&#10;dGnfogNP2Cfqv3Kt2EcFr60lBeMqUwIFItTemhbvbLFlKXbniYYmxyufwK/TufIXwCiNCCztKj9N&#10;492fAwsZ4jqPPV+wp/I8UKXRzTfYntp0BBNAKnRyOjTMO1iPLXsicCB+HuITAVoZxatpbwxJxHty&#10;sFnKd8eqkscFbAZdPc5/czz2xt2uk+f3Q9L8/fhPdBmvSCzQyoq/2/fmWbAezDieiKaJ+PFMYgQE&#10;GHcfo7nVY5hfpZH9LFKf1C7YvgaUMnFG6n7KVZm84UkX68mgenIAZpdAUxcqBHT6LvuvOgk4Vqrb&#10;vPuMHtumhNsTwzSTqTioxXXaFgYryux6Hi8icnfmNz5VMD3zpO7Pzztqea79EHc+6Edg1R0vjRyY&#10;MafP1n9zh3LfWEKi5z2qFYTH7cLlA1XDXkTNEskcBRcM8s9MH2fZiKPF6lgfP/EApXmBpTBcud1x&#10;4Rgun48bHCyRTchhs+YYLp+4E2w4SQbOOO/9JlwwLXxH/B2aWi/N8Lhjiv+Ej1uTktu4EG5d3B5Q&#10;wVtf9nF/YmF0dzN4KH/iwqWe6BMRCTFIuThN/ud4OlJ0n6j/ip3CVh8lCnCm35ruxr038gMkc9yw&#10;zv8PnvyW2W8ERbPzvtGeWGYsShLIZ9n313/FbtGMVEqcryLa+ofhpAbyjoORwyyvPPJ2zZfpaNt+&#10;5bSjS3Tj3P5+sQUvaqsEoEmVB0Oq33nOSVfBL3PGbYCDrofuS4obRBrLyFbF4UtDhYWGU3OjM+0C&#10;GTwpi1IUMCk1g3t4Oy1Konn9Gvo4Ny3uDQe7dnQpaL6cX3V6RUAYRGW1yaO0LyRM/Ek6gLcQQgdj&#10;PPSwPeCgARCBMUUhjhoGirIL6lJG+lNc9mUw0/6mmFifqP/KteKoLS2kOERt/8YloKURzBKW67vL&#10;MXhRgn5C5uYfcmJHfq6nhfN/ZwUbAtLCp55+8q4Xhasg9MFTqPAJatuMfqKXh7JYH4blGceejOxA&#10;xqeHUh4HRMhoyEVohL0HZOnvPtsnDqOuIn1CYsZPdC75iAdt4VBq9IneiB08g5k9gLuHXdkceC92&#10;cKvA4nO7Crs1a/ILVltqG6QMdxzWzN21CrOE2EHoX7BAuHhX5ky+OgMDnRdY+ilH3xd1R1Jaf8Da&#10;C7PoFGLAW3wd1f2J5tJNG5QW98+/P2HE3QJZkMrTysje5xH9vIL6PhGjtkDw7+SrhY9CdGuZ26dH&#10;59onOkaMD4BlvFOIrPxo7xHjhcZhqfSA/PBmDEf/4rTt33igq9waYrwYbafhQ5LSWui05kZRASq8&#10;Qw/b6optd2eRqLUoDAYYupUB+eKxuThxl1cs+RRioOWgViXGIbGiCqA+DI4Vx9guaoQF3ASohc59&#10;YregshnvQ96V5pttR7AFMjqwpYGsLyjx9LQ4TCwNpHB0MMIePwxkNHmBdDj5Q3SadnuovSvdw95V&#10;LMrPyp1b8dECNKmHF7Le7451i5zIjXqY/3r4x8sxkseTfc5ieTP820rfQ0FUn56HHVPWnepJBb8X&#10;LoYf7l4Z6UdbIe8A10ryPd6QeycOrWbboYk7Fe7YSTkP5NyJ4k7/kS97fvEWYJeOB4aGzOOcU/Is&#10;kOwUWdzRMuTHW3b4kBOuffqG56T8ryvwTDb4VxXNzLexUdYcx7bLjjlxijc0B3hVvosE6KSBr4FK&#10;4CTYlautM+Mtq3WjQYPPZ4kDjOFWNu9ZcehGlDxGQfTCiI6E1FtnxuNjBgayKkB+fmY8HfatrSRd&#10;nwZ3JOziMFAkp2AmN/ohOP148cWenhkf2c2s88Es4UNaZ8anWtCmp2yXjDeuyQVHY+Yn7Z4Az/mZ&#10;0dW96idnGie1zgw7LQ1kw/HBvge5IDkzuF3U23Gq/0oMw22BEzvfhUq6ukaklU8nOImcqB8Jm1oX&#10;BmWYS+LQ+Aq/4SmquoEWlazxxB7s+ukNllve7udGJyOIS+mLF4aMDDfquZnxxpTcBrJSSMdNwY1f&#10;Dh7IcdbF4I0NVxLNE1NgbTbxMz1/ItzqILFsusy5oQOt/kPM+65uYPawbp/zNVWT5BEpuXnOZGQE&#10;RdZBKtWhDrLUyfUx7sVybEo0LmhwEtrU4JaCzAZvTUsiRvQqf4NcPhOLe6Ek156V2nGBqtCEfNck&#10;LjhU7X7OzKv4YKjfSNQJDV7Y5SwmH3NYF7gn7LKs4ucXyl8nmxd+f4uyHWcuTA3rO2eWnXoB2gpP&#10;m2/jnp5cWRQbcOFo7hlqzjbzdc7K4ay31dPkArRxWshYWOBFDuAUusAjq2wuP1aeWiM6PLvFAdEh&#10;jpwPuzxM1m2tehOrIVtgfMxBdgQkkLOmuILnpVn1uaybJN98kqWblUbKtFsb33ic/9b4j4/KW67M&#10;PCjI4/zX49F1srgB3o5jxifhcf5b4/HWGrwj/Dyu78Zv4Y5wXEBe8IkECPiVtb5zpPJA2gZlgZew&#10;RSk11hD2EJFAtE2rHTQm2OHqVDzT1ygEg+JRPoJtJOXFwRa72iFdKMTrXn3Q5zjhC5W8BAupGRMJ&#10;vFBws12BIgby+4xi6cUN8GU/X+SEhAceFYXZMlkSAisnELSeWfTnnS3bLrzK/bFBfZD4PNNPUQwH&#10;ewHGnKxuRywpXdlegWOJZxxPrCb08LJRSDQVPUKAPKY1nFLrGmVdm9/6u7u0g0TFYZpLx6UwKaKf&#10;+L5KfOzt7MM1gndOmsPNNfa5+i/vjzAalBqSaUeLAI9sNDzhypPqTjjuaU60un82GOy9e05lUWSE&#10;mLewiH+A6Re+ZK8Rp19Ya8MZ7O+M+7AqprZxPiGOyVIyyLcq4xditXaGnRbO/M3Odmdm8Boh3VF0&#10;sT2dk4cDGobcaPMLIeI0CZIcCV6fP02hia2O1WFTFIKdW4wdOzuDmetjNMqKjuIsD55ycs9gQml1&#10;cIhJP4IFVxIN3itMlL5nzsoSB28VWvP5PXPXdKXvbD1nN7C7ig6I5OtgRk6IZSBdbsH/B3wUPAv6&#10;7ic7YTAGGwp2vsURhU42YOQ8/okYTd6DwPgKt+8wvs+WdKKksqz9vT+wHborGYMewzEx+AHZB9Dq&#10;NDle8qByjfDKK5ofeTCoGPkutTHdJMeJgVljoOHP6KIemSiCzbdxnhyd5qFHC0OpCAjJtiLikRuI&#10;uMLL54EffI0x+Bz8NyCLXNLN1MuhMxx2lIfuYW9dVCi6qfXeYWPljjhaG04t6jsSHLyBkTjN5llj&#10;cfP4bRhsGq/7Jpw+zPfXS7s9zn/z+5Rf4EfJ3e+t583u6eayvovNXaz7cPd05AFZcjZkU8XYvCr/&#10;9erQH2xJ3fHmFnw9zn9rPLptoioFBc/qCeJxx7t5kF1nxykYLZs2aP9oMxhxFBTmXmRSO03Cc/lv&#10;rO3B4p1FgCfpdmFpKiWq5D6EQMbU4BhHa9MbMvIXpF52895Nq/ElANGflbTQNZs9noQNyHWjnkV5&#10;YI2d8vhVtTmw3imjkce4tvy2MhbO83kF49xgGT8muaJNhPAYd6rpEms0ggbmhlSbgVZpUTJWiXE/&#10;83neYrNGLmq5q6+TD9p/jYxtf+iCnsXjDmCK16KgAkNqCsEEciii6fL9HGFNF3wLvPt1dyQAw5b/&#10;Cyor0Iim18KQCBOfP8TRvstjAuTjD+c1cUDYpj8RoBxmecjEZ5Qd23HWcI7zwPJBLiRJEFnFpdqH&#10;Hy/t8UDdTYmNB2Vlwiv99V0myeN7taqKVZlZlQYo5qDcmkGimAnRmbCeEsE2ssE08QbmavtEfYvo&#10;BU/i7fFJVlwNuzzMf3N9nDHxoRiOlb5B6D6XX+Idw0LpwA0/Efbk7eUnie93unzAAu2eYmry73Y3&#10;tTctGirWV36YzIaAh6GFRiVHSexE2SaNKvBtokPE0zuXMKwNX390rOLFVYbu8mEVnfbYEPZKlVbB&#10;hnBZaz+1qPYUl8eF3cpzYQYF5vR6XZl1q9YBX+3Toic6F+eOQ+i2jzm7QAYjrbdjPKKqtP0QuDW9&#10;Yaeoqn7cLR4PRymA03At3M9ARjSaTnDEKkVp/DC7t2BWVdh0tirZ8tmCjAcJXB3x8a5L8YpTRW2L&#10;uNuggc/D5dmo4T/pbBy70mTj69SDl1zzV/03+dLRDjxs96QEFC9pByico5+y9l7JJcew3UEXT4rC&#10;a3SX3BqmWXc0gRIvG6uKmHfix4IuV7+q2Cqc2/fXfwWIyPQtRfOBBRKUZDojvlBKH6YYqScj+shD&#10;Ylg8KPe/kBuNIK4AA8k4uhRiwEtV0BmM6qzQsRY35MvKDQG978BaUKzvr//K3aJamNWtr9ZuYbB2&#10;wjyIEoUKXU8RVKbg9em5aUmRsCWws1sk1LqfDZDRzU3BV88WB5c1VWofXz1pVLGqbElPtIbdNsZO&#10;3T2OmUBHhRPDsXlqt3JfOWUZaxw323i28AfffYRkAWnayeP3JwfHVABHWp6em3apl8tX0c96giJB&#10;wZXRbOl2OZV8F2oKaXNuWnkRvWIi6D3CjF+WHKn8cEkMoxTp1qi++RQgXxBjinWX4L1hVTQwkvet&#10;7PSUreguTZ5Qq1edS0jsQPfUAZ3aLWYvHC4/zOlFdq33I6XMu1WN2q1JGxwyn+Zwq81yblpEtjGZ&#10;Et6pQmtclAq6uxiTS9JcinDJWsfSGUT/lQrZl6ggdrszrbZjdW07LT4jO5VWM+rUbp9kOTnagVNm&#10;MrGoKqkKvR29CT+QKz+waIhNnz7bUdOjJc73RJlLBk6e/BaTwSizTtSb4dqrpqJY7qZ4ft5VmRJY&#10;CukEugAiD/PfHH60NQ/bO8IOLRS6RifvId1orCzhU0eIg/QdbqCX2Jeyg1c4j83xryLsSGJlBRR5&#10;kipjJQIRmp1/6im59JZvtJYjGHwacxClXw4BoAXAI0aOj+JQAUukb7aXqWmPDMB+mscWJMEmsvaD&#10;J93kMyx2tpqQxpBAJL1he1VvbAvJ5vF3ZXUFopILstVS360O35dXR5wfP3iC9XB1mHJWIoUc2/rN&#10;Dpnck1SM5L23byr3us1L5iL++2Bl8F60uiYReExGnx9jbl2QRLzLXW/BB8kxU278ePp4StHW/Bg5&#10;21VXHrNuPwZTqhih77L/8p5f6uiwnAt8n09PM+OLSnua8yNhtdE+SY+87T2PeNPn6r88Myhfq4bT&#10;96Qg9ClsqRQNIIyQZ1BvFerHzE58AmbrzQmNW+7PjJvbYWEl6XXDGJUKw9Sfhti6Yo0n+Ym+nzPj&#10;pwn5vWFpE/7j8EOl81tCysRhj/PfhM4dDLM5K3JBlw8Fw+P8t8YT6U45i6aZaWWDIDiABNzEb+FM&#10;6BEnIEFXAT9GeM1HBAe0roIWply9s0qQ8utw6SU8EMdRsmCORq4veGeGBF52hwp4B/cxxiMJLqjW&#10;nC3U4k8rp7y7hVG2SQpbFgZBLJnuDe9wm9bCMNgieLg5/X1ok9ySCifqJp9uPH5iAnCw5rviMeUD&#10;3jMaM5A/D20Zg36XN8N7uUK7MT6SzaaZKRfLkD+bZ+yFmUEvuHeAEzVZVXQjONXUxJwNHFARV3tM&#10;vq33jHVFvGV/z4fhOWEZPCrnR8YiRwJqq+zYPSscjs6wJw4AR+hnRRaDEzgUnCCS0NaN79BNRvBb&#10;I0kO1t14VVIyuqfTMhbZhdXbQMJhpGargLH6DrTHrKa4KvZQBYr6LvuvnBlHADloifowvikugWGJ&#10;ADRlULYyLYyGLyUecbEFLzlHGQReXyVHcKdAYW1TwDMNAZQNPt2hTd4BDCMX9n17HZieE8dUonMB&#10;UlmSPiOP24fRi3rNY/ZATZnbJyGGlwKPthHi4Cm14ABKQtY+T8JIXqakJIzVySeAyoZTx0DAF9Et&#10;OB6Dz+Z62AxFB32X/ZfxgvB8+l5kdBKL7KdD/nixRPTUiFcVc6Eu342bGAacTYF9rv7LMwOkTPmB&#10;FoDXNPNAC8SaXrcFnDUzc7HtpH3Q5sqeEezisDKsIHC8S9OnR/rHJgiWuM58xHX6Lt/pvJQwGOYK&#10;VBYdr3zLeGpY0dko/Qo3MobW3lse57/r+KJX1caFHBw0hnk8AEz7VKHTNebjce9280lde2Lfi0gJ&#10;HCrw/ng3eJtS/1FMmWzpfKNm2+OdkpB5J4vyLJVr0MiPdJ30fatcIn3fdWoE+KyTwPMx3pe3N9Tp&#10;FSQc8XStcCdGGfz6GI4anzoXrAIVa8HpYXzHkZoFhcj4uEV1zh6FOFlgEdm6M/hrxmQGCt7sbH9m&#10;CDhjGNKzN2oJItwkSp5+KkTrzNgupfNgX4TQODkzwEmdGeODT3fqf6AcGKmovVUwfzxs/KKOySE0&#10;eNsY1HfZfxnaUL9xXZlLE8cjZQyRs0Cbkkr6bvSFkf1UZUDkuAG/xN0+V/+VM6sO0HHgfyLOPElC&#10;tlzNL4EHsq7tGayu4hLk1JV0cgZjWVfAmtBLl8H4M3R4i6cJF8gUO4XfIRgdvyaUfQDtiXYkS8uf&#10;SZuOUGYGWtiMp8tfurvIAEDXSch6nP8mNJWxWHtC+FRUx+P81+MJhCcy44tDE1vAO6xn98wI/lq2&#10;opeTNdUhh7uUQwvIoQunCloUQjdU6bXpwsPpvo8t00q59/oLh3W+JRn7HhLkQkkji/Gkk27yyObv&#10;y+PtIORLGP3T9/GzeRc4xkrW+rv7kENJsnd4LYlcQUNFHKQXi8Z4gAEOFE4Fojrq5WMUk8KePlf/&#10;FScNR5ALwe8StJs+PSYs4j/ueS4YhngGc2GquYT1hjzrc3nvnvNjJV6saRV+xFse578eDzLa/41N&#10;kBX4AzZuxuOfyvQGVMtV0/I4//X3IWL7DLCo1/xAj+u78VsUIfjMiCymnu8zQ01D9zdoCJD10BUS&#10;j5ThhDtalRK0TkCOZmwgcJyWqjsrNcMr9d9c45fshVCG8cPhezkjY9FqYCghRCmnIWVjwfnaGSKm&#10;wEWXBf7fsJGSLTy+sUbatJN7cWZnMmZSz0NFUprie5xAuyZHJGcZy/AMgd0zUzVAyv/ofdCcaaAi&#10;ZdN5ZuhdamQx0hkiiTxwz0mZ1r5etD8z3TtNKdu+CtAsC0t0UCJMjziCPbiZ6zHa24WZ0QQrO3Pb&#10;eEFsujIqlxLPDhLpnLUw2j+Xddh32X8l9mHLyrJb2JaqSrpPleIhQo0GJ8nDEaBd0QwHcFpq2Gn4&#10;Jy/sGQOxenovpbx9U2TRq1XAsjDim+i47ZwphMIn68cI41MYTNVuNQWE6XyX1myM9F/T5lhuLJE/&#10;0+Y8ngI7J/6hD+Fyfk8h9CyANnMXhC1vP1AU/R5Kc4Gfkfb7w/fxlzuQithYNVqvexcn6OpX3XBg&#10;5UrwHEkMdiXDIU6mcgUKJ5q8wRY80Ci9AnPqr1dpM1QKy4XyXt4olT7PH7Qjr3Aav7czFGDk8CiF&#10;G86xWGg4jwMXuLpdDRsnRxvkSZS8H2dI7c8MV8IVFOrBJiGBXDqFY/0Y7WGamS4ClcUGXlXKc5+r&#10;/wrIohoys1eNVdNPk4AzM3thoGCPmPJYnSByYXgoLlA4cQA+7XfxIXcSpmyRuLGPsNIhjEeETOm+&#10;6seVMHjOGqODkTw/C7RRvXSo40HeQHBjsLJtJ2gT06wScHI5aUuduNXh238ltLncqrqGKJ8wopPr&#10;pojvmWESwSDs3hcGv7EEWiOr5/ZMDF9daGLPqPlTGILiqSoVokaLcog2M76A6vSLB1k3Kgf99V12&#10;qmUcIfU4YcAMBRtSHue/CZ1m58JkzlFtM55lHXeqVVAwVUMV73xOMCXHzb2hIkjiNfad9V9e7xi7&#10;IVLV024I7aBY2c2JgtOlI4+xzA0d5e/szzzDiCy8PEf8rtgRP9iNGD/lr+KEVy+6v7u/M6z+8lfs&#10;BIjH8A+fDOOy0HiJAQd9oUTLAbGLLfszIyDs3yFGm7kj9WkyOHyTK7ILcumkq+4Lxjg0Z1Sf8zPT&#10;GR+cWygExYYgYJNrKJv4bIOA8E8pq6VRyOj3R9e70mxAGcBw+JwZGyws4HXPulor0sdJiScCM82M&#10;vEj9jrgmKz/Y85vIEm4/Ig3iDfhG0Jl9Xoc+TdpbuVDm9kGcImB1aM+BsT+Mf+NxVXAjk+0pV1Aw&#10;Pc/0eHX4d4y9MJEfLX4cENhIuX8WGrxx2M0upsp2S8mJfknFVbO76T7Nl5IIlmSa+TH6WYh03qYZ&#10;imHe5+q/ku+QLqDWNnFeQp6OqXgp5ajLx1K8G6YqBGj/KwtbOUKfy/wh5+StD/JA8qPDKXic/75d&#10;488wpXqkdua1FSWAakqZyUVgvfWdgbuuYFTl0ar19Z29wzXKcTDclglkSlUk4RjX8CJjRfoN4dE7&#10;zRRK+EDMreODmAe4zHCE1VpKUGaXtV3D+L43Q398CzwMr84Kx/ExwYFJk6XYhMhlrhHP7QVvVKN0&#10;tWSbMlLYDKp8fppY0KSGwPtxj/sxYaMrVEH+j+PFqsgOf8y6ZwwCh4TJzJ8VXRIzuOMqZlbubXkv&#10;Onz7L0Mbj7FjoQBLauuoTyoXyYKF/1K72v6YmKSRmjTR8qX1uWa8IE7iM2KC5AE/4gWd5ywfcZTI&#10;WmxLkULhpSDkuiuRDAQiiX48cv2+0v7LMFIiTL6LSqILHdvM2DhmhyiqUzsyjH15i+J0EDZrCVqf&#10;q//yzHjCHVxBocjcnhUvMDR88CpinvdM1odzbCi6yP5ZwLnP1X955iH/gRAgh9T3jLWeVh2Cm3Bz&#10;xwusLcRm7hnGVlKpz9V/5cy4GSq1Au8pykybGYonRBGfhuJQo6bHoIEfw2RjYZs9TxhJqmdF1/io&#10;7HVOeMDIaTxdYXAz5v6U2mj91+N2dzbmlNDDQrpww6PxuPDPdi+cOHrFwglWoLvkGvtc/ZdPE6vH&#10;uUNqv9V9YaDomkdDzprcT21hQxYOzcnW9OY+V//lmXE8WN5jQKZdtGIwhGnGh5ieDSASIQkXBZyb&#10;dtfn6r88M9m0RhSkwnOKHrISPM35aXlTu2ZKnSl98fPxaU0D4vdFENL32NuER/srxZoiUhOqAfr3&#10;DP6RvQPCyeSnRJJ7UvJtWEQoFhuM35+ZiLTzwvB9gfr94EkmMtNEz6NxQ3/cBKLOJ3fb5+q/fDpy&#10;iqW2hMa3Sd0aBCLYqYrVhpHDulHtLmX5UpVYwhTHFX6z/mkM4xJpBJ1RxtvMg7xEWcU3cGHPalSQ&#10;e36ps8E0MzFlgwTAf8z6xShm8F6fs7mR6b6qFka9ZFawnTecDRPVaqrKLGONw/j908QtlRFhVSbg&#10;r+lAg67BnQXBSS7MPnorE8Br4/RmdFjcIOdhijrkgvulDAxpOR4Xt35UVhTOwqnHGC7zNdeOhBDV&#10;xAZ0+i77r8TgMdWLiNRUhMCn1zw9NWEPRbT2rNZQls0tT6jP1X955iHHD+NruutRASz321IXS6IB&#10;HSRDBhHh17wY6xy/wMfq6k06W2C7z5/GfZIIrtbk856VzO/HaDMH2uL+nklwsQpMwaViHe2ch9KJ&#10;nUxQ6nPQvAIB8aitcfE+V/9laBORzGwEnSiCtM8M8lr7+0ZAQ+DjwuibXFm7anp/u8AjW6mDnHDT&#10;p0dPFg7ZSS5w2wKRpNizomixsHPnPPj3iMvwblcI8FAQZl0+Tehgm5G+pgTBs5YMutNURSVetfWT&#10;M3fStQmgVKEhy8qG90VV9KaoNu+kWmcvuXN7xnVStUwkZoAk7SAVpHe8EHbG5P0xTM11Y+hmeTnT&#10;yZlR51JTUf4+ST/Tp4k1xEHymJmnx4SUkqp47A4SJ2emYVRqZ8QV8Ld2qkI5W8uhKD+cDgN7sNp/&#10;Xc1zQuvTtVoSCRIdwLvvmaCSa9e59xvf9/SYhQUnAR2GPh2dgq2NJyUT8iHBIuek81l5Gz3Of2s8&#10;wspxhwqmAFmP67PlW3LFp0eSgDUNH/rO8OjXZVlrzWph8Ngu503bmf2Z8bBWdhERjAmmWAxSgheQ&#10;k+KQDop1ZrizoywIkLU2rM/lvXu3yHqTBY4JOqnqoAYYzeNJjkGxiUVgh4QN9G48SmmeNKU4qpd/&#10;/31CJgUDCDZigm++r0uAEw8hs7UThtfdd+9dy3GWDHAnmQwne/XnIWsBUdmwF3NKd0AEDIDegY26&#10;PzP6jvnMtqQWhCMCaLIi33ISk2IQLudiFVdugGQb7V0V4Y2Crj92dXJhl+pE0wsieGTjIM6l77L/&#10;Mh3Cm4wD5HGg/fSZiZKnJQfFbHIiZX86Mk4IMjMqT87cuJQqZ/rMjQHCmScuhZpSddUcS8jvkzPj&#10;bE1HOLuHw03QhuqMQvQ2gVr7woBR6iycC+e8rPvkzMp9TdxG/nJU/dNo6C7bw++T/aHXc8b/CmYE&#10;X0c3jcjCyZmJqpt2d9Jql+K9xG0qe2bPTysYhLmFJXBuZkWFnaSAeYKp2/asixUtrEj5xATvj8kd&#10;S88/+g4XHy2PT84Mdlq4k3U6ddiEI1WZHCzD5QEFbYp/ocoF2vAjCl2Wszo5M0FdMFInRXCZovVp&#10;U/jZ7JQgtpiMumaW+p70jJeNmS9gGAEn3fQbM++UquButZlMusIcocXDQt5DvN0y9zvv6L+SkzyB&#10;tuNe+PJlrIw8DD8DOQ75afltO7mD6yqNW9a9BnDPQVsQdC47iunUJKrbbBDsRM+k5zrfBOZJMs+F&#10;c6ZfiPKMY9VIm+mcwdcqhiJxbepIgRmLfZ1nRQZNcv2Te8akti+B+mVlNTVog4BGXvkzgkmtGIaU&#10;9GEQ0kHL09snZx69AkSBJoKVpmMMw9uZynrNTMsY8iUDYnjmVGRwemYOuYIBO97rsaBRxTsTo8G3&#10;B4bGzPQnFYs/P/Pg70TIzWXCuIFcOYC3XhfEtsNoMSTSsqHP8zOPXk98eZPGy7mXk5EusPDSPjOU&#10;4brBJfJ5ZWbowg5KesRvXKOcgAlWWboTArZY4Yu42f45WxNMHoJbWClGCz1BTWs+kcf5b40foqCc&#10;y0bj3eVUwMxWBO5PTKVOO+2xri/pnKo9Vj7vAUzf5FWQbeQ8BDJZ0rsF9R1Hkynkekbeu7jMTxml&#10;+DcZn0kGp8ZrRcnHlhXNeZRvYuNcQKzY2XJm0MHq51t3s3sKRPtc6IMKimDvMnJMR1B0buJgYzKD&#10;lMMDmprxRVc6GY5kMJ+r4dDd3JmFCb5wv25faX+MJ79lzUtDrKyMNfK94bXzSoecBXoDcKDJMzzO&#10;f00J43gyUDZRs2l8g1/F41mVxx2cmQgm6VP5Az100D5aSQnF+/uR6rKeXT7oFeTOwC9XHYAncrpO&#10;kHiDmygkSNnETQJIle+94uY02weWQbYboisZmdPWBjzOfw13pZsW9sOBLFU8zn9rPHpl6jk4dEV1&#10;IQs8zn9rPKHMxFgAnvGr4Zw249cIDMGbVbJ73O65yulbqyLkeps44vB4hxZRsr+si7yhxYOZ1/Xi&#10;A+O8BI9CGTwIBV406tnTP4o/itKOLF/v3TCldq+4AKo/ntwfzgAKzjPD7bu2TfV3D3aG7DUPFofq&#10;tAKiDY8RQtPGYY/WVsD6TPndcI39mQlSONGLnhrJC1aYKv6XCwPFKQPuID+imT7XG6rDMHXvXHgl&#10;teWmoZXq+rfyXMj1tmXNe/gdegzvx8d0qUjetL59DmL41tZ3YdKT6thmpvbr1smjPS6Anp152DPZ&#10;SZPruy0MLau3W8MFMKy76PbszOSWJOdasbqwZPy0alinnDou0dLVbKGpwTyuxGpH/CCbmxh0Q0Ci&#10;DPbJ472GMmY0QAalBaF0lcqU6zjVfxnDsABMGTtKK0k+diqRNOBkrxUkQubcM8YG3oPkG32u/qtm&#10;xpRP7CTzggBl3zNukHoMJ5t88kDB0QBc8ujipqg+V//lmTH57WzYydWgIg/+Ege5puyue6Y6oJKR&#10;2POVPAQV4ToNZCf1hdgqacUxMxe2UVDYQYJ3wp4MEn3JTToPbQ65cnAJwuQtqbWpMV+UfCiwt82M&#10;FeKabeJvSum5MHN/F4ts+jRcP1EI34GMnSbucAM4QWLNYjpHz4g0pcctFEmkDlbSP43DoA5SPf4m&#10;qwb/oNGAoyA6dWHPg+655jAN0F6TdzVxhKaHx6t+TEsQiaaQxh2bLWuN1aTnmXtx2mkXAymP89+j&#10;8cYmj+uz1VuszcSBUJv13YE41pTp2lkjrav8giCe0w/lcJhatJHs6HaJVPxg603shNwu++IoE85G&#10;4ufwiPPR9erB2YlsT23psFyLCVJBwrYamhEFrK4usGmuAds9zX1ok7tqnYdK2rn+ChbystNqTyLJ&#10;+LRtIlXRJ9zn6r98zjJ6Lc3KIl8Pko9Z5FAEhr+x73l8DLQDJCehPcys/U3JnuS2rDMDnclVQRWe&#10;QxXopejtV6A9iFkkCk08pk2tUpgznQvDRvlPejWttC6c86A7kPybeaQDtAf1EVV1SiIbtYemXfaT&#10;PdZPKQEm7L0guGr1y3OwaqfmCYEdjHdqGeNVQfLOWtDoJB9Grzls/uabdZE6nWYUjgn124h51nX1&#10;HebqpAIFi6JEgjMbTxFj2Z5xPGtzjwfyYFNhppgxu22dwlpCUyq1FYvA8ZI9vnx+8CXl2Osh+iw5&#10;JW1BUvfiTUru19uR+s4Mq9yh0knDiJd4rAiQR/mvR+PhCRci1d6kqb4/LVaT5aKM3p7W/O1h9aS/&#10;zZjQd+H1oNgFW9oBx1tADudDqu4FPbcdu65wa0eAwz8VAVQCmHl7OOIgbkbvsO9sgoo2GPbkJ6F7&#10;tIi39EHeeF6QxehVh/Y3j+mDdCi5P4RY8t9WDcgP9IFrEa65vEUddld7yEwmEpcPdY1cgwVJtzDU&#10;eJMMsOXhOfpQBml+FsrqqT0qIkRC6LNqYDLBnwBpetXhHUfdIA0rcwBCPdGWQ6v8Cf6o0qmBMlrN&#10;Et6e1oCD43q8go4XXg8Qj93vbFDaSDAA0GDqOU9oSEkoP0Dcc8dsROyIisc7qPJE4/p+3uATnDON&#10;QbLnMwGL813xaZoJfM30GjIE0E+mmebRnG2oUehEyiKf1rXX3U22iN9Rrwq9Y76q3izJOpVrG47D&#10;9SEJyAk5ArFsK2br59N/JfzUdSfnxE6KKHd9FlUwtWyVhnXtg3Qqn/MbXr43pwplM0bIpUe6KWzY&#10;Jx1T3CkTkTX1PCNu7GYrMliKA/dZ+q/ESqWjxz6JU6cd632SvuV2BmSOKzgzLgjvKIxQWLnc0HWB&#10;D+BKwqrVm1xxqIjM+Fki1UnqhKSJO/eHSzBreRNmF0ziHO8h/pjePQUepiPDywAf02fVRwEFpU2K&#10;rmmrQcZ3vHtuVhmU/jAqHac7blUWRUBQCsEUJsfrW03Jof9MfN5M28kLAlC8PHYiNc6n4mG7OKA4&#10;ktehY+7b50YFW8ikyCiduu1hcS8vExKYFIrydLPKvWkxap2ewARTD09i9w6jYslx1uOkSGM72cjT&#10;FJ2ennNxpcdqCRt0LUzVKEEKqDzU7zZXAMB0yIT3soPkqX0On0WwTC1uh63QGoMWNm2fKxCwezN+&#10;vpnTRxsETdaMvdi4sLJ8j3c8yn89uhJylMhWTgaP2j03XWQaKCbdo6tRWHn4hRLAUvTbfiCzRE4y&#10;3FNB3uxnb07uA12REKdYxPGKT2Gb2seDcpDa0/oUT1YuWE2ZDuxQbzn5IgHlbD6keLs60geOeZj/&#10;5nAaHlC3EnQnF7Cr7j3Mfz0ccZ+oRjZ7pqkcnhJ50mXPwp8UdXm7GCQd1qEWQ2CQJMAfRkOHcSor&#10;ZxyWsnscFN4m7dKkSQ1DWE/BG2srpSPpoGrk2R6u7L0enkMBJRXEMZJ8mZmNNSdpqPaRYF0RUm2T&#10;ovmnqIKDUXVm+PW99V/Gg+HVOqmadvwwdlvPxiTnTKnYiRSYoVemxVNjwYFYjhWv0wJhM2wIaRIr&#10;o9BRU6zzLPnWXsW+bCxQ/N2JWSo8n+REe6o7qxPtOlj7rwTyIOr2RMxA3YzsGXSNM1wTQExVcm9v&#10;2kGUbneLmZ5ary7vXgVt399E9op31qkOIt3D+svGwAHqWy2BXFuMt8CxrYYhh58nvKi6kD6d5uue&#10;TjQQ41adGlS4i1oaqJwpJTvKH2mFGbGBH8sxOfIVhELS2lVtdHDMbJVc3L4pTnfUYzTQ1EOuat1v&#10;lXm5ruLQSOtQL4Rxn2rVkA+PPUV7eEQMWWqUMGVrtFAY98bckYkVbxKEvMI9ic+rRkxzsqc5lwkg&#10;pNYtgT4liR5YoX1nb6xYFMhsyol5qqAAQETOHFqxGh+8uo03Zfpv0CQxIZlK2hdZ74oLxNc9yn93&#10;R2/rWw9z4rA7UHCXeaBtUvJ/2IUujU+fhxzIKDDv1sVoVJX8+pIA/XY0OSfpH0bSyfX4fjTUGo1b&#10;CA2ol8X70TQWy32iwJZ8Nhz7qQdUSeD7yAJgWPFUqUiCLaXEy9bUPIOQEdNbfA7345JdfCWPHI+S&#10;b6fBUp96OVKA4jpCZphSUiEbmjrFgqDpqOo4pfcMNw7qws6ubuPjJos5Pqvysqb24Itx/SCWhZoc&#10;xRl0aPZfAVsUfL4bn0WF7Ems5H4ihZeHtPWaygcUbsniAhIyKZXendPnmvShG1eCSyhm+YO+SjGX&#10;UywwEVVn0zFrfz/Kz8ol01Kwgwn3Upq/Cmp39WK5ATEoHQCSLLy7n905iWOnkkasUZVIAwoq4SJ5&#10;n7pZhbvR+ImJ6DbyJLLkFUincGW4jnq5RqHtE8eQTcMd5GUaDkscDVCt/XH6zvq5kTd4hcZ/4DbH&#10;vByFnUtjl7Wp8rf458rL+yqTP+A0zDgOb1FtMsKfm1Tdu5bqPYzR/vCmdnaCBfknSn3Zo5sJFmj3&#10;WfqMqZEMhzPzKP/Ntam4IHdE+n313fOo3f0gSw0FnJ6dDyAoaKAWS1bP9hb3VrZQ+lzpKnQlM0hp&#10;SKnxw6Bpm9rAhIWcIpNQp/yPA4I/aVGaDhzSbPJS7g0Oe78JFTViCJ812eVrlMWj/DdHrzd9srRz&#10;fU+Wm94TTLS5DU/ASnZLL8Hl2HGh9vyqkX9LoJzha7zjFCPMdyR54pH34b+xH1i55dmSd+bIsUft&#10;4QRnyZULQbVU+fYoOUmMoFk8lLBaRHBtdml9Ew91u/G+sea5c4Xi+3E+ED5I9X4/CJ+M9ui+v0jR&#10;O6QIfAbW1xhNBt8P38ZZlVujR395dLzeXVgRyExLCcRVJ5gBXRXpRz4u7G8ru5Wek7yRa9lR/Pb4&#10;we6cgwxQCUwjEbKD3U9fNxxgvYwLGmTAMb7tzkm+R0pTXIbqxtU+u/SnChyfCQDG78tPFoo6gxO0&#10;EFXzgOWDJ2gWlSQhKa6ASA5Ivjs3BJkc8ssMJH30c0ME0aQqH+IaawBGv3Vb1oXv7e9nD4bEe7Do&#10;4rNy5jXvs5JLDeAtI6aVtfmeCqu8wz5L/5X8TM1gEpJ4e/slA/RjonQlFrQ0LxgPlYxouz9VNlq0&#10;02cxjHM2yiEtTejhuKHOY2lMZoA82staiIworSkO8b04VmtbJHK8tjSqGregEKdaZ+iUoVIpawPW&#10;6uoicu3zKbGQ8xQIerLafBXFe3IMwqBVL7xMix7GCtq0OsBAA0STrvGMnXbA9l8BXqalctEfxsqa&#10;Pgym2oG3FN21ab9wnqX2DSyu5FniGlDoPoEsP3T/MIXUqdigVorhjbs9Ote+vzeIQYjehZvo8ywj&#10;oPUDXsBQ3bm83rKUwr0Kww0wcjy9iTA3OYDE8ZDTiVDDRsXoq8/TURdS+5IxYfrhYPpUA0oyEbpf&#10;4gZHV6XigjEsKFSik7PSeD4lEFsOMbLuVAW6QVW1meHhLmT73t6cDEER2NKyaIi3jJgfTkbtWbK8&#10;Ds9b0HktCQ0Zzh+fRP1qCjRuZHW/Wx5iwNR803p3Qv24mFVJFm/iFGr8XI5WMs3ioRGsFkRHAheU&#10;0ZY2tNFz56KmP+lYJMoK9x6pQv3Ak6FzLhNfQry4DucL55ox/sQ+1a0+cYHwSVdE8UXj3wwco9X1&#10;hJ60wXSbQKLzBwZ2X0FiPaE6pZYJdbf4J0TPPFG0hs4mKX5HH44XocL9bXb5Qim/escvZEJCe8Q1&#10;D7U/Lslw8pUwoDwV/ubeduCwvkAHdJt8FCrid/ctXffS8AhnEf8Wa8O9ewGE6mbnz0p965/lEjx/&#10;tuSi0ZM7u+ilEHOW9DuFnmrMnqrpVjKqzZtDMvAPdOIBd9FhaFkRc0KGF3QRYlVqqx5iUap5+yy2&#10;psNaG5mJaxmlK96EJSNtQgj0E+y/Aj1VFe9EZRhK1KEbfDRJcMY59WxqnDHsk0YSxFKWOUU4B/i5&#10;NycdIQlh55vCivZZNTgLKiRsPfU7oVGDy8CJsq9ZUn2W/iv2qWaoyegh36mBi2oM3EwHMg+zzEBQ&#10;eo7bpMD+AvtO4RAJtHLB6jy5IVyq7QA+VRf4ziz4X8chyifQzeJNDMwLsCXuqKZ3mlNdJkMIeCvq&#10;n2U1mSPrbBWnQzlnAPIpWxsHp2/BhVdl0/9DfqPaAFst6F8VIX3Hbzg2tx9RM+mehQa6or7HZsk+&#10;7/wGL6n9m3TIO+pz4LkDS4jvqmx/gR6JVuHAPtwPUT4nF8NHz3WUoobU2WZygfWMCoprnXK4RIaa&#10;P4nsFwg0cALfflDNOTxUM8PYFT0+8r4J4wQiBsdKfFYX7zWtDHO/OomBkxf4CgzSklZdh3uRAvFs&#10;15PG/WgjYQABpdItVAO3v5DLL50+E1J0rcu0FTTvRD5Sfsgxb3OCZale0rQqOdIp2KJHU28QqxUy&#10;tiOjkV7VkLKnXmaHm7Rsry/eXLjDuTlBE8umMpB8nsgGN07UnbzdAUukxJdpoSumfXRqTgKgqjTV&#10;qcD2caOP4JMr3WaXkrgbDql9aJ4KWRFZZHZuTh1ToKb6VndehuZn85sOWRQOtwWxQr+JE6I8vV0y&#10;9F/BASQDvVrET++fTXqa49JIsOkmOUxAX+GJLk0Whxa02WfnN1QkqqJkgapsDfu8Pcp/c20w5cxW&#10;R13b+l77aOJAIGQwDFr/VBdhj3pjuMi9kJVmuOxxmcdOfjBcGEqO2rIZkpNC9zRWEpNChYuzRAx0&#10;TYKHCgwsby6xrV3I7Z0WpTPKYI83cfw0xMMaocVxPqQ78PwQsRoLwvNxQcLyWaR1wBVjvmtpLEj+&#10;r1gQSnsjE8p41S4lHqI7L+rUBkN29wnM7CnlSoRpK4pAekEgXtPSWA4pfAl4mP8+Vu7PCZvOsLYa&#10;k7dOz9CjkiqXrew93MWfPssb/EPpdIxj8dGewz90Q24IiyWhPTWGQPobqkfgggoU+rmQEOG0IkIq&#10;F2r1qD163ozWhm7hPILM+XrbQ8OCRStZVgvLPPAedogFF5Ab1IpNYe46J+0yUtbTDKuLI4DAkSad&#10;mVrO4R/WuO/vRXJ3Bk++OtfkJeDlxtdx1YIOzrLv7A0ucKRo+nGqaK/LqbLmH3gRRUCvDIgXBtWS&#10;dMVattzY4gLWnvqSiyVzO2WolOdghLFUgX9qmZomoGxWOwHV7azDCPAxYJkTFfCCtMIrQK5Snii8&#10;qM/JHZRYdx3FCghq1J68iDDtlXquf8I/lVmftIDvl1fA8cDJWBC2W+/mAQ/hzcD58iueg+3iJ4k3&#10;MZY6bUO6ipzrxLB9u5KFG5fNxbNLzkp1+E7hybIRXiNSo11UEj2H2Y9arfSdwlday6ld0lzRzSlR&#10;qNA+xjkR5WX/y+fQjvpTzSjjpC/qdaOKCtJ238riHAio7+iSamIZoL0t19gll54oe8fdSO2OnDiL&#10;1rPVX/E+JwMj5qHqvIGbUALnCKQ6Sx7oWH0FwTUp+ZCzapmTnoBdAIyuDJCrszf66ylTRG+SpcLi&#10;Tu+TglYFPJc3iUN2HKKliYukdvwc0G3GIsgRRCc6PyfeH3sOtn6OhV/EgqgY7doJrcFUsLusFo5+&#10;4e5nkhXUDnp5k/PsQgezWBcg6uHW4KUdkPNo0VuOOgNYY42TVCCwjH48HIaNR/lvjiaUlP6tB+XB&#10;m4q8zWjC97FY+Ezhl0ftYRaXiJBDsLxDtcik8qGOydOp3dPDZfKIYoybBYugL5yyGi4U2+fNxing&#10;wNIQNScq7qajEnwlH8LWLljXKBPqDbt8Fpzssgb/n9o9xkM+2xdE/BnjbXlIjLeg2qHZf8XpocAr&#10;Qr+8iXXU61q4LdaBHSht7glEOpCBQADygn4FD8TuizkRqZ1TDGW/n4SVulsDV4DSZ7RaXJh5DfGG&#10;8xuXYofKT0g9+hPIVPq+R/lvjXbd4FouzQwetQdD2trYY49rWhAbGCqczeWEO8XzJM8kn1ate0Bi&#10;s5/dOQmfJM/Ecpj1RVILHPghTDXpQkAjCYYC06OsD+83oYKWzVcEd0JFSYEDVKbRqIYwjWU02kjY&#10;NcPo3f0g7j0DeNgdxGjGrp0Euh+TQjQ+BCoXbL7hTbhD9x5TJOCUfbSfKQyDs9OXfOvW+crT6Tvr&#10;vxKSQ70m2QC3RsY4gFybgHak0qgRkUgNSuOL8EOGRM7hylpL8Y1HPyC0qqlVu4HXIBv0rg+rGkS1&#10;ioFIp+ZUh89gKyRuK84z7AS1IvXinQoMHGppRYJml4pS8Yo5gI0PafL3E4u0uwqlHXVqXBBZCdYn&#10;YedZdnRqmzjtHDJSE84OWgLJyawIHOOZa2eNUyVPE02NgsLzzknF54IW9VWVVAywHbYC/KaiVjUH&#10;zDd1z3cg32afnZjxmSWfIUxtvxLveJT/BnpDC5CRKB88Y23elUftkcRQRwptZ+MFY+BQR4rXULWS&#10;w2ZxCMIyYzZdw7GfCOW5Y4VyCGa8Uv3QsVL54OF+ROaBxkAT1+D7VEetJ2OEjBZO9W/v7X4lFGVf&#10;cmTjBoey552SQ1VdxVaIlmYTw81p7s0J3rwyu14XZYe6YIiDU3hcFqjq7uJur+CUFe0I5CAQxSK5&#10;wz5Lh7hctZnjBa/86Rrmhe8GEBn9Gdg9nE+fKZkqQRRCbYvA+UQx6L4nOHtGFyGzzHSvzQ4PCa9V&#10;wKzP0n95zvWzxHe7ux5HRS2I/8DzMGAtnN03jL8RwLtzvpfrq0aAt36qncTYTWP7jaIxnZuuLMrG&#10;SWSvvN7jvhq9pRlwXnFCiuW5cUUHLewbmGBl6VuRnyN8uXVuSgcLwsT/kN3IT+G+8tfSWyv9sitr&#10;i2YayKdQ4KSZLobigmXcc5PdY87NSc5GJv8Qe5vvBcAmzPQK2iJOIVb5PlJuYc6qjD84SseO/ivw&#10;kzi6b+lV8/su8MjCccaMKo4n64Y4dZrGBJMykH9un+Q6pt4Jf2HB43myM7fVxWvLBVntIYLDtTeE&#10;zcIxc2pOoOd07K39N2a3K1W95XuQOab+zeIaOK6EFGdhi9vS2gQVRRlmN2ri9btndgpLU/rPQPtj&#10;gF7m+L7E2jtPSg2c+bNY+W0r+JzdFUzXyXXtWWmn6TxWMnhgwinYYps4P0p1qR18uFtskO7le1BR&#10;GfS5UM35fY5pJJiJnScAaiet0dZh9vfgIs/UM7mRIkpzbp+YlelgAOEn7xQeWGq3FjRhv5NfS+lH&#10;Cdur7jJkvVULRVobmkAqyNmYc+u/I6qcLcaQxXJZnsVbktSdvkhQT7HxATUBNTw85tz6KdEvkidc&#10;dX9iNqTGgG9aocRxziFavvHHKsKVyT1rcPrUecrx5gQxcdBGK2iUzsLZ+p1JsIGUFiAwd6TvnJry&#10;+4uAR76I16fNCG8hWSKOcycRUynY8VAu+/OniUaKYRpzLhJyhCyaI20ogrsphjAtiHhwCl6FJq7M&#10;CU8wiyeoNn0WBEvMhNF0doH1gNcsWAIhmBDnp0Ar48kIv43scMuQE/OIBfSjVnmLUzWuhpoovU1/&#10;BDwcNBywlqYp8MI4Mhp29tZc2GZYfRm3xQiy1tR5+qRpIQ3dgQKzHzUqKNqj3gTvGG2Ra/n1Q+AO&#10;5V6Zy4sKP2nKVDOp+kmPCO/2s4VxKEajZ0pxyhX2XfVfqSer1tspceB3AyRJcK4kE070Z98sJibk&#10;XL25PkX/lRPSsN8FGSy08RuSBxCOuUNOrq9GTShuaR8T2b0yJaHbFCAC3PRZAqWoQgvkIJnpIVpI&#10;UiI5U1fsDzDQKbL1pnUQBbckAJeTlIxqkP0gOLuKu4M0xH3QYp5nsI/2AF1t1J2Y1qcQ3AByJBml&#10;gqSPReizLOgc9Q95BRgEXY8VfUtj1j6XUqg+Jy6B9HSiYocmcXLOnTcLttiJ9VkyRTpsyTRw0hQ5&#10;kRf0O7ayfhYc6ng7fHYbbR+TK5x5cXKfQ84GUquj5pjtoTq+BtuWdKC71oNjdazpv0yehOJ9ZJt9&#10;YiFUIZ108j4nCR1pul2ELRUoao23oIkxoc4TxxySNB5iaE5zgmFpOBeCnYOt6j6NfbCafp6kMRTZ&#10;o1ROsB0YBqxvefPknGgEaRZvSRALQmViCx9S2meHLfI5WX9R9sk5cXVl1IqA0CT0cTgSiljm3DJG&#10;MhvwQ8VDKbK7OGQZaGlCgvOo/OY7HrWLcThqbBgsCnPbOLIQ3bYvolADCWE9qd48BxV2RjnE0WfJ&#10;Uqtigtx4zYnP29foHs/p/SZUiIpSDxizUVG4oDDr9Cj/9WgiRzOWDKN3YciaMCOXGZYM5wZDdQhL&#10;sQCL7tcroJ8RLYlTvsiF8feqWehCtRtOoULDdPdvU4yIeTlP+Vjvm6BCcbratmo2AuA/FLXrPnhr&#10;UYyuhCJ/cxeGzztQDEaj1ITWu0VqpKqTlunhfFMuICpu+sKO97M/J8eR/Ov/cXZuvXscyXn/KoQu&#10;A6yXB4kHwfKNAycXQWDAQOBcMlzKEkCJAsl4N98+v2e6qruqZ8j3mfUa+PPVTE91V1fXuarP6jH6&#10;Q9q955wzzpl6hhwTKn7/DqX/yjO6zjVu0M0zSrkBroTjs+eUPTxRs58JSLjD+ThvgaFzyh4xY91h&#10;q6VcPZw8k6LUoZ55Z5z0zKyFJTr+bGPihFeCr0wTa55xmnqRBT8mlBWIJswlA89mHdeBU4hwfPZs&#10;EJKvrRbDQoL06eQRfQf7r9hPYq+YDGMk57CvEwdRRvqUG7ZpQxgU4eSgx+GMBnUoeWYSGtpphjXQ&#10;yHOe+Vb+zbdZcsxNLrwZRsvX8m+8zsv0kziWoqj5ELyF951fR93K18n72cTN/vozuOQIfIMyKvC2&#10;1/u6c0q4KtLoYk5j0KQUsqG4gGrMQCnBvR6VrLSZ3a5ckwxmdUD7LOkh9TI+yT0QD3GgvmEhyRD0&#10;w2YqKOuwclHkeKbch00PibQWRbZ8mIQEh2QBVlOByydoLDSWjDI4rAzvdMBVp2DF+7G5J+gWTmLc&#10;+LD6O3QNiFAuLD2ess4bzAdPFY0UYyir3T4Ma8r1yKzsqyW3kUjhGIv7f+jg3mqVdZI7g7+lx5dV&#10;GUdP2PFhLJHNMwKLzt5DTO9WNgFm57rIibKabT34CcKTTw2NeHLdW7rpsL1jUrJL83R3Iuq/gqR0&#10;3XQeXU7Mpmiy8elJICIvbt/Aqt9caJrT8Wki+bUc2GPGJz8tPl9CefHhk3NYFrKyLcRyCQJGdacH&#10;lt7s6bni0votWqLOAtlRSNccY9rU1SLEskcRGgeBaD01wRLYyJpJjkivmSRXiLSisXvUL27Zjdya&#10;jvE2KBnPtrIbrsBuzEhutjUIqoxB+Vr+HUSA2CLjeTBkeumsGFy+dkU5CCj86VlJQYfZxkPhgHgV&#10;xrRpVET1YMVlfYpnD4nvWCka9TSvnCQggw307WVR3JW1fLojI1gTW/bNdSkpNHNIVBPWFW/2ADk/&#10;1E0+qryHvrLjVoNB2ChpwbUsMlFmVDqX0ZpfQNvbpxWwHZ/m8Gzlaow+9A8dCzK7cM+nnOy7138F&#10;AeBYyoxOMgVY1AYZCo38d04NknNbs/qZBkpgf19LNU6sJ0ysq4zGUOkWtnzZnW++jwBLUZLv5d/5&#10;fZKrQiBL5x6Wwbe+jz6eq1DDqPS+5HcvMcdxzQpMJRxFf5uUyXBMjN3gZOSdh/wrj/HPJjEhawbL&#10;8agFmUwz+6A0EWKTCc+hQ6V5HORw0On+mJSsICYMyXuQqVJJ9oxnTNn0hVESyzt6HQTk55u+QCI8&#10;IaA5MUorrjnaNbZJBsuwFyxLxXcNcnl8dB9r8kop+NqAcUJg4F/hpV+BvGa9LsxaG1kudFPsvLv5&#10;gYw/IsiANiWLdjus/ivoGA+mUDhmzenqmgHYRn3NT8O7uvuYx2j7OZpEght+L8ZCvIkvQdnQWchA&#10;Ub2eMsdoTkbsMzwj4twn2s7TNVdLIk/MVy1Sxw6XU/sVHB2NOQ4c6bK3LcUExpjZ7LgYjhzKRjZ4&#10;lMHqGK1M0muK3GeqFK+wYlD3yRUTLZaZnt+fl4CqM+zJjjm9r9LrnBVXZez8aH8ftjwxp+7qD/hj&#10;3x9587b5fwXT6+wrFtojzxvJwCU2rtOoEeK6lvtfgVwJPa/pWyewHhNssa4ibycQwrwDuR1uIG/n&#10;oHId2E43VDauA+Tcx77K/itPA+ZeePmUwaeQfyNclKypEcgE2LCN9wsqCH5H8WDucIfVfyXkOpZ0&#10;vh45QUssn5ZGsEM+LLLgWTexrQOcfOOC39XH5FQNd9Yig4oSlJZhrJ64zvWadfll4gufYg9asJFl&#10;M5CeO5Opo5UT/Pfus/Jdt30ukLW+bpkwsaPJQHC/476VwYn6Kvuv3OciE2mkuSU58eklcHH/6oKK&#10;RoDlZJB/qez9G5CXTKTYG0Nz+zR+pyADqrSUZ9kgF7FHxIMGUjcgFy7EbUFbrncTXLhOX58k6hIm&#10;Sh+7p7OBw5BuJNhtcR10tsMTdGwkga4tgoUyiWIVcopMQ5khPraLIqpGvD1yxqdZ1Pw0CXbHp+ep&#10;ogVJ9kwiIE3y5I19pueGykeORbHN0Qh2fVrpw4GSlxDgUMrKY7SIOJM4ReQ7t9dMOAbCCchKrGse&#10;pKPSKZJRVJknBa1S2HGBdUJWZ9Yb3JPKoZnyoTrMjT1iQmbIotyNvdbcHoO/W2tWlvJY8yv1PO7H&#10;hmNEWkM8JmVrk89EgrNEmmgyMYU7aybokbo5MnIXwNVuRgunKLhjm+dZ1nH4oe5AVq/12GfCjjvf&#10;hqerWOsgQNS0XWXhnNHGPR6rX2PqTZ1f9l/BPZWJmprj1adp9AT3GJAvJobJHhFDpWLhrrhB24+w&#10;jTGbZHCxGcVLcX+fj6jMWBQ3W+4bqdyt3AwqKHbSxxJKi5cutcvX1PHbfyW24dspn7E3tpoW0oyO&#10;mP8xMbkXN21IPTzTjsI9HJcknTSDTasmd0km1fgo+UhDGHxdy+d9koHzffhqemHyu9crw3eQRhwJ&#10;Awp3NFakcG94s5HButiqP8Z/kzBZ2fDenFZ2DRnTKE/tgbQNMjIpNcwrlFPamhLp9m6iO6R7Hz2N&#10;BJ++KG12rhnG30t4eFjmTarBjagmhFLQiVzYhR0dPqOrHh1ycct3ZxiUg0kdO6zeZjf4BRJfCXmD&#10;mpDCvfsTW0cWQG4kEarNt0gMgEWP0XA8puHzC9g6XDDGkoC+L4ruMRnWUD/h3qYBkfEqb9VWzEM5&#10;C7YUpkH7q6RtlrSlyPBp1hwooa0nGeaNDGgQkfUqbArj8zx1au6/gl+oc06yIq7ajgY5U8yidGZL&#10;O2icrob9VNFHI2/2pvEKrRau15znOmEiESYi2eFZxJrvXc+UHoGBI5zxGJjbVCg5zD6PxKa2Ul14&#10;IkpohAg4KFFV651/+HPW3KpGfGschhVHFG7sjkp88Gf33aGXWHAencfwBJ4g59oTRzrNw7PBKHIT&#10;ck/zvfwb7+uug5kLRbjxxIMvcao4XUgLfFMvttZvzyk1muEc2iFusSBFN+Qr00mFQRxt4q4ofp8p&#10;wbm4B5JtIFqdmlu+l39zZQ0KKtOx70W6XK+sTh05OJoETLruCyf03YmpYRO+eSdOwKVpeekp+jCQ&#10;jzOxICNKwuesmi860TZqIXSQ7fbAKTdNHsR0opbrNRPSSEIk65+M+P5pKJMY09gudmvcCrQmBu/I&#10;ABx+TAqYNPoEed8dcmtn9h7a6aMIAv4s+FdMgqT9aavkd/Nv7D7xIYyQeB8BP5sZ5Xv5d74PDoam&#10;Sp4LRzM5Ur53iTn8QqL9gRrYyNBvJ2pYVUZij5vMN30N/iy76RitYuA7nJ9oqjqHjLEEdDfHGIUx&#10;JOzEY+IomyvxGUHgUNvR9EhNzbPRV5lrDxwRTUWexEcJWY/llBO1vw/ew/BleQRYkybzvQ4toeiY&#10;x07g8Qt5OHFKVbpqJo6FHw09O9dU3mrCpEcYBWsONarqIaKfkBl8OWsgcqb5N+dIqXi0EtP7b4iF&#10;DZrP9/Jvvt9mxUG1qAvbXc3GYqkKULdzqYafoT5zlM6IathXLeYlJq73gOK88CvwaeqEOi/C0ZBp&#10;jqJDUhf7xKTGxVmF10fbvRNHuIYMxURCEiEQqoVaWiGsDZsheBFShuY9HTJqbcTNEUKw/IwbdFj7&#10;7pBdFD352U1V4gWm8r38m7uJEpvSj/dXNVK+16HFKLUyyhxWqWKbZkwzhlTlSIGgCU/fbMI12UmU&#10;x1BQzrHDyhkkzFekLY30LkblRn39xLKwvL1eSRpktm+Y6NASyg8qUgk6VZfPnpCA9ytvZJa/CbWk&#10;7dlT2pikJECIRbm7Ry3kmE4Ni4TT0M4mryAGMjUsLE361HfI5N0kp6Er752mKEqOQQUea4bLbBV7&#10;PGZioTZS1hw5aGtipF9FZhBVzwjc1GU6fvtuwrSBGZwR4z7ceV/dTd4nTzRST1AlV+1ufjf/5j6K&#10;ROf36fGaNJbv9dnlKPY7jAx1Qg8srqVWRMFnt0gmRaOYjIHHr2PiK5BVGxVjYUTgBi6ckFk+n87l&#10;4F7oblmSf6Tbx2g0psmTO6z+a6wZQYhJkWO5bKDrauolyffi09D+SKdYE1N/7XwsL3hWz3VY/VdC&#10;ppognAaUxFMU3zgzuMaLMj+Ngb2hhAjHTIdSrfS1Vyz3O2FiPEd3JLpmYSJ9W9opCJztMnlfGdIG&#10;F4E+CTWE1JA3qUfE5S3IuoyRydWcrxACNn1uNvnjX9GltpXRnVjOj0PCAhyJss10f3+lPh6Vd0Pr&#10;Kifwcs/w6Wc2DqO4bmSbOjIy94yzsDUhkPmUKe+MJtSfukOH1X/FzpHfnFUFz+mQAAdsJ0SJ9qn0&#10;UvsB1rbHamc2sIMn92tZBpeQkdy0CsmxVGD3NZfEVtxN5E/vE6MnXELGa3wnIZD+4FljLDcXtlJf&#10;FEwhEmwEWdnnlWkQmUwXK4+Z5jHakkbcOc+sgyv8gD4/PPzz2NN2Lx16l5uhm5AmxsBJct+O3/4r&#10;9hltdLY9WDu1IONoS0b5A9paV+fgjIyOs4ND/2te+u0sKA4x90glSTnffC//5hyV5RraLCkhah3c&#10;debrleE/SCWXLj+Ro7lWht6bBhgBA7W2arup2y6CpxATVBeqAbPD6r9ivtx1p8jnwRvEdIe/YUKm&#10;i4bipuMxPG471NIoUwQcqaXJAzusDUcYbXCh/Kjslw1H+/tkPKyd0yy29zu03AnZ3jl1Ia0pZPjh&#10;6Zp1Ioe5cJKg1T8k8CJ25uOUYNCLyXAmDaxPw+BSsb6iUzyUcL8BeZKxeTbhwfgMYtZJfQsyZkzq&#10;CusIlMcqYsrRiTETcj18F2uGttLUQvfdbsWgSk1WTq4Z4XAH2zj+0w6jUSYXgWmn1qLUhDX3+UI4&#10;qKghsY1veZ7vTlP9V1LYurjtkr3japmHGpd31wlpK8zEJmQmfkPiqZXNROeVYKki7YwSyY6ELHl4&#10;g1/gxs8uqjjMkkYWtrGZJ23jzu1pwMwE+kwKk6i9hrydf9z/mARBHbjm0O06T93fr+dPKuxBEY/0&#10;F7xUeKoDitjiJqxXhRLVNvCgY+pz4QiyxaOoX/qKZnZJR5iseAECMvjdBBfekWwpCmTk2gYZlKdl&#10;edxUk6vtsPqv5P6krsz9oCxuNAlei2Kro0OcIJ8eEzWPTAGlQlCMdskjt90hcJSBIkbxv0fcH613&#10;QYES8pzkdy9XRoaKdIvBCfn3oLS5Mtxr04IgHQXu05hGqSCU8kQu/OXKriETN06npEr1e9iRRnez&#10;JQWfRkZ1doW/UdGJmHdOzOPB6ps1FaCLRWGhT1Z38RglY3L/+diDXK4xYVEoIJ1EYQRYS2NRqoHp&#10;sUGcCMTlYs3MARPHxzaWYOZDAVm3kbaNLMWyPGYa28RgQenrXY/NNa8K3stPIwRzM9DesNz6xCCD&#10;9HquxyfISeNxXqmSyHu3BJMW9oGpfC//5vtcUpk+KzUIwhvTOeclBVPaSB5VbJeU0Y60o6o8GKXy&#10;wYf7cR4tIuPTN7125LSya8iXY8unucAqGOUilAePXciExHJRdIoZekD5NE6W0CIWQyiPCWqF/rIO&#10;tQkZ6k8apBYYpaARCvfRIhJ2hrAgI76jKlfhMrSs2OGO3/4rqIOqd+UPBq+RcbVBJraYAvHMQonk&#10;rW4FNBq4Y7G/IFclIwvkIcbYtSgs9inSzo9xcmZHANbMob+hLSI9Mz+N48Cx7LRNGv5sZHf1eDWl&#10;KKNP+7yfQmIU6AOB5zLffC//xr6o29Fk1LphOflhvne5m1WwEN9Xw+qqB6M35QVoyHJJx/4YLTql&#10;FtvKnUs+HcFC5X8Y6zurRrp9bpLZWbGqHYgQy7qOaPCovsr+KzBFSG86PyXSN8FCfqvaTY+JXTzW&#10;FQwpa+fjR7uJykTiTH6UvXrAg8XdM1Z3zDF9Ld/eTZzUU0efWJknpHQUILEZMu4eAbV5mjBhCoOD&#10;n1Z2idPSH+dK3aQXueoTBk5foxp1zxKmrSqP4zGyPLW7Dqv/Srpfl4RxupLu55qV7DwXJdOir7l0&#10;rfnW2byEXLWIq2Nf1ISrx0XUI2JjYh62SycbZp1j15oxZRa2z+wK2prCYXIzDzJSPpNaxUXR3xtD&#10;oPfh8uNdPMYQmfxiPjYh40Kc/pHzmkkvWZ8+kwHh0iUvyZ67Q2FVN7ngkfK2TGcYqsjmZzukVpK+&#10;3KB5kjtN9V9B21XHJVNMsaTGnSsLhdo2cwVBnZdV4GkAZTd4JLheUl43mnfI5LRlJjkRB3wBXWxw&#10;w0sWCBGJwTNz4zwjUdTA4OAFhKn3RghEvaehhDdahTMVJWRpqXf6GI22++zGmgnwZc4t7giEU18z&#10;jr+ZCkRDKFX2NcilTl/3MgxrxqPtFhRDj9x0KtJfJlunFl2VvQ0yJylZHE1sZJvw2IKsbubZ/k5R&#10;7aj2S05CkhcSJdApnbIHDJR7B8oGtsk7ulWfobYlxPmPnSJUHXmOC7ISk/IxFDSM6fW4pgTgJruh&#10;R7KzqiANyMy/m3ek7jydPIxyf3ldC7ZpU0x+UIyG+UYVj4dtInXqCXusGX+uLpdun6adfq5ZTb27&#10;rCLSQ2pJoIRsAUJj/j6TNodKHJBfcMlbh0xeVxah43sAcl8zOWjKHxjzJqdtkIG3Zsgqq1xZAXfb&#10;HrOeG0n8NOutaFV3kSZGDkRABnvhXzMhk4ebjms5TkekbEFW1khsBluhBMO6GbTcnHxIFStDZTlB&#10;Tn1scGzlckEUA1PEldRfc5zFfC//rvdJ8cj3gZJnN9/Lv/k+aRmZHUFoPYI6zCrfu5Ij5LEJdwEF&#10;D9dOWBzFSInni/gHGuPT5qvPzbH70MkdXRvLm0yLHIulOfjx2gP4VWYYU7EfRst6zMRzB5mZbmEY&#10;2Oyr7L8SU3gMkysyjc02J+cQlMTE8ITKV9p2n6zBDPSQ5Sw5akNW2nYaotwCphuo6qeJ5k9rEfS8&#10;Humac83PYKmRMc9JJOJ9BzLJRrmRtBNSRmKDjFib7JrKsu2UPyWml/kmeIel1Nhrxp+Wfa/4B9ll&#10;/ZQfzD4IEFMgGrPNNSNHOPqDwsihUGakDxmJn5YV9qk6PNY1U4s2E2EoglRXvvIYjsPjhPyGDB0f&#10;MlkyZCSkHNGNLg3bJMLw6aAwxbY27YzESGUTH6cK6oy77k785Yq2iXopszDGwmY2v5Naw61kKOL0&#10;DSXwb0bHvCGIqE80Ictzl2N1M1jbZ0ibTJSc2Dn5R3p5+ssI/Ym/uvtMDJJWKolONrIzqREkCsgo&#10;UFHinxRGuSPR7pj3Sqrw1sytziQiDWzLzh26xvw0OpAwfGykTOgN25hL08snH8lX8oou97lZLXPs&#10;hEwYBhJMyPnp9bh6+eZob81oXCstYkamyqfFUhPyKa6lPlXzscyQG6dKZSa5z8vzsSCrGik38uzi&#10;INd/RdHnY3PNcJIVyzu5R6g5m9dyqNngxkk4VFnWgwckN8ODTE8ZuEGi8xTLUyQvWQU1vHuoD3Az&#10;33I9NiHDmWage856YludNleQMV1C67FSHPJk3PQYkUu8TtXZtlUOYor+C2yrG1tK9/XYWzPcD20v&#10;sX06sPwH3J75+ETbsBKanMXj6Zg8QU59bGgjCCF03/zoD1wBv2cP7+/L2TrfT9MeKPle/s3vq21X&#10;ehlwpk17KN/Lv/k++Vup/K4MnvL9S36EKpMN/4jjK8jThKnY7iSHmRQ3qQVKokdTYG7mgJ0wdw1Z&#10;pmhi/Zy7QMrEtNnOiW1EppbrSDlcPjsitUk3AAzmDgPoljkKLW6ZfKofFR9Apeg4n8KMfWmHgJ+q&#10;GL7qrbQcFrc4kY5RUzxUKJkqjUKsN9y4OFcQKWPG6OVbLT1xUGngQ2NBlMOliyr1mnSc1IYkEodt&#10;a+0uNsVkQhhdWycb2KrMnAEWlt5Xq4ZzeRzhTwqDuyqFKp4z2Krmyd0djpeJLQuwp2zi1+i4GZ64&#10;6eEiMYENzA+rAURDI+pvdNzEBcDuNX0Vz2XeEkj68L3VwtZSxqzM4zycqmReSIbD9b3lFMwpzw3y&#10;9pbdySNyTl3G6yNXRJDUrtQhb6dIVVrQ8AFZYKGSrJbmOBz8vtAqUVkyjZMV4Q7f1Fi521JPvZtX&#10;TEmHbJDgGDtPwP2DoTBZxiHj2sQg8DxFpAYpF94lZ9gE2mkuCi/X8D3kDqsqNK++wh0MShpl4R+C&#10;3OZomIp/kLDRsSJyUWfuTF3SisFMR/ScGJ7Wp0nyRy7e9Zp3CYZanj4pMm8e5nfpbuaZEVQzJPO7&#10;l3JHjqGpycqKa4cVsc5Hk8WfBSIieVYkrBRci4Dp5wAjDM/XRdrlrccpqT3I8tJhUQ4KnjnPc7vw&#10;SixV5uIx5D0zgmbasQlZn5voBNlNsHEmYXnzsdBdOaceyzcV887HJmQZblN/OhZYj+WhoM/H+emJ&#10;EmYqP83fBVkNWKY2Sryjc14SpfGBzTWfHxOBn9Foocf3FtGNgjjgnPXp06jfaoP/NTIgq4gbXfPx&#10;PQojUpcdkq70SO6TJFN///TE9nHJx98Ned4lAeTTRuKtm/lXqMWBzgW5PSbW6SuSBMxwXqdcOOfM&#10;qwPz4iSniZG/qiqs2Ix72G7RdZ3OfqqQk6h98WkeDg1qrln1CIvPQujX3PmSe6pTZQY0Lmps0KDU&#10;j2ksahoECzI5qnNiN+tNCKTgWc1Pyy3YWIVMxoxrLXfQgkwG63QyyAS+sc8I0VngdiFmlTeaGg/h&#10;iV1Ik5+H1hPzxqNwQ4tGwJW8FrI6u2OZaAEfTxKCHHu8gwAAWmEeOuY1vJke96Qto7oijY08mStM&#10;5ZkSBcZjjJktyUhJNJN7TtfdCXLK6bBgSRmaeavo0HEDC6Pyvfyb7xNPTB1FSSHDTVfev6RgmRt5&#10;apcxNQmluRVJYd2OFu3dcDbkwjnUN7gzm0Gr5Rx7dmiqiDbVNQnsfqhpGjmtsWVAnnB6vWaO4lJR&#10;kxLWmkk2TpSItex0BHNaunNSoQmZLjMzefBkbdMCkE8niZ7PDnnss3Z0OQE8yPKbzdxCFJwev8B3&#10;X1KjLh7r0rHcjLv8gpv20ua+YkXr5plSdDc3QzJs6s6ThZprltM8Z4212w1RrkFCVM7HEgyNhRKR&#10;zw7PlOyJlfuWisp6plKDkTd84nNRFO/mtWB8+iSwmpCej701l7ukLj/NQuaBnZ9eE6t6y3xsQiYm&#10;kxb2he+M6v9VcXRWTFpC73zsQdbmpAm+rJC5KPqir9KKqbCvx1ih0x8/1X0Pslo5Lt1WnrdGQpzm&#10;xeLOkBUcncf9LmQ0j2W3nSFL0U7GLGWr0zZx0mKH5GNzzTIG5rE50TaBEZruBVs/1xWLq80zOU1l&#10;E7JEa7LH83km14f4ZkLOAzv3maj10nm+TtubVGUU3ub8KNG99Brke/k3pDCXCs6g6NIIWV++dymR&#10;cAxpi4YCIXLu9RpkXcwg7sEvtsdaTS5cZHY8NnFat2uOnUijw9dC+STR+fgw0idkbe0lj8y1p28e&#10;yp0SAQ3w1Glkfx8tYwrkqcA/wil9wug9lzg9sXdSPgiH5eNU+9fKoM0ZE71Jp4rIT3VwSsv1aXCa&#10;KTFLjM/H8tatE8I5vaGbH46NPPbTu7Y+zWbOo3tWPyggKM0I0rPn0REpfcALdM5OBQsyYeXJZM86&#10;Fa0I8Rvm6NTITMjo45P6cXt2/wLu5JkLJxuzVxEqmzw5ynFFkC/jy8XsuFL5cOOwdK+cijGNGpUa&#10;X9wtcvXmPiA/or+8tVxCc1wVMzBFXfIeLKCfSPIRtbfoq+WaFCykGEtMdVoInSf1X+PM4keh+iKH&#10;nkIJ6JNzPTMdNjefTA5OX45ltb6RoNaoube0Cope0fPDSmfND59yNcAqVlOAvZcFQm9yNaU72PFK&#10;IEmwFPsSEcmnuHbb3lKBPNmOUqzGU2tvsW5XcglnaGQVTLA4bmbYCzrv3m/ucMhbKnQ9CMi65MRX&#10;e4vVOB3jqmLrXkeSCGdIVKnenaTUpzhZM3kJSt903fnXQ+dqoZPU6daH11NiJbHzyiG54bPhRiZ6&#10;W43du1gPIbM8Xhe4IFKXdHEXyZgQaXMiebZkKShKnXIGwc1cqbla4h4pT8hdDLrwSArkpJG9mk3N&#10;D9NCfR4vfGQ94MkBootlTgoPk88caZFES9kcSvyj6cUsZ9plV0jm3M4NQj24QVJEFJIP0VEt2pLM&#10;1SJXUu6ec73bKZA/zRe7L4laplVPppR6EBRm/xKenFr+xVNO/DxA2D0jHGrtLQb9TNSWk73vHi6r&#10;vFxSTVeVPVAnBZ1PsJyIER/0wNKVMS0PCvi2JEsEzEzZwouimtcCVi0C0kdFuoM6z7jsQslxeYC4&#10;+EA5UvXDJJImrdLwkuyZ9pTLNpJjy8MyNshardq8pmayhiZJEXHOXsall+Z6qrTycQowftU5xV8t&#10;SmQcIGVHdcMS52/2dgYsjt4WJyI5azYblFf5RsgEdzUVATFj4onoRl9DMmJ+xG7napU4GTxMBssN&#10;Sla259w9pHx3ZlOuwFWGMSkirT1F5QclwCZYhMYNty4VLlMf0l2NPRpH5dwMxklX7mEDQv1KIz84&#10;9s2ccWl8yc6ZOpRRkUzaxfSfyyrpKTdczTazQeh5F3a9Rcm6GyszyuiUqtrUsrcsBlixHhhld2Hr&#10;Wt8UfATSEc2XlNztthdkAGfBPN0FNe9B/vla/h0qJsJ4duFVHtZkSfnale4iLp/SnMgi+1kXhdo5&#10;k8CIwJMP056C6ZQWXGO4TPsOqP+KuSLNUxcjH2K7nVBXOSYuEfVbV0Rd6Zl26VMs9xvnhAjG61R4&#10;cVptadHcBzwjbGBi63jZJsUZG3R1opxEdqyT6p88XOTf4S/99hZSaJAB16fSG/fXL3Gpu2tG2IZs&#10;dcRWK8GWhIn4L/CZdjssuqswIuI4apA813R5BVYXLEZ4l3Rz8gkbWF21GOFIyizIVWgeFzidSsF0&#10;+KVN4jsPtHRAHZdcZZcdkfugfK0PHhuA9ZMtjbgRAsOiL59GE8FykXi6AaTSt+K/wcyRJZyt61le&#10;gkVgBnejigTktIOD+M++VJRjwH47WAgzdD/8IASFb4A9Sm4HXo/rOvqHkQshE0lLIb2+4wIyCo2G&#10;UAby5Jjyib4vV8sRDgGjFgO44ioaRXZREaCOXPzqTwlLDkEtt2gkMlpgofZ5dYRaiXeDjvThzAMH&#10;rBIxK1iqe9Zq55QtsBjy6RFRqZ86BRQ5QOlg5oMimyhz7WDV7nSIYjYDzntjb8Ux51BFHRtY3EOJ&#10;ZNxfW6sc0JTNU75FUnmQ4uigTEd/LCgU3XHv8rK9jiiJrk5oI0QEvi2tnkOK3EFzsADYDoa+lsMG&#10;5Ffzb0yGu/doiXC8DlI5U998ndoaqW3jdUSTddsNLCCb87HF1J40jsai5oUfFO7ALCr+IbGsRtVV&#10;C5zDmF8/L31R3KuOd2TMkjm+fLQoEjGi4aqoiAYYGw46rIE4XSUS1gbh0ePqukKtujU5en7L54hv&#10;rC0K7pnnmlQE0n2cRaEIhftVF56iq22z3HDA689GZgCvI50Psi50cLmoOghVoivS8PT1SQJbXVGT&#10;tAxXAX5UKWaXi7oGe1w0eFAVFgL+tI4t+jEPRZqeP2Bue0oCZFCk2u0Oy8BiOJgRYhQHWDJx4sKB&#10;tz/GBhMFi0wVJC5+88aOFNGJJEF6hMFB8pj19fVf+WHy/EJIE3d+3RVpAgpzteB/M6HkCwE7Y8oo&#10;aTdkWNs9nMT73rLbiUZkTXdWQ6KZonJ7b/GfR31EGTqRrD7subeTaNZTNigwdZekuDkQgThI6kzJ&#10;2Gbs2HiKYtetciRpZMVwyOm9mwetb2b/NbaWuyVTdSNhn4reSsfEq8LjxUU06OH9IUZTrhSc3JBf&#10;6DFhtHGxBf1v22dR0lIfJOlwSzSgm1/YXWQkgmmfhF+ztpgt0mmrzeAAJyXhzdqyVHAPg88D8RhB&#10;kTxjnVbdzxobukYmpXBbZZLRxUPwmbO9CfPASsyWNTcWoGZq+VlO6iCTOSHeztneu/8bhSvVRUQt&#10;HpNKQ7rgNtHHa31C9SGn/QYDLiNpWaeU8SLLyoS4lmXrvoGyF3mG4ojhqPX2c+EWE15ZKQUm/yHP&#10;J1X9m5sWPpFHm1QS1ZoPDaefyC4O6coZJj/Zynz8wGqRhtvbqDahQ8mPOFh/ebtDGmdflBVbA04w&#10;ANt6aBoaH1R1fL9ApFA2+o+64z5ejw5W0BcqUtx0VmbY19PeVjZTQMi3LtezTqqMj96Mo5w3Fdh1&#10;kVz2BzNM9trVei5hLmqSJri5UtfBwMxSf79CMKgjwDlOqjo1foUmrmAiHJLzUnOAj7J9Vve1xGdh&#10;6PCYAhOXV2oe7Iaqdq/WmTgeVMKVy6kkIQ7Jho0x+Vb+zbczjkglB+G9/e2r9aisPCljzirZEhbM&#10;s1wPZ7lLeYyZCIfKdFaG+tV6rmCi1CfLl1XabTO0o3SU6GLcDWZ5SHzwDky2JnZcjQ+G52+uk00N&#10;JHDcVdhT9g2ums4Jm3+UMfRnYOe3fbvEyoJD31hsx69MAquXBkjt4Zo+IZo75Ve6YGgKJa7FaMZU&#10;2QnuH9xqr+rDV+xnGoJ9Zf3XoFJO3pTpcIruLiiII86HuVvXichIyYyZhtEWWO1Q+q8BU93XYoPX&#10;yNz9bz/k1Kbqdw8mkiB5DD4BcftCVPUhDH3rpF1GcgH5DclcPys8NzKRBhBIIPliq2csI2GH0S/C&#10;kswwulQyiCzxf3WdBSZO7S1crAh/ykDOyLOUM30HO4+TjjO616JOcY6Ti+Zb+Tf2fe3eOthF7nVI&#10;MQZf7eQULKcxcWzA+XAyoElI5SEXqg3Z4OFwjcQluV81utB0Fq1wiqRPsEtsxD8TdSRSvjG9ciaW&#10;KJnrXKeJCEyYut461wnmdKsDRDkTGE+pEkk7HB6LCRNfU5xD3Nh4c+11Fpaiqs6ufOCviyoPNVjb&#10;2m3hH07pS24W37mE2SkO/ptSkbtLafwXY/Kt/DtoDWEDDg49hNJMmaBDhuZbV/Qp+yDokza7qh4o&#10;OCwS+ymJA92TXuQuuXsRnrT2DZmTAlLNuMZJnVtzsKihTNG+aXPEFlqBGXxF67laZ6Xs52xNW2dh&#10;HVijdH6qSCiHFDUrPCbWOutIcp62eMHin3jp9hhGeTj1KA9mGXlSVFGB0rw7q0qV84obJvV0bPZf&#10;weMKz+aobetcMEFs5ELNzV6zpY6T2oKg2A6l/zrDPFlwEGNE3AhbYBcen02YeLHSFcKdjdFK0sPt&#10;WificCvSL5/FUa7UpHKQ6sNprlsw60j5Lxrd1ofytrR1FupTH7SZo92x2X+dZNYamegrZ+Xi4ZIC&#10;66G1TmRNcmTMlC3CUpju9yePWeFD+OnUmXJwvb6y/muss9gcZ89vMWXOjt/CaUltuhNEVJQj1Kaz&#10;Y7eYg2S0K6Go0FDxk8Avlh3dV9Z/jXWuHqWygHQjV/ms4nOhAhF/UAlYecjKUmapnI/o/hVuU74M&#10;aDgw4248NDmU3JRz+Vb+jbfZ6wiAXb59tR48jcnGcOiR5FWnTH5X3iSJSU0CaDsUhM2zlQY+Mh77&#10;kl8et5Tu8JRQpPNYYCNn6R2nUjnFbVKKXsyAKDH5REpfXv81EETT8MzHUebLloOCbzyrZQCrhMkG&#10;triaXyEBh0/YOo9E/9PeUBJg9wSi0mcICf/vnlC9PLvcx4tf7pJmrpaKvMoYufIDuwemuJq5LH3P&#10;HYfvJHrnhE7r7JRHOmbccQsVEM1PmzPfyr9jG6DktNtRxVdaTL51tZ7iW+OyrLivPgmmuOxQFJGD&#10;deOKF0tF8Td4WmEhZI1sPYVlzoeyR+o6akeFWRgeKkfklJxweLXOovZSjanki8JCCu8mSW3znBUb&#10;/Mg78nl3MQXpYavYfYFZH2KKbvrc0iFXjMtaZxF9yPewGnI/i25FkpwuyisTKvYwTQBW+LRjs/+K&#10;47+0FTLd486OhEnUMz2ESCQVY1eYeGPSS8HMb5xDmErKqHOwCJsrv4qbfGiJOR9My/T/iEX4u/kn&#10;WFtYLtDL1ofoT8q8G2aNSgc6yDJXKpSXBd9x2X8lY827GTABUUy7nDiCH5tLN5dZ1C5Yh65cAe0W&#10;BUlrDAzhT4Eq2oYdWuOACWUO9+yEyfs58p6VLMdX2ronQ5jTmp89W6xFg6SURV3A3HWWk4K+sae1&#10;LCUR/rTFP4urAPM6SNrCbTH4aech6VUOAyYfyB6mMdZBD/JXe1S97I5dsWAum57i+e2e2qXp4bwR&#10;eZfpLC6N1/mOWF5KIIqPvK3loxhQcLqxRthTd8Gs2TxTdHAE705rTGk2TohmGQdPrfao+Bz7n2/l&#10;33j7iMUKPO3zdBtQf/nqCNbVHE1BymrIhCEX5vgc2eQ9aLUCLmTTxjUEp7VcAUSwhdOSQNimGq6w&#10;H7mNqHcVtUtYv4GSRjKmBXCpDVw7T6y/fpQjFfokLXk2BQBbLgIpqoS44Q9XmeTgE3iOwqBOHrJU&#10;KAQUdFcns/Q98rzotRO715HYNxwvSqhrSix8EE0qarlKk6Z3IT/ZAQWHXso6vi+abtUJF70YBsOc&#10;+8OpjcOelZM2iLFD6b9SKsx0IJquPx/3FCYCj6SdoWdiNtHno8GU2ZoPCcHegImGFwYNBRGvenIG&#10;aSBUjxwHQdcIbDBJm47SEVwDcUGgRZhYgsqz0fnCORr3Mc51EoGOpaC47j1vCeiGaUBTZN23aOOW&#10;jMCorOIMnTJK+exYJ53nt7QOouCqXtFsCfcojOjCxEmYaawI3LgFPdeJOkooanwWnjVUpPkQjQ4H&#10;4wETXjuCZBZukVpZ7gNXU5ulwtd0C0UcGyqVgpdMmLgkcp1kfd2wTpVYEDYZ3fTYvgZzZS7jmccC&#10;bg/1nwIJ+MLHKfPWCQ2FZkaTSZS/9lkwG75rtZHs2gxUnpehk/wWaR0ezJX7TUYTXpIGE3YbGihu&#10;ma3EgI5qya8Iut+5qaUkqUNMaCwNpiyeISXRPiO7f+6n8ukHbvEw3SkEPcRMfBbXe790lOx6vNQH&#10;acok2LQZrILQ6VQ6NwxLC7ekv8LTx2chohFtyKWQ5JwZB2qj0aUHmV8kbsdImPE170tePzgtADL3&#10;Vn2wqaQZZzrfyr/xNq6PkIj0oIubBlhVvnXFyxWYDx7HdRuRUzDXgzWVaNLsmypFGRfEMtZDAcGN&#10;2Bs5eHguYiRnuZ0JmtGrvlwsRekGXSfkwil6ZsVDslqurYpcb2BFyf8D7/IXTj9BvpV/59skVwQE&#10;BeI2jF/iEEMuONLBmxpfQddIXzr9fKKmLhGs0HhUWhDwx2cT0DqU/mvMU03oQ/EkiUDX2Rf+yU5m&#10;xIqcxrgoY8KESkNwoWNEdM6ifcwbaczH1uC/H1nb87MQUjA6ZGwU8c2HyrAOrOI1mVjtK+u/Yp2r&#10;5g3mvVlJtdIOWum2PZSb3kYc50rRd+UhR3d2ZXtFjU6jTyoqsRYPJMChtysP5IcKZzBGWkjvE247&#10;xSH+cCmPD7KrD+iz1WhSLJ2rym9e4ZCAnELG2je8PjS2qLRCyoLO0fGQrem6E17xLOpgIPntNg7h&#10;VmIJx2cRbV311LFOvwu2bZd7tNvL20pVX2xl26kGJPgC4pk63phnYiX/DppSmDatwNdq77u9fYVD&#10;6AdSONZDPh+ntuKQW4IwQOIha2uHERcq5tB4iKd/nNQTTVzCxG+fdViI5U6HtHHEDI/PosAdNRF5&#10;3tCyX/4QEQu4w1d0pA0rVCNmaBwnPrLzW7JGPu3cQmXXOzhEICuYIJoA67pWq/Cso4H3eEj0p+tm&#10;lGpkVcuhXMTMOs76aijqg7APWLRRmcI2X8q/gyC4T0yxIk2MDIl5/22+1OGMISgNkohjjO5gr2vh&#10;IRmfwe84ey1ehG8BOTsIAh+MV1vCdmTFjAzDXSrlTHNueAPDbIZPT0M137pej3p/DISxsJ5ThNBF&#10;io2Hr1hsWysiNXP1qW3Ok9dh9F8xS+LPr6AbYZ12oO1AcYThiWNH8qNJ2wDDWh3jSkiig+i/AiB4&#10;k4gVQGqamzIjB6Ds4+tnyIBU00GNQX101EQFHnuMZybVlNyA/BvzghnOjgsrdyJfulwKrjslah7T&#10;DaRP/FD4hNY/8BrTXc9IXwnVKzfSYkVKqVQsRABR7zu1q81/cg5ScNqxJomWgcGnoEULe8ftnuGK&#10;hM89oHZWRIbzMTWcDyfef42/b06ZExbJN2xHY+ZY3WivgzBforFd0sI1RDoJBcM8UTRin7NwrAAN&#10;t3lBSWlm3NhpzPukpA6i/5pUdRq4yGB9lN1sx7nA+4ov+8PHz++HaPjj7ZdfDq++/vE/Pn8JD//n&#10;L//t/cff/ukf3/74+eOHX//yL79++HD8ePfL+9/e//OHT0/+8+2Hn757++7d+9+/PP9Oj95++OOX&#10;t+M/oyyPvBDo8nOOOD7cPvbh9yd/PUiRjX/39o+fvvv5w9svx7d+/yiAQ7J8+vzlv779/Mv48jF+&#10;rPW3X7+8/5TijY//9Y/PP37+418//dM/6l//5+Nf/t+/fnry6cuHf/7IREH+29/f/fLx00/fvfvy&#10;6dhxvfXXz3+M1/nHk7/99uF3/tMfn3/67pcvX/748c9/Pub+9vM//Pbru08fP3/8+cs/vPv4258/&#10;/vzzr+/e//mvHz/95c+oDE+Pf/3x6eO7958///r7f/zbL2//eM8q9P13//M/mcSvf5Ed9N2T39/+&#10;9v6n7/7l0/v3P3/89NuPT443n0ArQt/7v30B+1rPHDi/8W8siyd6MFb49se//fzptyefPn6RGEbR&#10;PXTDnz/8+sd/5z9890T/+l/6l77MfJ/87afvCC/BZcIl8yd8M7pPbqAS2E/e8QqWou7uefJO3FW5&#10;H3nSBU2fevd/F128/c8x37c//sdfDrrRP2KN7z7+/vtn9uffwfvPv314+9N3/+XPT+QYRot88tcn&#10;aKi0uwoRdBr0v+sgIuCkLP/w5BcGKRweXOs06N+16gUJqfTs6WNIdRCZthgNrx5Dgqk1SCzlMaQ6&#10;SJCQF48hIXwWJJVsvjSwVweR3qZ+g48hITULpKf0B339eE11EHFEul0Y2OOsL0hq6/aDsU91kCKW&#10;qP6P1wQhF0jQ3hsDe3WQvSbYfoGET/SpAakOYp8IIxtrQggvSC5F1EE2RcCvFiTaoOIQeEwRdRCm&#10;Be6zZ4/3SVmKFRTXrBsk0UYBCzeeA6ueeHwo8uc+XpaK9+cMBQtWaqyrnnmuAKWg0wBVBx0dBKGl&#10;x8yvHnoqqsnZMEDVQUpPpgzLAFVPPRYKSrgBqg4CFIWkbwxQ9dhjcuHqdpZVR3GE4UoGq5XYm1uM&#10;Jk9gxoFVR9mM6Vk9+sCSm97AYR0FLK5P+N7AYT389MQg7u/sVx3l47Aef0JO6ghprKuO0roomH68&#10;LsURy37Rg/WpwTTaKCrH4LqGcHxejz/xWO6+NZhGG0VAkK5Cr4111fOvlHIs5cc4VMRgYkOwEKsG&#10;rMoA8A+wYQ6sOgpY6GcOrMoB8M4jwp8b66qjCN+xXw6sygFAITN0aKOOApYuOTVwWDkACiqpDgbN&#10;q0y67BfRtJfOuioH0G0QtAI0cFhHsS7dsGqsq3IA3VuBx9yAVUf5sCoHoNEIjM3ZrzpKtEGZ1+N1&#10;yXEyMY/wp17AoPk2SsF92m0YsBrfUGeK7w2tmjY2a4aChdvagFU5gC7Ixuv+eL+U4jixMc6yA6ty&#10;AGBhSjqw6iibNuTPmzPE6QptGDTfRvmwKgfA/Ufui0GH8qnOGWI36b4fY78qBwAWHikHVh2FNSzT&#10;34BVOQD7hWfWwWEdBSz4hsGjlJ4+scH5wnh3YNVRPqzKATC6UBwcHNZR8iiQWvcYh4T0yrqovse2&#10;eXy+2ihg4ZYwcPh95QBSN6SYP/SatFFKL6WO0VhX5QBkeJCe7sCqo4CFfHBwWDkAehS5EA6sOso+&#10;ywQ/yn4RWyO90MBhHQU/RLkxzrJCLovmccWRD2HAqqPUxYAuQsZ+VQ4gNythKANWHSVY9E03YFUO&#10;gNJL5w4DVB2EPkQA3SGNygAI+tF0ywBVB2GWH3reQ1tZTWfmbo2LHAxQdZA8G2hfjxEon/8ERUkK&#10;cfLHoNogPABE7QwaVInPAmU6G9og29mgCMgERdSDw2WwwjaK5BKKvQwVShlnBZbqwt4YKKyjgKXG&#10;W8Zu1cNPjQUEZRwttY2cM1T1NWkMBqx6+BH/FAc6OKyjVOdGqYwBqx5+VCjC/sY5VupBXReCwWAZ&#10;KtOZo1QqiBfA2K86SvtFMrixrnr8SaUiWc5QrxXHnDMUHdLP0IBVzz9S8imNAIx11VHPyeHCB/AY&#10;lqL+c4bEDclCMGC1UcBC4Bl0+LKyDVyo2PLGfrVR4BAnhUEbSjQs61L43llXHcW6yOF11lU5gOqY&#10;qJ59vF/K6JgzBBZJpYZJSbrVGkU9E65yg2+0UbhE0YaMs6wUhjlD0iiJ1BuCso0Sj4IjGnRYOQC1&#10;viRqGyisg6QmkzBkgKoMgLwnxXceKrxKQ5q4sLmh0pTnKFcmt0G2TKa2ZoEiKR8Xu7GqOmhoGgZd&#10;KGFxrgr9iYzjx6DaoEN/Qrg+1J+UQbdAkdr50pBcbdChFb50QNWzrxv8HNuEZI81v8Mhh2h9vKp6&#10;9ClqoSOAgcA6CFC4oJy9qvwCI0129UNiJ1G3ruo5oJxVVXZBhr5ctY9B1UFwJhLRnFXVg4/Vr6jL&#10;Y1B1EOcKWA6oevBp9GC5kpXwM8nW1jFUMDJHHXd/OcReB0lkyaZ+TIH14JMkTZMDA4F1EEVKygt/&#10;DEqJXmtVJmdvg2zO/rpyiyN51JD5bRBdMVVKbqyqHnxdu+SIfFLNFipYlXpLGKDqwaeQDoX18V4p&#10;DXhiHVBo7w6oevDH1VoGqDoIBKrM0lhVPfj2XtVB/l7Vgy9flZOt87oOeo7fmXI5Y1X14KvLhOPU&#10;pUSu7JXqPxznjOoX5w6TWojMN/aqDiL2gVfMUHBVbbBAQbWOC74NUu06+TePEaiymAXqqAl4vKo2&#10;iIxORasMUJVbuGTxpg6yyUJl8nNVlH5iFxurqoOocKQi11BjlETcQL15aYCqgwAlI8tAYD34OJsp&#10;4TBA1UEkqdOvwRAiKiorqyJA4CCwDgIUrlKHAtvB5zYPpY88VC5UVj8nSGHRD8AzMNhOPjGFN45F&#10;rDz3BosSIwNWO/o0GVE45/G62qijEsyhjMowiCko2m/AqqPAn2oSHq8Lv3RBh+5Po5r5MbA+jHY2&#10;1MUbWCQzqEHDJen4Wfswzv+RrvJQTdMljWurn73GEcTBfLhpfRjQ8M9Ya6tsgE7f6mPpQKvDqGai&#10;6ZG1b5UTqA8aVqEDrQ5DhFFWb62tMgPajVPaYUGrw9A4aBJsiBbykeq+qXLdUbD7MJWeKiHHoJLK&#10;ENQt3ctdo452ERfQWJthOuhymzUMy+uN5U7uw2zll7qvBo10ZiunrA0DGhdGOJhsiZ7cp4d3zaGS&#10;NgwjDCPCOQEt1RNCpp2dc7rbMKxL/F7OCVAl0xQb6m+PWW+ctzZseL4sTFamQIsmqnIsaHUY/gAC&#10;lRYmK1NQATPNBJ211WGwH8/RQeS6YhLXrdzfj7lyGwY0kjestTVe8j1y8XtDpSPFrkySTGyoxNq3&#10;yhSootBdV87a6jBBk0H8mHOpxnvRpBzuL5285TYMTOLWsjDZeAlVVdQROGurw3wqafmfh0PWMdyP&#10;ZsITJf4JaBmgnG5caYab4Fkb5p/ulgMK53plRZuPeyzW2mzOpbYccxhcmSpQhybbMJ8r66K5BU11&#10;mU4Ik1toyjBf4qiUvkBT6YO1tjrMl6YtF1T9AWntYpyANgzPH53IjNii2hnUteFucBwHfRjQ8Mg5&#10;vETVZhWTNLKwTkAdBibpOOVoQbpfsEDTVYvWvtVh6Fw4y5y1tZxQNDxiVg6fbMMEjeJYgyu3rFAy&#10;XQkaOHyyDQMaGcoOJlteKIRFbzEHk20Ymjk2jgWt8RKu/KP5pXECdKHo3G6sDtW+O5isTEF3J9Hh&#10;1IFWh6n3BT0dHWiVKWAt6j5PB1odhqcOS9haW1UwdOEDjQscaHUYtilU4shu9d+YG4CVzxY4WlAb&#10;hpVPpam1tsoUaNaAZmhRSR2Gd/A1Fz87+1aZgi4RIMXRwWQdhr+E0h5nbT1PlF4rVkxQV2WtDWCG&#10;xBQsaNVfQoqOlaPDfYoVGI0fvAOgDruTSAhQUYRs4LGNou6V/n+G7w7duAHTJXAOsDpKwODlBom0&#10;FFOqTIgZO4ZpHwb944xzoDWOADSrcOHo7DfRz/3O9GVx2JZuC1rDfGhtGNCs0DHGYYWGG5Aus86+&#10;tWFAe2OZHGrqstZ2tHJxmGQf5mOycQQVdFkOhZalSjkXpXSOmtCTR3Wh3Q/OcevDOAI4Gg2a7Pmj&#10;pDBZuSBquFc2QF0krRPQM0hpN0kfTYNK+jAK49BLnLVVpkBHEqtm4uiQWGjrFfLXOW4tiRSXE70O&#10;nJU1lURXu5NQ99jAVwuYOUe16HGSrTCWyygKjLmM0EJj4wjU/Vl5+M969imqHbFKZ2mNIwANlDiI&#10;7MO0axa0zkh0iZMFrQ9TJaSjbemq87ltbDaqqwWtD6MbtFNqiLeiQaPRlxPe24bRKgzD1Ni3nlCK&#10;a9JKDaWRbp0k0Ph/B1pVSXxMtvxVrqx9hb7rQKuMRJX5HpX0XFS80NyX7UBrPME+bz0b1T5vLbEU&#10;WUNTNOO4tVE0bqBRsKO2qmXrPAAkvgohjz28bRTA1CzcwWNlCQBDb3WA1VEChofXAVY5Av21yNB1&#10;gNVRlOfS4M3hWi0rlb6jVqsXvl2Q/xy9gsiUsbKWYkpVKn38jJW1UQB78+KZI2takil6tZIzHhNI&#10;G6U2Irg7nJVVJkIqDU0uHWB1lHIkqSRwgFUeQmwPm80BVkeRLEWfQodAWqopDiqreh6WUQlEbX2c&#10;ZGIwUIZ9j3eE4nRjz+oorJojtfqx5qMLwBYHeQMarT2ro2QeqjjNAFZ5wfeqn7f2rI5CNQYlFoFU&#10;XkDYWFaegcY6SsYhYTRnZZUXUONjZT8+o2XtQr5viba0U4iR/xkra6NA43MpS4/3rCWe2nvWRvl7&#10;1lJPyZigIs5ZWeMgNjW25FO8uV7Ivo1SvhuhTgeNlRdwpnGNOCuro/Cdqb2/A6zyAi5koVevA6yO&#10;Ahi+A0ctaCmo6qxuZT60UQDDB2mhsfICmtvizXVWVkfd2LPKCyhHwuXvAKujSMzA32mhsfKC79mz&#10;HxyFp6evPufqa6sDUktFhYCZo7GyNgpxRhWuw/VbMioVUygUDrBuyLjCs+Ww0mqBLFYHWOcgNEp3&#10;yhPw7xf+jR+d/v8OsDoKo4m7oR0Coc/jEhYKEVgcpI3C1ELhsYBVXkCXQMxPZ2V1FNoVkXSLQKo2&#10;QTcT9CQHWB1F93psT4c3trRUcteYpgOscRDir0+dNHGCJGXPyCwnku0Aq6OeE1qGRAyur1s4lipn&#10;o7GOstFImUEB9kLldQYa+yibQI4m9HNl4yaNx2jso2zSP1okL2DHVSEOsMZBaA1t1a7i+q5oNM3c&#10;Pso2c7F2CjASOKg2tjatDoOkn5Kk8pgcj97VE4+CZvkL+jBBswr6iby1tcFW0SceqvvbMLoAWLEg&#10;3di2jhpRfReTdRjOyqNk/qEKTs/QCg3D2lKL+zDi7Di1DQZJ1K5B4yYVJ22wD6NcAsHrQOs5qfSX&#10;J8Pa2Lc2jMg3LYEM9ZFrvdra6Hru6CJ9mH8Cek4qWZs0bnbW1lgJt5+R22WcN10Gt84bV028emFB&#10;a8PI4eCGbQdaZQqE4mh4ZpjXOK7qJEn/s+JcaIx1GGqu5ejchulwY08+Pm89J5WWJ+qv8JiX9GFo&#10;/erlZECrTIGMBe4WtKC1YbqJ20nCRwxWTHL7BrV1ztrqME4AqLWopPMSAjROGQrMu0ySk63m+QYm&#10;WyorOTsUeTpra8M4bRCp4RjhtTJJmB1GtrNvbRj44ORY0BpTQOLQH8/Yt54Byz1oBKQdTDamQHdn&#10;OKUDrQ7D1jjM88cnoOek4v6FCznQKi95hslmOSGRZnXfuN6LxTnQ6jCoxAtj4xtt0Giu64Rf+zB0&#10;GUoJrRPQmIJuAff2rQ7jNj9dbe1QSWUK2ERcVuVInJ4Bqx4WTkQIGdMx+cZyofVhWOzcceusbctJ&#10;hZKdZpRcUFcmCZUoKdLA5JaTStNGy5xqw3SNioY9Pm89J5VBHFTjBLRhnDeuD7egVaZAXYLJS1oq&#10;q89LeptTKqq4BtJZW+MlVIKivzqYrEwBG4cCdwtaHUYcm0u9LGidl1Dtb/GSF3UY0AgXWPtWmQKn&#10;mxt1rLXVYeNOOeu8dV7yCq+HBa0Og21R1mnkKSKtyzElB1w3qTpUUocpIwDmZVDJlpMqKeyctzYM&#10;a/ENLj8HWtdL6NBiYbLlsnK6yVR3qKRnpeIQpqbHwGQbBjSCL84JaMmsUD/QnH1rw+RwJXnNwWRl&#10;CgobWDFmyKkQF7fL6t5HB1plCspchpgdTNZhaOboyhZNVqaAkCSmakFrw56SluQUPuIwKiiB+l9Y&#10;Vy7sw9RBydq3yhSQN1wqbgRIKVFtkyS/xcNkZQpAU1zE2bc+jBZ5TqAZtbNNkluenTLLfRhtIanM&#10;eawp9LRUaiDUKP+xJbwNQzFxYqToBm1tlAY6LXC2YZjBVrdxqj8rNG6Dl2lkrK0NQ8GjQ4WDycoU&#10;mCMM1vFPtixYQgEcNwtaZQrKr5b5YKytDSPjlr4izto6U+DcwMwNaG0Y1RMwIQda4yV0HVaszoDW&#10;hj2nXM/SXltvVEwjdcB0oDVecsRlHa7cEloRHSRDWZhsvMQteiG7opwAoL3wLoxpw+SwUhX7Y17S&#10;MlMxjXSVrIHJNgwh/IJiUAda5SVA40ohI38cIiwokcj3LKqWmaqrmj2PYRtGEoQyaJ21VV6C8kRx&#10;oHMCekLrC5JQLM9TS01FDaVxtLVvjZeo3Y2T1se5LBuAsfLGKljtw1DvcUg7mkLrl6pGGoTtHJps&#10;vIQ7HEkIdPatMoVnuHQkOh5zrt5plStVdYeUcd4qU8CrTDm6Ba0OQ+B47VboaF/3jQpSwrTG2tow&#10;oNHvw7FxWoIqSiHBRecEtGGY65SQWtAqUzjMPidJkhBFQYmChOpT9HjfXlUFgxRBWgA5+9aGoZbQ&#10;uslaW+clFL9b0rSnth697JwT0FJbycRHw7fW1nnJK7iCtbbOS16/VC7n4/PWUmIVH/FiHa2bKo59&#10;/NEOL2nDMGmpGXZ0rtaFFYkDN3c0hTYMicPlthZNVqYgaepZVD2/lZYwFNEZJ6BlquKyxV509q0N&#10;Q3Zzl52jl7RUVV/nasNgQMcNJ49Pd8twxVx/6dk4bRheZtpZOZHMlqyK9oo++f85O7tcWZacCk8F&#10;9QSoyqxdPwgYAQOAx1aDgJcGqfsBZs/nui3h5SORn+n7cna1Vjoj0uFw2MsOYycDxnbDDQ5mdXM3&#10;cstA37AkKhaUMMvvJm0W0rh9iG3xenUnjAuIiEUYney2BNpINUE00gKGuQNnpIWDgdli+zbSAlZ3&#10;sprWFnSL6zMJxVjdhjFhtEgwPTKPpKziUJZ5Fd+tmyDCLBT/Gg9vcFY/b3WZE7cV9SmBy8JRWHy3&#10;oLpWDI8ImRhbwFimGAWz3oLr6iOGAasjrYvOBNkV88r5WY0t3Jlq9qFsSfJWMSUEn8xMdhMEc6CS&#10;W+a7hS0hrlw9Ya51Mvq9slFRQWCiatmFtUrAVHQmYGzCjE2tgDAKlNpzgjBj67DibfAFzEyGLYGS&#10;q9p2kGxo662OfSRXjLQwCvT6wJiYsXVYHR9Ua0KiI+0lSVBxKbfQkoRVXzByK9djO6OFa13yVkn5&#10;S51MGDzUD1fsGGlxWOHqUFWUfmbn1x+YA4fwJwkh9Jn00jqMA7SV1o0C4XnuiBWx1zPospTknoeJ&#10;meObxdjeBTTfrcOQ9lDRUKJhKQ13UmlJhyHtXb0cLr1X1klIg/NkIhgJqy6b+ApGWjcKRCuJ64jV&#10;zaWX7SWRVmdhI60bhZL2Y+5Vw+anNKklQWDFC6W634wtYIyNqJr5bsl7xSio/kZnwNCSlzoH0Aaj&#10;TQmWC9qfWW8BqzzazfAUaHmV0miMJGqcE1bSauFcr4AksBKgx8kTqztgX2mmeQeRhxxbOSZGWoch&#10;jbtCzApIAiuXcVDjb6SFLcGbrC1fzGTaEoI6hokKi7pNCbld+D1qbN0o0PAGO6nG1mH0FzwVx5Da&#10;/PaS1V6H68XMTHYY643rk0QEg9hDSIOFpL5bwLwtCQIryVf4k2ZsAfN7dxBYWaQVxxYzGbByE1SL&#10;C8LIMZNwuE3MPGG8IruyWQHJeyUWhyNkxtbdGbpQEIwwlmvwXknHmApT6lfblFBeSlG2WW+D94oF&#10;QpWvvdeAURhJfFKtgG4U2DhYb2omOwzPnBIZcVqkbqpNSW1TRRgXY+swtISwjjkHJO+VionqaCik&#10;hS154mKYSC/p1RgbgRClJQHzp44gsOJwMTZjSwLmPbwgsGKV2RiNlgQMq0xvHqMlQWCtC6a5mFp8&#10;t4Cx41BYZdZb8l7xE4gsG2lhS+iDpepxmILQEg6npo13wpjJDx698BSCwMp3exI3N2MLvwTuHrEu&#10;I60bBfa3G5e5GmkdBicCSqPSkm4U2N+YFKWTHYbl+lJKr32u5L3+3E/FRCXW1z43O05dMChmMgis&#10;2Em+mxlbwKqpG8FXIy14r3SvoPhBfLfkvdZ9hupsGgRWYkHsAUZLAqaZ36QE2wfQXOyE0UKRo7Hx&#10;S4LAWpwzleugeLm9JEc+dmH13cKWUCOPs2a+W4fpagRykO0lMT+uaithFemllZbRyW4USCXTMVjp&#10;ZIdhtQhPqu/WjQIpSQQqnQwYV9dXycS1LRntWJlJU0dFXKt/gBuLW81k8l7r5hpTjcB1Il0aHhcb&#10;qhhbEljxnYjGCZ1MGPxVOqQYaREv4XoL1X4dNyTGJtnRZ/JeURN1LcyA2T5+HGH7S5I4heVmZjJg&#10;GBMXM8+OrPBtXDQ0YdUhUvlcsyMrOXmlJWGCbENQklJ9JkmAQg81Mxkw26OZtrkhDS6wOuMk7CDb&#10;Zxj7sF5CGmRN09JswCBc1ZRcW64ksKIiqvMXxrS/JNKqrZaQFn4JPSnp+yC+W/Je8XrJWhhpaRR+&#10;QJkdJ3mv0JDqYnYxtvBLOJrW9bPXZ9PkvZLM/1ExhSSwQm/AozHShi0h2K7G1h0Mqr0xC2psAcPp&#10;4h4UM5NpFDgJK38y6LJVlE81rZGWRoGMjKkTpoFLXwF3jioq0psEVl7xMHUd9NMKaZUkUWMLWwKd&#10;SDW8Pkc317p23azuJLCSD62G49crIGE3YtgYhev1lgTWuhxVxYISBgFAsaNpxtI/AF9fXdaVMI7q&#10;L3W9CMmlLq1OD2q9BYzoJNLUTIZRIBIEyc18tw7TdYtwoWNssPDUCggY52A6+BjvNQmsBHVQSjO2&#10;boIwXLRGM5YrCazs92/TB4NK0TYlnIS5RVSttzAKOFyEes3YOgyLXDf/mfUWtoQWkB8VwwveKxEM&#10;Nm/z3ZLASt8ldgExtoAReeI6JbMCksCqM2IBI4KNY25mMgmsP1STqx0nYATH2KeUtLAlOpMZvFdy&#10;i2T71HfrRoF8N0vHZKCD94oPxH3EJqqWBFaSAS4nHDCkkaIyqzv7tGoWUsDIQD/fajd9d6PAhk9V&#10;rDktBoxAHN3R1di6UYAXxEWbokaMVG63XPXd3OpOW1LS1Ng67KslSloSWL8zafa3gP02k4JnfgaB&#10;FVeG9hnGcgUMd5L5N+stCKxI43sbzzxgjI3iH2NLkvdKp/O6VfLawwtY9TzhChWx4yTvVfOCAoaW&#10;cMugWQFBYGUFSF5QwEj/v1g7ZmzdwVhI67Bip1MiY6SFLfFa0mGLmexGodhjjquWvNevTqqxdaNQ&#10;603VLbKddct1VvGPqDXCnWgwYjrkP0XkKWF3IoGqkyeU+ZAGw800zU3YneOcqrbjmJHS4JcIy5Uw&#10;LBe7qVjd+LgpjTOVsFwJu0PhfuI8XZ4W2QdTGq6JsFwJQxoZUGFL6HSV0vBLxI6TMGaSTLmwyjRS&#10;Tmnc0CnOAQnTewDrMqW5fHfC8IJuKhZEi+6QRhsSs+MkrKTdSDYJLelGgdmHiap0ssMqr6WubaFf&#10;yRibipknDC3hOjjhK9MWNqVJyxUwb7mCwFrxI/a4a08Bn6e9JCn5d90+d/3dkvdKoP1u+JN8qJRG&#10;sZGaybAl3GGmYng0cw9pz4+6kOmRvFc/tm6C0JIXbFEzk2FLnly+a7zXR9Bl79wKxPXyRlrYEugG&#10;1NgbLekwym9pLis8BS5ObB+AjrRol9nfAlYXQNGX2YytGwWkYYLU2DqM1CKpTfPdgsBKhgr6pLFc&#10;AePCPCIYSlrYEuvhkZVtH6A61D1Mp2q6BTRYxRRUV6mEwQsimS9OVPCTQxrROMNXThhjY/NWM9mN&#10;AjaS6KvRkqDLYuyQpsbWjUIlEVSlBQUBbUqIc0ENVdLSltC42FSkESBJaXR0MV7Q0Y1C9WuS0jqM&#10;sSHNrO7kvdKHhH1YWK6AeVuSvFe6QxWp+vLcjS71maR7DAWuwnIFgRXLRY2SsSUBK0v+UjoZBFak&#10;EfkwvnLA8LmIl6ixhS3RO07yXmFU43WZmQxbQluKCkdff7fkvcJ2oIzISAtbovfuoMvS84TEnZrJ&#10;bhS8hxd0We/hBe+Vl2TtmInspqSaQ5ko1+MMkwDfzRQaJQpZVep47bme3SdhXO4QHChkKTYvvZm6&#10;OaBiVDkkgSJwV82fr8c1iKu0FDSLOlAwj7CrRla4FVVzZUxxkF3p0aRuh4cn3+eQ0lRTiJyo8ijc&#10;uLr1+N48KlIpeOztDd+cqEw8kra/DVWyTJONRCHL6eGjWw4SWfJ7dVTNoeHJ0EWrj4vucE4PO+pF&#10;3YfyCaKzK32I3PoK1AvWu9ONsBsUD5jkEHtymw1kVdt4sZbTbpDAUnrYUchyp6YkqVIopcKrgarm&#10;AIbZSraqzQZtHaqrw/XmHChEKWYA8Y8u64ks4wgECiuvbqyg6rTLej3KAohxdVSNSulGcFrpB/cw&#10;9AqC3+0NkcU5V+hhUFMpiHNrOVB+DrsFgOqgrg2Fu9fG5XWj+xtQTWBpme/VUTQfeEHauV7LSUol&#10;cmLSheTQ+rjK/TI+QDJZMQGGyEoZf8jCrzLjSkIqrUrVkSVQHHSqLO16DpOOWo3czGEsUNQH1PU/&#10;QlbYDaIKan0FhVX7NkFFpSgTQpHQw0BV/ELty8FfZfkTrTGyut2ovvyGBwzpq2kU92wX2+PaHgaK&#10;io66WVp8r24B7pyCnW4EqhKmKuwdHNQ7mU/DS+eI0acDy/Y2HCla/ASMvjVK6xNVZzA1jd0IVChH&#10;udnBW73DIaoWSNffLAiouG0q4h0g7kNGFc16Dvops6HcmwDV5WbqunLoh+2LcW+tcjkCdKcxrLrX&#10;gy2ry8JfNss5QLTMo3uD+l7dChRRxihidGm9U2niYphBO4UCp0IBAaKmixS1UfrgqlKK8TJNHMl+&#10;tJlH6SGdmkNzck4hd5gOrZx2QxiXdpLYFissrED1NjYniGjQyuUOpKJESzmqXfs7YkuVi5MoWulX&#10;e9DrkSXhlJ5AKsCXKEhblWcWwuLAggdBku16IwuWKjwXKhWMrG48OHfQ/MLI6qhKLyjFT64pXfSV&#10;pQoUl73QvdSMqxsPVguloWZcgcJFd95bEk3JrqmEY6I4ASu6HAGRrvdsSab72UCxoOE0mWkchkBd&#10;+EhKoL/irfiDSliYj9sdH858s0BpbyB6stIZqSqkxCILo3Ozfk5yTK3JHyjrwSXFtDImZmSJ0r5p&#10;Mkztmg6UdrqTX/oDHcDYqkDpw0SyS6vllpLV7Yc+JCW39A2BQH2wftzRh7/oqHowLqcc3eboQ+2n&#10;m4HDBiECxQ1FLggRrFKa3PyYWy3oP9UMFYELjKkwisEp/cpSutFNh5VFC532hpAGirhxaaYSRe0h&#10;vaiux/WTNFQtq3srJcvQ1OhJ0MbF6ZmTlRlXR0HTpLeBGVc/tDyefHURKKXxXXtDZHH0M7K6BUBW&#10;tbMT36ujSDuXF3bpJ5Kja29IUJJZNLI6inRYpbaErG4BCOwShDCyOurkVmsq14SsbjcIc+PaG1kd&#10;Bb2AfI6R1S0AhDZ6uBhZgeJ2IGM3YIu274Vbr26rTxSHfZq7inEF6RS3nno8Ma5APdANNYfBHS0a&#10;g+mfRg1Rmw3+epjCM/JLDUXdZZFPrtdXoIr8Y85G9IpqsihyVhzJRBGMqar2a50P1ig8R1hsZlzd&#10;bvCxqBY0stIC0NnK6HwQVKHe4uUbWd0CFFmIryy+V6DqnhElq1sAbaOiu6q2UcEW1XY+UNrOR2tV&#10;jqSnYc+S9e3aWw3TBFWXbhYNRctY7nUT3ytQtIKt3grXOh880QenX9MpCg+jvSHH+htdbYWsbjeq&#10;P4LhqZOjD1kn5FIjq9sNSmpVkoqq7i6LW/8MGQF2f0NxG3d5y9frK1CUMVT/aDGH3W5As6ahtJHV&#10;UTQ4UMQHunr0cRELML0dE0XOU7WthHndZOl9OVDUYqmW6z/BDEUWk2/mMP0NvpfxRYMXesKnNvfm&#10;/gTqW+QiaILcO9XnEKq40sNAob30+RN6GJzQuh3TdL6la3l7Q/xX1qWRFRbgW9EnvlfwSLnVmkaB&#10;RlZaAIoCzDklWKTIgqNpZHW7cRK3MWk+eHAxhx+Kbo2ssAA0ASZ1fG2jgkEKPUBdFMqUtTesIkXl&#10;2wRKr+UgkFIfScrOjCusTdkopfNhAaoltfHng0CqbW9QQYuY4b5X+BvsKczG9Z4SVFD8qJshuOFS&#10;969ce6WZw6CCslJUppTwaZdVDUrUuLrdoODvo86VQTvFj6KZnJnDbjfwD2lsIvQwCKR1pbSyUUkg&#10;peNyhZauF3PC6pytJrEbDmhxL3WTGUfd9sUguKhm8WyOHfWp72zMVMLqOl1jEoMNCicRZ0pNY7cd&#10;BCtVqRPq0Efmv1nA9DfrZoBGQPTfNZYqeqRyqDf110T/+sBepfpGVsD4Ysr5DT4ozZu4I1LJ6taD&#10;5BTvKFZ0EEL9JAZMT2K3HuTcyi6KFR3sU8yAijwEIbRIDKoQFNpY+85EHpyssAI3hmVaS1GK32XR&#10;yMos5yCEkkwksaKUo5ucdxGajW6EDeBaWnWBADSHNq7qQq/G1U0A7eKepr8BR+su6ns917UjEHzQ&#10;D0FplRAIFFwaGhOJKQw+6AdGgTK+gaqlrIKjwQd9142hZnMOFHlwFxxNPihVaKatOI1I2+eiToNS&#10;ZDOH3WxU2NywmcnZdll1i4jxA4JFSvcvvERhoQJFbo9GiWZcff0/oQkahjFkijYuDgJMh5HV1/+T&#10;Q7Ny3LIB6nmoBClNcdsbUlr6UgGVQFF8rLpV/QSHlE4eEOvN9+pmg0biRWy5thtBBq37o5Q/Giim&#10;UN2oRUlcm0PSIy8VAAsUJpSLPsW4ggxKL3bFMKbbTXtDWu2ofs20rWmoH5hIKqkSKBr9q66IZIe6&#10;rN/ua74+PwSK4G1ZgGvdCDIoB7miIQlZ3dtga1B9oUlE9XERbDeEkUQdJEhNVRgtCZssIjcUGppx&#10;dRQ9CCq0L+Yw7MYT/qiS1VGcmbGIRla3ABRPqYZiuD9tNrjdhS3WyOrnFLgpOKNmDjsKng613kJW&#10;8EBfb+5IMHoYKFxlbuAwsroFoIeJS2gHeRRuYLXzvNaNaFX6Jsih7Hyg7gRvVFIlaaAkwVUiMVAc&#10;bijkNePqFoBuQVw8IHQjm5vWudfYqGCB0u6by+KNrG5tcEVdomNQR3FSVBQxYE8+slnLyQGtgI/p&#10;r8IlCG0xP6h0MYSR0Z70QyzLLOaAse2pYHbyRsk41ZWt15tKwOjMqNZyEkArTWdqIOA3tDnEJVA+&#10;dvI/uXCMTkZiXAEjzqmOsEH/hIAkdSNgVjeC/sk1fZVyM+PqbgrGxlQJEORtE19XcCpSccKoGDQd&#10;TugmHbJePzhgZlwdxhV2KsAcpFFo+7DAzfoKWHUtN7Y36J+L7xV2w36v7jngDhG4May2YI1iRFX8&#10;MEijxdqvK96u7UbAHoSIhL+Beem6cauODUJWwrAbZl9+BmmUnehFacH1uBJGiN6ciTggx7juT+X4&#10;JgzGs9m/+D5NFnF2XtEMq6NkaPkZTUvrokGTA0vUb93xrl0bih7bsF51LYb6Wh1lXVF69HZZuKKH&#10;msKOItCujsvswl0Wx0pj5RNFGqbyS5du7zOalT657sZkHRJFBSSnGyOrHzgoZoRoYdSwo7iTEOdG&#10;yAr2J13j6uKBSwtFEVebeZrN3V5mXMH+pHn9DwxaIasfbijCU43O2BjbG1bTUDY9IaujuAnrZlpw&#10;4zZ1WaQQTZezRJ00aTdNHrifLGVxYjbj6igaK1frlWudD/YnvFtn5QOFxtNo2cjqFoCgYzmV4nt1&#10;FPeuqpDDM9if3L9TJbxCVrc2dIat+m4xh93dOGAuuu/VUez/kCSMrG4BqAUt1p0YV0dxyQb9l4Ss&#10;YH/i9lJMLmQF6sUMmhpBevA2nUfWzYQcEkVqiZawZlzdAtAsS3nY9DJrb2gbWJFYaygynHUNy/X3&#10;ChTtwBVHig8Uso6bqTdLFB3S76b5Ej31uqzzZAsz4+qougnzJmqZn8EZ5dZBVV+cKM5Ddefd9VoO&#10;9iehb3itZlzdbhAHxHkwsroF4OigbglDx9vMk/uC82xkdQtgy2LJaXRZuMpqfQX7s3qdGpUPEDro&#10;eqgQ321vCNlGudgBIrtML2kzh8H+5GokEyDi0e0Fod3T7dHoRrA/CVSq7StAXMHEJezGHgb7k/Cm&#10;cnsDBBuIW7DM+gr2J+vENBrB5+9zyEWB6vK4Z7A/P3StUHrY3Q30kNpMpRvdAlRoWbABWPAxLtwU&#10;bke4tlHB/iwLZUxUgGpctOc0ssICMIciQ09XshzXUcvyelzB/vw2UDGTGKgPdl7Z3mB/QvDlQCrs&#10;fKBYXpTtmnGFCSBX8WP2yuCMsqVAGjWywt/ArqkPFpxRZL1MuJci2P6Z4cIb6kGi6AKqGhRxA0WX&#10;VZ3njdIHSvtRSf3knGKyKZwW2htq/zAJo5SRHIKkxy0SKYujr9GN7jngbtCSx+h8R2kfO3ifd4yv&#10;Ic5Rwt3GRWwOTpAYV/A+aUNFWESMK1BcLV3tNK5tVNBFCX1TwmhkdS+Fr0eDQyOr240DDoyKEQVZ&#10;lIMUXUmMrG43SB/wnxlXR8HfokjYyOp2A1ZqXTh1fSYKsijJFHJtRla3G5ZuQx6k6eE3HmV8gGCL&#10;EliCLWbG1e1GxdkMhZ4eiO0N8XRU49ZEfReKGle3ALg2NxXTC7ZoxUVNvTQ8lDau4hG6OewoHe8N&#10;4icXrlR167UeBuobxzZzGMRPGO2qLuAZKB2fD+Jn5WDNvcLPQOm8QxA/CekTDDRz2O0Gr2dKioju&#10;NtW447FxfamR1WGVJVKfqxuAogTXKwrd6LDKfilZ3QBwkiKHZnyboItKNgBv1OeQOBtJDjOuDrPZ&#10;ymCLkoUlMmrihwGDA/syrk3wPrkykaCDGle3G3CPcIiuXYDgfdbFskXEuNaNgJmtKzifdSELxFQj&#10;p/sa1UnDDKl7GuSHOeYpUR1G9FWNqi99qjDgvihRA6Y2k+CJ1tXlqpKTqH9bJFQsmY56LPUGgmn3&#10;gTdnvlaH4ayp4GvwRKtRoAt7BezbY8WoRl/6GIzPW0Wwo9MoWQrDpyS82OeQSKeqrkwYhGVzSww3&#10;fKUsx+lJWLXmN4GNZHxarhIVCu0V6Uyqdq7B+IQ/ZPhez4DZOUzGJ+xSVb1McLyNC56oKfuiF0AD&#10;Uc3CnePGbgSMXnWGQ4yLG7LYk9XJK2A0TDNcQLq0d1mw36pX3fVukrBiU4i1HITP8q3r8l0hKxwU&#10;KyvsBiRn50EFT/TrXZtxhd0gc8Bx3owrYHZcYTfos/YxhV8UUvbPTMGz2SuD8EkFJ/Q8s6cErG5K&#10;NroRhE+uSib3ZfQwYNbOB+GTpCi8XiWr2w3rhSZPlL4ndUnEtc4HDG6JaczChbD9IyOrKlqFrA6r&#10;DlwmqJw8USaQsLKR1c2NnsMwAFiNavQuxtVhxF5UgmjwRPFt1MkrYNTAKD8qCJ/4onRsV+PqdoNi&#10;fdMkEHp91w3C8lS0mDnsMDYLExwiuhiyYFOZgraElTsvbNQreaLQANTJK2FvIqLCj0IV+rie+Njm&#10;1s6EfThyqHGFv0GrCRUtxxPvr4jPZrK9PLuj+PNuQhsDRojtEJaefOEQBt/uWhMH7PbzMbkvbnkK&#10;YdysC/Xo0nQMGCFRYxO5mySEwagyBT4DVgwzkYV9BVuUFibcxCJSNwN2cHOO+mbdDCAMSpDwcLgw&#10;s08IroAxwfT26KgXReCmEdeAURBr/F921i6MJtlsmkJBElZhR2NAgjFKP/8HmWkjLOwO5xxo95dx&#10;IoqIY2TlDgiLP2CE7A2/B6chhLGXmR4BA1bxdjWysCDcZqPOLBQs9XckFGscU2i9HcWhShVmJYz8&#10;/sepflgQdnbVdxEPu73jgeqbUNgruobeCRjdzHEsYbTKLh6S0MYwBQiDBm5Uv8MQxvlUCAsOKH4E&#10;FdBmi0kYTAGlIEEdxaBS8GdGFjDC0z+nOUMTxe6fGmk3ODvXG1rAYIHBmBQVkK8gglZb9HI2hbQw&#10;PVzdyc1H5rN1IwLt4duRR0jrMM6NtakZad0cIO3rcAppHQYblG7x4rwEmSC+W13iIM5mCSsLrso7&#10;cMRCGlEC4+0nDGnVOMDMZD+QMB1WWochjQ1bSUuT8OGeD7UCOoybw29FTbq2W8ELZWwcI813C1hx&#10;hmkuYaR1b6RqgO+mIpIL3tvnrshJ5U/E2MKWULOgqptwdf5/0rpRoJCKtKuayQ7Dct1qsxdj60ah&#10;yrbKQ7te3UkrrTbQancLhijSiIcaOxkwvwKCWHrAhccym7F1E0SSEjawWW/BEkUa1Gj13boJutMX&#10;rHi94rt1o4A0Eo9qbB1GUvR7NaKQ1o3CUakbEwnEBvcV8DgwlEYngyqKNFIIxi0J2J0DGyRTMZNB&#10;Fi1pdfq6XgEBQxozafa3oIvWTPLpjLSwJTQZVnc5w/RqH8BrScDu+NZVG3CtJUE09SsgYKwACKpK&#10;S7qDgTS5uoNryuo+b4fZA4I26i1XwLBc2AQlrRsFb5WDb8rejTRjS6JBKf2rvy3oxAoIW3LCECYV&#10;IbSkGwWkQb9T663D/EwGfRRpRKiMnQzYnctHKmV6PbaknUKwLxf7eiYDRlKnCnKNtG4U0BL8ErPj&#10;BPOU1Q0t0ehkdBxFGhZPzWQ3QexS31ItMZPplxwECoyWBPuUO1LYcdTYhi35NnwU363DqFCkr6eS&#10;1h0MvFciLGpsHXbn+ECHE6MlYUtoIKZaKkLpblsH0qBQK53sRqEqL6rTqZjJDqOxBNkkJa0bBeKm&#10;JF6UtA6rFpMuUhiUUqRB0zPrLWBIIyRvxhakUs7dxEvMegsY1xRD9jRWOWil5YMSQRHfLWBc88rx&#10;TUnrRqEo8y+TPcS+dZ2kbxFcRbECgpHK2L6Ez2udDNhibN0o+OhMtDBdfLduFJjJb+sdMbYOI0vB&#10;xTXGlgQvFU7gl3QnpIUtIZ5fnequ94CgmBYDsdq6CmlhS7gmh1C0kdaNQkmD4m+kdRhkZ+y5OQcE&#10;zRRp0D+MtIBVZoTcqhhbcFTREiJPZscJmNeS6EyKX47lUtK6O8OFCATazeqO3qSlWhwExHcLGHlc&#10;nFclLfwSyL4MzkjrMDSL/mFKWtiS6srttKTD8Eq4kFRJ60aBRheMTc1kh5HAgWmldLIbBW4egodv&#10;8gHBWOX4TI9oNbZuFLjEkTs+1XfrsDst2MvBuLZcwVolfVmdTYyWdFtysLtVWPNaWhBQOU7h05ux&#10;JQw9rkCjkNaDqEijXMBEMIK5ikmA7mG0JEioVXmtet9R9d88BYKTpBXV2LqDcZycOpQXlOxVjov0&#10;ijQz2Y3CQfCbGL3QksFf5RodU/rOzPUp8WMLGAETkvhmbN0oLL5bwCCUuKxR0FEPbqytD3DtKSSM&#10;0NNpej/SQThmEpOnMpkJ4zzL/XNmJsMoVOsMFZ8MJuuBQ8mRXUhLUirBsaoVvZ7JhOEs0+nOSAtb&#10;QkqSE6ORFrAi2Zj+hdx92r8bZgsPw0gLGI4JHGkztrAl1KeQRzDSEkYhh9q7g9MKqf1T98OK7xYm&#10;6OC7qXNAsFrrfnPKVIy0sCXk8qus7XrHiUam1WGci+WMtLAlhC9Ul2bIpV1LyK0rhvWA0cmU7nhm&#10;bGFLqoxO8RSCEssaxVKK+rtXsFsJekBVN35JwpD2IZV8+d3obff/mckBozcGd9kZab8YBaMl5En7&#10;SxLExss20tIo1LFDrDfWcpfGJvwxp0UYRx1Ga70TMsXl6h4wOn/UXUXiu4VRIPujbraH/NlfkiID&#10;mK5GWhgFpJFMM2MLGNJUFS/LpL8k+U/VyH7AqGqSYwtbghvKne5mbAGDgkRKwMxk2BIm8m1aelF5&#10;3qcEX+bGxadCS8IvuT0eyi+hfCekYZVNzJxKgQ67wa01+YAB4/oc1fKNgHxIo22WIXoPGEzSIopc&#10;z2TSXT/s3W5sYUsI4KnWeeyebWw4CuxcxpYEjIuI3lg8M7YwCrdqGSv2bnqwt5dEGhcRGFsS1NXq&#10;FvVj+NfvhPnv1m0JxNA654vVHUzZ6taJ8TIz2Y1C8QZO0xPgnZxXiMMvDitCJ7tRoDHQDa/XjK3D&#10;CCGx4ESkl8aZ7XMTsCIBauxkwJBGdMb4JcFfRRozaXQyYEhjKs3YksBKRvJjch00mGpTwoQgzmhJ&#10;EljfNNMz3RzeAUNa9VkSWhK8V03UJynYx1atBQwTlWh3gxFqf6orJRNWoXYOAmZs3cG446hBoBcr&#10;IDquVmpL8bngF/SxvdgCTHY9YYTaq62xGVvYkhfi2Kiu/clBl8V7VftbtEKFPUneyNiSgDGTRzXY&#10;vrZc0QyVSETdpmTG1k1QUaNVbhFnKb4bQTz13QLG2Gg1ZMaWBFbqGVRfaVJg7SWLek9OTMxkElip&#10;OzxNvpsUWErD61LSulGgUx5bt9HJaKZKcpcyC7MCksBK6gGTJ7QkYEirc76ZybAl6HHdzn693oL3&#10;yndjxxExBQxj+wDckkj9sJrJDkMae7eSlraE5I86dSRd9ocTjsnjcBKKsVHHai4GSRhjYwGYE1US&#10;WCGUVtMS8d3SllBEYrihBBZjbFXQZ07CAWMPoGbIrLcksGLKFeODz9ReEmnMpNlNg/fKUYWTsBpb&#10;2pI6eKuxhS2BmVtNPq6/W/BeiwRTyabrHScJrLTSZ/c20ro7U9Kq5YGQFrYE4gyXSBhpHVZlPOpC&#10;DRzI9rnJUEnLFTCoUlhlpSVhS7DKLqYQvFdSCGw4ZnUH7xUKDPUgSie7CUIan01J60aB5vgfOOPm&#10;u3UY0vjP7DhJYCUUpNpq8+z2uZGGKpvvlgRWSvQeJv/G6bxLqzu5TGaFqFaD0Q+CZiFmdQeMvCKm&#10;zOxvwXulhxxN65S0boIW0rpRgF8FnUJJ6zDO3KSS1XfrRoEgC4WjZn+LvqtFYH0rzzwar5JYuVc7&#10;iWurHLCiV3GGFnYyCazUEarrh2nE15SrxvZSJ+Foo1pENbjHZmxhSwiX0HXMjK0bBd0FCOZpjo3V&#10;bSxXElipR1O3KtEgM6VJnUwCK7cWVkO1ay0JGN+NPLkaW9iS8i9MrxL6yfWx/UCyNRz6dxJYbaeo&#10;hGFL6twntCQJrOik6qnEHSw5tkpbGGlpS+pIa/a34L2i/qxu43NFW1XiCewBxpYEjJm0Y+tGAaI/&#10;DqyS1mF+Nw3eKz0quTNVSQtbQg+yH1NxDfGxfW5YKa5LZcLKn6zLVq+91ySwErFFoFjdAfPeaxJY&#10;KY+Bd2mkhV/CvQL3u4mGBu+VmYSbazzzgP02NpNZSQJrtY9z0tIvwXCpE1U0W2UF0LRHjS1tCVrD&#10;SwotSVuCp6YyYtHc1duSaLhKiZLr0cbt823h1MZN5MOMrRsFPIWPiysH73Uxtm4U4Em9q1XB9W4a&#10;LV7LTnLKMWMLW8JNiqfyJ5Mu+2O1JAiseEFwzszYAsbZlCVgvlsQWAnzcjJS0tKW2OhMEFjvb76b&#10;slwBg1RN5Ml8tyCwVg+eup3nWksCBs2ZluhmDwgCK5lM173nHTBywtyYoaSFLcH+OKs86LJcZGNY&#10;ttQRdKNQlQ/KTiYM9qSqtiPQF9KI4Sk7mTDNsBoEVlaAWt0Jw3RVGuF6D0gCa91NpU7CA0Z2/TDS&#10;ksAKWVZ1FEGV+geACamuqKNFfMBYAaZL8oCVVVCn/MF7JUCpMisJq6JM09USZzXGVuU45hyQMGIR&#10;ELqEliTvlVUDDUlYroTVnq9Wd/JeIbA+1RknYdTtcoAzYwtbgkqqSnkujOsfgKiH88yT93pQ+6BY&#10;EQNWqXyz4ySBlXqQavd5veMMGIdMUwFKtiGnhCahSicDhmv+MLmOT/Jeb5SgGxbSgBH6Jvx3rSWf&#10;JLCy41CldD2TAwZzpkjVl1aZIrk2k7DHCCwraR1WNeFVhC6kdVuCp1CMOjO2DiNDyz4p4iWUu8XY&#10;iEYbO5kwvKBHEf3F2MIvqUi7YUVQOtheEg+vGA5GWjcKVfLOWdjMZIeR7eOUr8bW/RI8cxfDIxrT&#10;x1YRDMMew6NrMFTExfASxjnASutGAWlEQ4XlgufdXhJTwvc2KyB4r3cqm1S2j/LelOaiM5/gvVbT&#10;Psyy0JKA+ZlM3iu4Oohd7gEkjmNsxScyOhkEVnoHly4baWFL6h1NvASed3vJqiVX0ZmEMSMub/oJ&#10;AitN8KttqBlb2JJyZow/SeORGBs3RpgMdMLIdxO0FTxzgt0hjZiCOeMkTOfy2c9C2klHWnESThj8&#10;EqoklU52o8C2QYmaWgEdVtLU5cfwTvvY6GLL1T1CSwLGHkCE3liuILBS2aqaAHwChTBHaITD24aG&#10;LNpgmJF1FMxQdg6zlwZ9tarrlQsUKCi2zKJx74L0SszR2chAHUx9UZyvfZIgr1bHVmVGAgUx+qaK&#10;rfEB2zd7cy+G6c6YKB3h+gR1lQAj90gZBem2ZzGybkS4YAyKjhHWUdSLErszNiT4rkSA3JYdKBSE&#10;/xlhwVvlwkVK0czQAqYp2JRjNw2pOrS6hPraQQgYNgTlN8s6eKt3jm2VixfS0ohgDkx46xO8VUw/&#10;xBIlLd2R4jGqsaU7QojdlCtShdE+ADRlzqiCngArvMFwR/C1zCYaMKQ5Sij+QEjDQijjH7DfKKFq&#10;JrtJwLFjlYoEJuuyvSTS2OuNQU66Kwfn6tUndDJMyZfuqsbW/QqW9vfUIKR1GGOrwYnNJnirHDaI&#10;SxotCdhCWtgSaioVJZQrefK7sbkZO5l0V8hHb/XdAua1JHir1Q1eFf9T9JFjkzqZdFebLiW8kdI4&#10;bJgVkP1a4chWtdy1TgZsMZNhS6pSQtnJQXe1Vjl4qxA9uGzKrO6Asb9xJDKrO+mu5D1VkxSSPPHd&#10;SPKZKzq4SaLBSN+TF1Bj6zA8BfYAoyXBW6WjKV6y8RQChrTv1nHtJgdvlVIVgmlGJwNWG75qPUwC&#10;pc8kzewoBBErIGBV0geNTFjlpLsSuXbB64AhrejsRlo3CswkdcUmcBFtXusAplq081J9Jp84GMqf&#10;DBha8o3lCC0JW4IThFk2363DkCYPpcFbvcOBV+XBdK1oU4ItYSaNLUm6K9HMmwolBAxp0pYEb5V2&#10;8NCB1EymLbGBi+CtQi2kKZFZbwHDe2UFmJkM3qomH5EKie9WjqGSFrYELtBLBZwG3VVL6w5GWZK6&#10;o/t67w6WrPfwgrdaN5ecplEWwaKYSVn4yUm0wfCVieeosXUYY3NlprQ5TGnAlLQO815QtHn1ofKA&#10;sbqJKZhzQNJdyfI5vyRgdTaVK6AbBc5vBNQEUZ/e9u0DlLRibFzvAcFb5Vr7b+z0egUEDGnsOObU&#10;kXTX72nR2MmAoSXlvpqxhS35noSVtA776qQpM6U8t30Avlvd6CVsScBKmmpuA58/pOGXmILdhPHd&#10;UGWlJd0oEAti3aixdZhfb8FbJc5F5l9JS1tiI/PBW8V1IjpmLFfA8IIIc6mZ7IcV4pOYEjW2DvPn&#10;gOCtEiqgEZtRyTAlD2iryuUK2mrFa5U3GSiCyrR/MX5CkF25TI3zmxhZoIjN89HMISBIq5RqlyG/&#10;tpGBQhgjMzYyOKtMBuciI6xbH8/xCMrqi8lXiYBAIYyTovpm3RxwX4a6EYrMYbN0bBkvGnkJ4x+E&#10;Ve4BVk1tiIKFMNrhmcJB+GsNxtW8ZKbMN+soWtASzVbT2G0B2RSiCUZYRy2msdsCLCPxLSOsoziy&#10;kUs36yzIqqh+2Z3rdRaoamtZs3/t+QTFFUOg+mvAJ2tf+qgMgNpAg6pKwMJlbgLFdbCMTE1jtwXc&#10;plIoMY0dddCL8W4q4mmX1iaEy6rURRmJgkhItsnsnsFT/cFcKd5ioGg3VVdKGwXptoAr3t6mFSk8&#10;gjYfkFTZZJSwbgtoEgO923yzjkLYUY1UhOp3WwCv7KE8nkFtxVypTENQW4kFV3sAoY1hQfhoqsvw&#10;/RbU1p/b/W6YPwNWl0WqUilw3Rxw2Qim7npwA0bDYMeABtePJg/uqjLByAFjvyCsK3QSXDcJJxX7&#10;ZqcZMJr44sGIxQ2um5KTCNIhupQMGCfYT83K5SIA1x0LirNUs+0BQxw+kxtdNwwE3xSbFnEdVpfd&#10;qnM9uG4aTqK0xrMbMCJUlFoJbwtcNymwQFVIcsD0hRLgunlg7+CqJbXuOqwuc3+b/gL3W7BVq+eL&#10;oQsMGNeXc7eiiFuA61aFO89VtnTACBy96a1pFkLyVTmlGHoC4roxYgdnN3biulXhElTVLB1xHbYR&#10;160KARZ1qzviOoxG/FgHN7puVbjpgSij0cwkyJL3UR1LeM0wD1BZjK83YBRm0xNP7QjJdYUxay5y&#10;QVw3RoRKKCZw4rpVOfzoOqxaISi+B68Z5oFWiaZUa8CqySjpVrPukrdK2xIm5dIzwisPlqxXlWSu&#10;4t6bJmCI68YIV+UGw1+NrpsHTrfPHxHGRlyHkWwlR6J282SvEqGkb72ZzLAqGEyCGWp03TzU5dY0&#10;YDDiOgzNZCWoHSEYrFxnUa63EdeNUbUk53SsRtetSl0nb/pq8u0CVu10TIMPcGEefijqcKoSMMb2&#10;lJMZ5oHyT9OBmLcMGLaBq0rVZHargk+rzpGICxhNxLhGyYgLKuudZLQJnpN1CKvCFdecrpW4MA+I&#10;MwwhxAWsPBxTjwAuzANeLScZsRASRiNu1X4McWEe+AZu3SWsOmobAhTiwjygKoa6OWFk9h+GAQUu&#10;zAOFeqZhxIRBHqdHv1KVMA91abs6LAcPlr4u+tuFeUDBTfKD0QVsIa6bByJ1hnGFtI7iYhFaXbu5&#10;7NYBP8y0IENaR1GtTRt7JS0orXR4dI5KoCiy5AuovTUorVDqTVuFovq3wFsVWVLXYLQyKK302HRa&#10;EqiNtG5Qqh2J2seDCMvd8gSo1Kk8KK11R7xgODKTYYVO9hCT3K9kZvsCHESc0xCo2h5fUku6NcEo&#10;mIYw5fO2d4RKdtJUVWlJtwrPuqzObDtBhK1bkeTJICitT9w25csGClYMKS83tm4VuDLcFBQykx1F&#10;nJU7DZUtCUorWUDTFu9+CxTt7biFTDnOQWn10sKW1KHgcGPr3onWySDCMpOMTVmuoLT+vBSfkpns&#10;FoiZ5AZ2pSVBaSX07DyhQHGAJ67ixtZtCY2bnJsXRFiu46aISNnJ6OBa1lU5JoFCGrcfO2ndlnDs&#10;N2wCvltHoSWUSDlp3cPANcStFw5zEGEhLxOOd9K6VaDXkEn2MLaOWljloLRqaYGChlyJFLMHBKWV&#10;yJ6zXIFi78YvUTMZlFb93QIFoxWroOxkUlq50E2tgEDhT3JgcWPrHgbUVMOD5bzQURtp3ZawK7oc&#10;XfJn8ROgkCgtCQ9DSwsUJpmTrZLWrULROtTqDiIsfsmDbgRKWtgSgunKCwoi7Hd1O888Ka1aS9KW&#10;cH2ZyYkX8a95hqR4DPdkoIo/q255BNc9DL0CAoVfzrW26ruNDq5lgcQeECj2t5PsutGSpLQS4VQh&#10;mkDRz5aWFW5s3Spwt7zzFJI/y622qi8e363bEmy527sDhesMCUL060VatwposstyBgppBA6V5QpK&#10;68nO4bSkWyBeme/mpHVbUt1pnbSOgolMYzblTwYT1q/usCV1yaM74ySp9XtaF+stUAtfOVmtpATV&#10;HhCoqqHgriizupPWqsfWT0ZVuU3VkpIWpxV0UtmS4NDeubadOhYlrdsS4qFSWqDgWsAlVNK6LdE6&#10;GXxYvCDsq5PWbYnecYIQu5HWrYK2JcGjrVBvNacVVJ7o4KrtZKC4OAUSiZvJbhV0VC36vsKIhRmg&#10;pAW9lTd0+1ugKNH8tkEUMxn8VoLY5ppTGF7dm8H+cBBQVjkIrsQ9TJ8ipIUtWUgLW8JMusxYNH4l&#10;FoRldh8uzEJlxhQTJAi1cCWg8bi57NYEUgIXThgnL8ixjI46bDe6bk50SiDYsdzWhaI4ad2c0Grc&#10;kdmi9SuOIVwGtQ0E0/XlbpevOqV2gEBH6LCmjt5BkGXpuJBJoJAGscnMJNS59pY2RJkozEnFI4Rh&#10;Rg2btOo7apy8RFXMkDu0lLRuGMgkqCAGmfb2jlWqUI3grk0l2bSGsw5sorinAs/EfbewJjKsgPPf&#10;3pEN9eOy+kTkAlfNAq8d2IkiHKFWN5GdJo0Yhok9JegOibAWjvls3ZRUUMkNLVDc6Fat5Y20MArS&#10;o+TA1iak9puqSzfSumdSeTs3k4my53wIKe0trf+aKM6LlHOp75akWHleJI7Q3hEF5dihlluQW22s&#10;F/sW0uDwqLMwe3XDYVxVNj9RxOfdzk0gpwkrAppaAIHCQlfnV6OSQWytoYliNb5a2B/I7JTBK2nd&#10;ktCvSPG0WWBtRig4fOGpidUWrFabfyPj1oU9WQFqb4u+r0VuMId80kRd2PFhw1cj6xaBfLDbtoM+&#10;W1VnKvVA0LS/I26yMlqBgiZKUzEzsmCz0rVCsbOJjrRXLK60+2bJZYV9Y/o1lpPUpFVVqArMUNzd&#10;YKxy1TsIaR3GPlPEWaH80cC1aBum2htp3fhgemjDpaSFPaCaxRT+Ia3D6LqorlwE1u0B95OrYrwB&#10;e+L9q5Qp3PT23aBs0IvbOFsBI+JUrdnMd+sW4eAwa7rCMLYOw9bBHVPSuiGhXNZR3InYtSnhqFE3&#10;2oqxBYcVzsaPKZ2vg3KXRuJBnRJJHDcYDIW3Ot8njIv7HiqtCPG0S0MnneUKGH6FupKKKelG4SAy&#10;Y/pZDRhVpap6Hlg3CpRdQCUyKyBgVa+swncUX7eZpJUMl4QoaR1GL2iK3JROdlsCRafyFeIoFaTX&#10;x2/3ipgV0G0JXAO2biWtwzDKqIkaWzcK5xM/yknrsOqEzoHPjK0bhfONNDeTAeN6EtMdgGXZjQKG&#10;i26gZiYT9iG1rrzkIK8iDcdNSesm6ORyBvfdgrxarA1VRgw7uS+c5/Pl7GSQV+ndRKN9NbZugvCB&#10;uFXdaEmQV0nYcUeIkpYmiNi8WgFBXqWppPS5AkYOv2qjxAoI8mrF4FQugLBP+24Eqlw1HMrUYFzV&#10;e8oV0GH0/rAroBsF25OAZdphsHKfHzeT3Shwux38UqUlHQbZg+Ia892CvErvV/qlGWkBqxYZKvlM&#10;TLF9N8q+uR5YSeswnKDDhS6CvMrSVl10K6DbXvL+JnquvluQVwnMc6BVY+u2hN6cjtBObLa9JCcc&#10;mNhKWocRhJPea5BXidS6fgQErNtL0qP5RtGqsCVBXq3UiAvxBowJIkOrpHWj8MGWKPYwBKc2Nswr&#10;hXpmaN0mUAbPRQnqs3XY40UaWQnrJuFDB99DBWaC8cqVWeYGezye7pQQhKNrhdL/wNHaR1UScuxt&#10;s0+ahLoTU5eZuIpeqK00mavUknLvrvlsgaNc2MWBkrmKm+bSpZxN2pzQ8EX5JElcPYlCs2rEISBw&#10;Mp2IV9zeUPe0LW+64QiBqnWdbV/pMq7udkRYd0meTxJ1Yl0na5U9m2SamsZuRQ5H4WKTaNMB97HI&#10;KEpYx72ed2VEgumKv0YMVHmtiUP31UcLpitu3od2LWZoieOCQLWuk7PKNNLERkkL61OxI6MjyVl9&#10;cIUYjrxYaoF7crZRwrox4MTIZ1M6klRXjqRKWHgVC2EdNw6jf/37v/nXf/6HP/357//293/z+3/j&#10;H39d//rDf/3xL7/xr7/6/R//9e9+d/td/R//+R9/+qv/+rvf/eE//vjHP/37n//lH9mN/vt///yn&#10;2++A80hQf3nM/wXm83bwfQXGe+zgYwXmq3XwuQIzmx38WIExsR38swJjMjv4uQJjAjv4tQJj0jr4&#10;vQLjH3XwZwWuFHNH8/dKx6aS7bSs0rkhfadnldUN+E7TKuMa8J2uVQo14Dttq5xowHf6VlnOgO80&#10;rvKWAd/pXGUiA77Tusotdjh/b7SusoUB32ldpf8CvtO6yucFfKd1laAL+E7rKuMW8J3WVeYt4Dut&#10;q5xYwHdaV0mugO+0rrJWAd9pXaWhOpy/N1pX6aiA77SuEkUB32ldJYwCvtO6SuUEfKd1ldIJ+E7r&#10;KtkS8J3WVceQgO+0rlqABHynddXTI+A7rauERYfz90brKnER8J3WVUoh4Dutq9RCwHdaV7mCgO+0&#10;rqL4Ad9pXYXlA77TugrPB3yndRU4D/hO66r7Q8B3Wleh7Q7n743WVYg74Dutq+BzwHdaV0HogO+0&#10;rqLKAd9pXcV7A77TugrgBnyndRWRDfhO66qtQMB3WldR04DvtK7CoB3O3xutq3howHdaV4HKgO+0&#10;riKPAd9pXcUSA77TuooOBnyndRXvC/hO6yryF/Cd1lUsL+A7rasoW8B3Wldhsw7n743WVfws4Dut&#10;q8BWwHdaV6GqgO+0rsqsA77TuqqbDvhO66oQOuA7rat66IDvtO41tI6/V999aB0VzBt4FRP3l+fv&#10;FXxoHdXCK/jQOoqGV/ChddTzruBD67ivZgUfWkfF7Qo+tI4S2hV8aB01sSv40DqKXFfwoXVUrW7g&#10;VXbatY6/V/ChddSVruBD6ygUXcGH1lH4uYIPraOQcwUfWkdh5go+tI5KyxV8aB2lkyv40DpqIVfw&#10;oXUUN27g3/LErnb1w+4BQ/GqBHH3gKF6VVW4e8BQvioU3D1gqF/V/u0eMBSwyvl2DxgqWCV6uwcM&#10;JaQ2ZvmAoYZVSLd7g6GI8JJ2D/glYbHOWExNpIJtNYRfkhb8sHvA1ETyGLsHTE0kk7F7wNREchm7&#10;B0xNJJuxe8DURPIZuwdMTSSjsXvA1ERyGqsHzCRG1VntHjA1kbzG7gHTJpLZ2D1gaiK5jd0DpiaS&#10;3dg9YGoi+Y3dA6YmkuHYPWBqIjmO3QOmJpLl2D1gaiJ5jtUDZmKjCm52D5iaSK5j94CpiWQ7dg+Y&#10;mki+Y/eAqYlkPHYPmJpIzmP3gKmJZD12D5iaSN5j94CpiWQ+dg+YmkjuY/WAmeyoKo/dA6Ymkv/Y&#10;PWBqIhmQ3QOmJpID2T1gaiJZkN0DpiaSB9k9YGoimZDdA6YmkgvZPWBqItmQ3QOmJpIPWT1gJkBg&#10;ji0fMDWRnMjuDaYmkhXZPWBqInmR3QOmJpIZ2T1gaiK5kd0DpiaSHdk9YGoi+ZHdA6YmkiHZPWBq&#10;IjmS1QNmUqRI5rsHTE0kT7J7wNREMiW7B0xNJFeye8DURLIluwdMTSRfsnvA1EQyJrsHTE0kZ7J7&#10;wNREsia7B0xNJG+yesBMlNCxa/mAqYnkTnZvMDWR7MnuAVMTyZ/sHjA1kQzK7gFTE8mh7B4wNZEs&#10;yu4BUxPJo+weMDVxmTnhPsOMQtcPqzeYyRNuEV4+YGriMn9CD90xhGUGhfs45gOWmkjSJEL5dJBc&#10;zsHUxGUehYsw5hssNbHaiUZYeJlL4drP+YClTaymn/kGS02cCRWag+y+QrXmjDdY5lTolz8fsLSJ&#10;1T8z32CpidURMx+w1MTqcZkPWNrEaluZD1hqYnWizAcsbWI1l8wHLDWx+kXmA3aaSGOafED9sDGq&#10;tIOaD9jtzlwPPR+w00Sus54P2GkizcbnA3aaSOnTfMBOE49qldg/Y/2w+wpDE+lltXzA0MRjmWOh&#10;bH4OYamJM8fCFfO7IVRTwJjEZY6FNrLzAUtNnKUhNJRcDmFq4jLHwiUocwhLTZwFIscyx0K/qvkG&#10;S02cRSLHMsfCDWnzDZaaOHMsXEew+4y/lIoscyx05htDWOZYuNlpPmCpib8UjCxzLMcvJSPLHAtd&#10;P+YQljbxl7KRZY7l+KVwZJljOX4pHVnmWOi+OuZgmWM5ZvlI/bDaWGYBybHMsRyzhKR+2L3BtInL&#10;HAuX9M5JXNrEWUhyLHMsXJM+32BpE2cxCXXTy0mcNnGZYzlmjqV+WH3GWVJCD6HlA6ZNXOZYuKdz&#10;fIVljoV2EvMBSz9xlpYcyxwLvSfnGyxt4iwvOZY5lmMWmNQPOz2YmrjMsRwzx1I/rN5glpkcyxwL&#10;PXXGV1jmWLiTZz5gaRNnsQk34SznYNrEZY7lmAUn9cPuK0ybuMyx0PFsTuJSE2fZybHMsRwzx1I/&#10;rOZglp4cyxzLMYtP6ofdG0xNXOZYjlmAUj/s3mBq4jLHQnO4oQfLHAs9XucDlrvzLEShbfJyDqZN&#10;XOZYaNo+hrDMsRyzHKV+WH3GWZByLHMs3Ek0h7C0ibMo5VjmWI5ZllI/7OZgauIyx0J3yjkHS02c&#10;xSnHMsdyzBxL/bCag5ljOZY5lqMusIsozjLHQoPD+YClTZw5lmNZp3LMHEv9sJvEaROXORZaO885&#10;WO7OM8dCN9PlEObuvKxYOWaOpX5YTeLMsdCkfPmAqYnLHAsXFI6vsKxcOWaOpX7YzcE8sSyrV+gZ&#10;PYewtIkzx8JlFcshTJu4rGHhspY5hOXuPHMsdMNbDYELdvMN6ofNZzxnjqV+2D1gaCL3IC8fMHbn&#10;c1nHQkPROQc7m0h7xfmAnSaeM8dSP+wmcWjiucyxnHX/U9/a6ofdGww/8VzWsXDz6XiDZY7lnDmW&#10;+mE1hJlj4Tri5QOmJi5zLOdswFU/7IYwNXFZx0Kv9PkVlpo4cyxcd7AcwtTEZY7lnDmW+mE1iTPH&#10;Qv/I5QPG7nwucyznzLHUD7shTE1c1rFwbc3Qg2WOhcvN5wOWNnHmWM5lHQtNgOcbLDVx5ljOZY7l&#10;nDmW+mH1GWeO5VzmWM6ZY6kfdm8wd+dljoUOseMrLHMsdJidD1jaxJljoav9cg6mTVzmWGgQPYew&#10;1MSZYzmXORZujplvsNTEmWPhOqbdJM4cy7nMsdAKfAxhmWOhLfh8wO7EQhfz+YClJs4cC/cyLCdx&#10;auKyjuWcOZb6YWUPZo6FW0mXD5iauMyxcJ/j+ArLHMs5cyz1w2oOZo6Fe9WXD5iauKxj4R6WOQdL&#10;TZwtvc5ljuWcOZb6YTeJ0yYucyznzLHUD7s3mJq4zLGcM8dSP6zeYOZYuNBq+YBpE5c5lnO2+Kof&#10;dkOYmrjMsZyzzVf9sHuDaROXORb6tY/FtKxjOWeOpX7YDWFq4jLHcs4cS/2weoOZYzmXORbuYRiT&#10;uMyxnDPHUj/shjA1cZljOWeOpX7YvcHUxGWO5Zw5lvph9wbz7LzMsZwzx1I/rN5g5li4aGb5gHl2&#10;XuZYuLVhaOKyjuWcOZb6YTcHUxOXORYu0JpDWGrizLFwa89yCNMmLnMs56xjqR92kzht4jLHcs4c&#10;S/2weoNZx8Jth8sHTE1c5ljOmWOpH3ZDmJq4zLFwLerQxGWPsHPmWOqH3RCmJi5zLFyBPYew1MSZ&#10;YzmXORYuE843qB82c/CYOZb6YfeAoYmPZY7lMetY6ofdGwxN5DaZ5QOGJnIZ0/IBY3fmFtLlA4Ym&#10;PpY5Fu5Am3qw00Qurp0P2O3OXFg8HrDMsTxmjqV+WOnBzLE8ljkWbk2bQ1hq4syxcF/ocghTE5c5&#10;lsfMsdQPu0mcmrjMsTxmHUv9sHuDqYnLHMtj5ljqh9UbzDqWxzLH8pg5lvph9wZTE5c5Fu42HKq8&#10;zLE8Zo6lftgNYdrEZY7lMXMs9cPuDaZNXOZYuDp8TuLSJs4cCxeM7oYwcyxcOL18wNydlzkW7pwb&#10;c7DMsXDX4HzA0ibOHMtjmWN5zDqW+mGlSDPH8lj2CuO67zkHS5s4cyxc57obwsyxcGvq8gHj7Mwd&#10;o8sHTE1c5lgeM8dSP6w+48yxPJa9wh4zx1I/7N5g2sRljuUxcyz1w+4NpiYucyyPX65KWeZYHjPH&#10;Uj+shjBzLI9ljoWrZ8dqXOZYuPF8PmCpiTPH8ljWsTxmjqV+2E3i1MRljuUxr06pH3ZvMDVxmWN5&#10;zDqW+mH1BjPH8j+kndHOOzmO3V+l0S+QLttVtgfpXOQ6l3mBmcEAG2Cys5jtJIs8fX7HElVFquzP&#10;B2k08P3NUkmURFEkD6W6mRjLrWIsIngcVEk0MRa+P1sk0cRY+DhvrcDcnSvGwmflzTGokmhiLLeK&#10;sYjgzUKVRBNjudVPqohgcVAxlpuJsdwqxiKCx0GVRBNjuVWMRQSPgyqJJsZyqxiLCB4HVRJNjOVW&#10;MRYRPA6qJJoYC1+/LsvZxFhuFWMRwepCPcdyMzGWW8VYRPA4qDrRxFhu9RyLCB4HNYpjnmO5VYxF&#10;BI+DGsUxMZZbxVhE8DiokmhiLLeKsYhgcVAxlpuJsdzqORYRPA6qJJoYy63eFSaCx0GVRBNjuVWM&#10;RQSPgyqJJsZyqxiLCB4HVRJNjGWtGIsIDgdrxVhE8Coou/NqYixrxVhE8Dgou/NqYixrPccigsdB&#10;2Z1XE2NZgVTSMRQRPA7K7rya51jWirGIYHFQMZbVxFjWirGI4HFQJdHEWNaKsYjgcVAl0cRY1npX&#10;mAgeB1USTYxlredYRPA4qJJoYixrPccigsVBxVhWE2NZK8YigsdBlUQTY1nrXWEieBxUSTQxlrVi&#10;LCJ4HFRJNDGWtWIsIngcVEk0MZa1YiwiWBxUjGU1MZa1YiwieBxUSTQxlrViLCJ4HFRJNO8KWyvG&#10;IoLHQZVEE2NZK8YigsdBlUTzHMtaMRYRLA4qxrKaGMtaz7GI4HFQJdHEWNaKsYjgcVAl0cRY1oqx&#10;iOBxUCXRxFjWirGI4HFQJdHEWNaKsYhgcVAxltXEWNaKsYjgcVAl0cRY1oqxiOBxUCXRxFjWirGI&#10;4HFQJdHEWNaKsYjgcVAl0cRY1oqxiGBxUDGW1cRY1oqxiOBxUCXRxFjWirGI4HFQJdE8x7JWjEUE&#10;j4MqiSbGslaMRQSPgyqJJsayVoxFBIuDirGsJsayVoxFBI+DKokmxrJWjEUEj4MqiSbGslaMRQSP&#10;gyqJJsayVoxFBI+DKokmxrJWjEUEi4OKsawmxrJWjEUEj4MqiSbGstZzLCJ4HFRJNDGWtZ5jEcHj&#10;oEqiibGs9a4wETwOqiSaGMta7woTweKgYiyribGsFWMRweOgSqKJsaz1HIsIHgdVEk2MZa3nWETw&#10;OKiSaGIsa/0eiwgeB1USTYxlredYRHA42CrGIoJXQclP3EyMZavfYxHB46CgfZuJsWz1rjARPA4K&#10;2reZGMtW7woTweOgYCybibFs9RyLCB4HBe3bTIxlqxiLCBYHFWPZTIxlq+dYRPA4qJJoYixbPcci&#10;gsdBlUQTY9nqORYRPA6qJJoYy1bPsYjgcVAl0cRYtoqxiGBxUDGWzcRYtnqORQSPgyqJJsay1XMs&#10;IngcVEk0MZat3hUmgsdBlUQTY9nqXWEieBxUSTQxlq1iLCJYHFSMZTMxlg1IJYH3IngcVEk0MZat&#10;nmMRweOgSqKJsWz1HIsIHgdVEk2MZavnWETwOKiSaGIsW8VYRLA4qBjLZmIsW70rTASPgyqJJsay&#10;1XMsIngcVEk0MZatfo9FBI+DKokmxrLVu8JE8DiokmhiLFvFWESwOKgYy2ZiLFs9xyKCx0GVRBNj&#10;2eo5FhE8DqokmhjLVu8KE8HjoEqiibFs9a4wETwOqiSaGMtWMRYRLA4qxrKZGMsGpJJ3ZxNj2SrG&#10;IoLXhRLF2UyMZasYiwgeByWKs5kYy1YxFhE8DkoUZzMxlq1iLCJYHFSMZTMxlq1iLCJ4HFRJNDGW&#10;rWIsIngcVEk0MZatYiwieBxUSTQxlq1iLCJ4HFRJNDGWrWIsIlgcVIxlMzGWrWIsIngcVEk0MZat&#10;YiwieBxUSTQxlq1iLCJ4HFRJNDGWrWIsIngcVEk0MZatYiwiWBxUjGUzMZatYiwieBxUSTQxlq1i&#10;LCJ4HFRJNDGWrWIsIngcVEk0MZatYiwieBxUSTQxlq1iLCI4HNwrxiKCV0HBWO4mxnKvGIsIHgfF&#10;Y7mbGMu9YiwieBwUj+VuYiz3irGI4HFQPJa7ibHcK8YigsdB8VjuJsZyrxiLCBYHFWO5mxjLvWIs&#10;IngcVEk0MZZ7xVhE8DiokmhiLPeKsYjgcVAl0cRY7hVjEcHjoEqiibHcK8YigsVBxVjuJsZyrxiL&#10;CB4HVRJNjOVeMRYRPA6qJJoYy71iLCJ4HFRJNDGWe8VYRPA4qJJoYiz3irGIYHFQMZa7ibHcK8Yi&#10;gsdBlUQTY7lXjEUEj4MqiSbGcq8YiwgeB1USTYzlXjEWETwOqiSaGMu9YiwiWBxUjOVuYiz3irGI&#10;4HFQJdHEWO4VYxHB46BKoomx3CvGIoLHQZVEE2O5V4xFBI+DKokmxnKvGIsIFgcVY7mbGMu9Yiwi&#10;eBxUSTQxlnvFWETwOKiSaGIs94qxiOBxUCXRxFjuFWMRweOgSqKJsdwrxiKCxUHFWO4mxnKvGIsI&#10;HgdVEk2M5V7vChPB46BKoomx3IFUEs4kgsdBlUQTY7kDqRQOTEmsGMvdxFjuFWMRwRqDirHcTYzl&#10;DqSSx8DEWO4VYxHB60KJJ95NjOVeMRYRPA6qJJoYy71iLCJ4HFRJNDGWe8VYRLA4qBjL3cRY7hVj&#10;EcHjoEqiibHcK8YigsdBlUQTY7lXjEUEj4MqiSbGcq8YiwgeB1USTYzlXjEWESwOKsZyNzGWe8VY&#10;RPA4qJJoYiz3irGI4HFQJdHEWO4VYxHB46BKoomx3CvGIoLHQZVEE2O5V4xFBIeDR8VYRPAqKBjL&#10;w8RYHhVjEcHjoNiJDxNjeVSMRQSPg2InPkyM5VExFhE8Doqd+DAxlkfFWETwOCgey8PEWB4VYxHB&#10;4qBiLA8TY3lUjEUEj4MqiSbG8qgYiwgeB1USTYzlUTEWETwOqiSaGMujYiwieBxUSTQxlkfFWESw&#10;OKgYy8PEWB4VYxHB46BKoomxPCrGIoLHQZVEE2N5VIxFBI+DKokmxvKoGIsIHgdVEk2M5VExFhEs&#10;DirG8jAxlkfFWETwOKiSaGIsj4qxiOBxUCXRxFgeFWMRweOgSqKJsTwqxiKCx0GVRBNjeVSMRQSL&#10;g4qxPEyM5VExFhE8DqokmhjLo2IsIngcVEk0MZZHxVhE8DiokmhiLI+KsYjgcVAl0cRYHhVjEcHi&#10;oGIsDxNjeVSMRQSPgyqJJsbyqBiLCB4HVRJNjOVRMRYRPA6qJJoYy6NiLCJ4HFRJNDGWR8VYRLA4&#10;qBjLw8RYHhVjEcHjoEqiibE8KsYigsdBlUQTY3lUjEUEj4MqiSbG8qgYiwgeB1USTYzlUTEWESwO&#10;KsbyMDGWR8VYRPA4qJJoYiwPIJWE8ojgcVAl0cRYHkAqhQNTEivG8jAxlgeQSuHAlMSKsTxMjOVR&#10;MRYRrFmoGMvDxFgeQCp5DEyM5VExFhG8LlRJNDGWR8VYRPA4qJJoYiyPirGI4HFQJdHEWB4VYxHB&#10;4qBiLA8TY3lUjEUEj4MqiSbG8qgYiwgeB1USTYzlUTEWETwOqiSaGMujYiwieBxUSTQxlkfFWERw&#10;OHhWjEUEr4KCsTxNjOVZMRYRPA7K7vw0MZZnxVhE8Dgou/PTxFieFWMRweOg2IlPE2N5VoxFBI+D&#10;Yic+TYzlWTEWESwOKsbyNDGWZ8VYRPA4qJJoYizPirGI4HFQJdHEWJ4VYxHB46BKoomxPCvGIoLH&#10;QZVEE2N5VoxFBIuDirE8TYzlWTEWETwOqiSaGMuzYiwieBxUSTQxlmfFWETwOKiSaGIsz4qxiOBx&#10;UCXRxFieFWMRweKgYixPE2N5VoxFBI+DKokmxvKsGIsIHgdVEk2M5VkxFhE8DqokmhjLs2IsIngc&#10;VEk0MZZnxVhEsDioGMvTxFieFWMRweOgSqKJsTwrxiKCx0GVRBNjeVaMRQSPgyqJJsbyrBiLCB4H&#10;VRJNjOVZMRYRLA4qxvI0MZZnxVhE8DiokmhiLM+KsYjgcVAl0cRYnhVjEcHjoEqiibE8K8YigsdB&#10;lUQTY3lWjEUEi4OKsTxNjOVZMRYRPA6qJJoYy7NiLCJ4HFRJNDGWZ8VYRPA4qJJoYizPirGI4HFQ&#10;JdHEWJ4VYxHB4qBiLE8TY3lWjEUEj4MqiSbG8qwYiwgeB1USTYzlWTEWETwOqiSaGMuzYiwieBxU&#10;STQxlmfFWESwOKgYy9PEWJ4VYxHB46BKoomxPIFUEsojgsdBlUQTY3kCqRQOTEmsGMvTxFieQCqF&#10;A1MSK8byNDGWZ8VYRLBmoWIsTxNjeQKp5DEwMZZnxVhE8LpQJdHEWJ4VYxHB46BKoomxPCvGIoLH&#10;QZVEE2N5VoxFBIeD5bcKsrwoZhUFZqEKD/HjhSKOL4rJRVGNVOFJJC8UkXxRTC6KeqQKTyp5oYjl&#10;i2JyUTZrqvAkkxeKaL4oJhdlw6YKVzor8LL8ZiIvvDBJp4m9UMUknSb6QhWTdJr4C1VM0mkiMFQx&#10;SaeJwVDFJJ0mCkMVk3SaOAxVTNJpIjFUMUmnicUsv1Uw5kXx1kiFY6jC1Z0VkKEKz6rkhUk6TUyG&#10;KibpNFEZqpik08RlqGKSThOZoYpJOk1shiom6TTRGaqYpNPEZ5bfKkDzonjSWSEaqnCls4I0VOFK&#10;J6hMslWpwt3ZK1BDFZ7fwwuTdJpYDVVM0mmiNVQxSaeJ11DFJJ0mYkMVk3SamM3yWwVtXhRPOits&#10;QxWudFbghipc6QSpKdJpYje0OelOE72hikk6TfyGKibpNBEcqpik08RwqGKSThPFoYpJOk0cZ/mt&#10;AjkviiedFcqhClc6K5hDFa50gt4U6TTxHNqcpNNEdKhikk4T06GKSTpNVIcqJuk0cR2qmKTTRHao&#10;YpJOE9tZfqvgzoviSWeFd6jClc4K8FCFK50gOkU6TYyHNifpNFEeqpik08R5qGKSThPpoYpJOk2s&#10;hyom6TTRHqqYpNPEe5bfKuDzonjSWSEfqnCls4I+VOFKZ72+jCpcu7MCP1Th2p31CjOqcCNKFfyh&#10;Ci/mzguTdJr4D1VM0mkiQFQxSaeJAS2/VRDoRfGks8JAVOFKZwWCqMKVznrchipc6axgEFW40lmP&#10;3FCFK50VEKIKVzorJEQVbryzgkJU4aFCvDBJp4kLLb9VYOhF8aSzQkNU4UpnBYeowpXOCg9RhSud&#10;4EHFODARItqcdnYTI6KKaWc3USKqmHSniRNRxaQ7TaSIKibpdLEi4vdlRkSxpJOw61SFKZ3ExqYq&#10;TOkkgDFVYUonXuZUhak7cQWmKkzdib02VWHqTjbVqQpTd6L5pipM3Yl4TlWYWNEyYUWieNI5YUWL&#10;ixUtE1YkisnFJJ0uVrRMWJEoJheTdLpY0TJhRaKYXEzS6WJFy4QViWJyMUmnixUtE1YkisfFhBUt&#10;Lla0TFiRKCYXk3S6WNEyYUWimFxM0uliRcuEFYlicjFJp4sVLRNWJIrJxSSdLla0TFiRKB4XE1a0&#10;uFjRMmFFophcTNLpYkXLhBWJYnIxSaeLFS0TViSKycUknS5WtExYkSgmF5N0uljRMmFFonhcTFjR&#10;4mJFy4QViWJyMUmnixUtE1YkisnFJJ0uVrRMWJEoJheTdLpY0TJhRaKYXEzS6WJFy4QVieJxMWFF&#10;i4sVLRNWJIrJxSSdLla0TFiRKCYXk3S6WNEyYUWimFxM0uliRcuEFYlicjFJp4sVLRNWJIrHxYQV&#10;LS5WtExYkSgmF5N0uljRMmFFophcTNLpYkXLhBWJYnIxSaeLFS0TViSKycUknS5WtExYkSgeFxNW&#10;tLhY0TJhRaKYXEzS6WJFy4QViXLg4j/9+U9//Y9//W///sd/+c9//tM///bXP375+++//v3XX/74&#10;/dc/fv3ln7//+s9ff/nL77/+Re/8+U//9uc//qWX1T9/+T+//3rZbnwXjUn7F/17uazEU1X0f/7j&#10;f//tv//j9dIfv/zH778utyuHuFuHKMSFsRGW2kv+/V/zGxe+Ed2ig5eN7IkRfo9y8fffegsXvsTT&#10;QoEqfxtJ0lHur3//x7//7dWRvc3+7nq7XDpwfFmvYEIxV3vJv/6vv/yPv/7Xv/3fxOMKjz3Rkfdu&#10;W7vLh5FqLK3LtvYsGh5zze6r2v0xWZVdo1/g97qHIVJbpy3fuA6uSzrvXvivz1EfDD7M3HMfebwK&#10;5WpT2B/zRrcxeMz3QkZ47ouW07snVZMH1zQaVdOnl8CNPksOeiCfx2afGe7u2x7e3ave1gjYnY32&#10;7YEDGhJ43WA8VsIXfX4ykePdk3le19Gp63Vr9t5g7K105Zn9IJ/bbbv2CMdlvTC1EeDe5TOkvIve&#10;drvGBYC8ge0Xb0S5+DvKr0tPilT5y1D+Ue49d1zCpS+NCFhBqBjYiHvvzOWOtia5cgmFEa8hg0mC&#10;uQJm6UDgBeb7VzxjSLkMYekAHU/vt92Q+nEun4h7D/fzKndnp5XByfJ1LKv5KQt8ZyrelRL9uVm+&#10;M9YjIozv1k/pjf5wx0aPoyG6K/+l5YoevPdcjramQnn+3K5S4289z5R3UUEvsY+GQT42HeRok4dg&#10;51kA1YCx8fitoggh6cJEYmtkRtEmei82nSgXf6P8jeTko86I/kW53M/x1hYnwmmFDeK1ze89W6/b&#10;GPEbI17GlLnsKJp4PFxJ+ONcApHQcvArDViq5su/Pe50WSWeZcj5Kk6HvXiMJorNJvcy+t57uywc&#10;Ug4VtF32T3FEufgb5S+0EjwiXGPDjXK5tXgL3d2h2su63XrIbowpbmh8dYzHjGnuGVZnZNzzmF0+&#10;5jG3lX9Fy3y4e7R8Z0xL1Qza0Bb3pX/NdWeM7XAMOcO/+3c/z+byZL2FIuJTuW1jGFUzjmHNXdb7&#10;ujZf5/CYfnYzZX/8lU4gUE7VMUcnVV/hZjDG7pY0JMbWi9e2dFEvu9fwc58vGsJRdby7d+rJ48EY&#10;CzhPxnVhGEIr3IOxqc8haX2Grwv7Vkjw8a0oF3+j/AXFMUaWkQpnIsqdytFVS6OBh0zXJCjXK2w0&#10;J4PHqLvXvjg6fmXIx4xsaIXztXneMoZRD24i/fHuXvXtHicj9RiDIun46zoSlQ+PpzE9b3ldI6ng&#10;8O7e8vrY954TxtD6Y4fQqg1tnduKUY/ZQQeNt76ZTW0DZzIT9ebWohU+t9ODpEwXdmrW8VdIY0Pm&#10;gyplC7iyKnpyFoY23XyJ8ZdjSp/GzvfY+nHqfUxZH0NQUD4tbnt4fN2GHYGlsyc1/Lw26WR8/wpX&#10;CQ8j7y5XlOyw3bkRqSHSe8sYVcM0YpfaEdYvWqbH/TwfLce7e9VHCT55jIczRmw8/nK0L2zAoY/Q&#10;xy2Us7eMKTbcmZPH5EmNHXUMyXctXzS3o2V2jqzqLow2YtOULFZafSy7Y7wdc/Vlyxf5wVH1Sx8f&#10;fTR0JbZ0PA4RGkOCOSCztzH2QNs4e61c0Wh5Ft4FJTCWNt/0KJYTyh+fMVqORfddn4FIMDjjXYzR&#10;LNsQnmOe5+W+MCRjMo46J+uO/KtrEvLNtjFTd/ntSf2SpRyf+tK+UM0PDoDEt8jQsJQ1NAl25mOJ&#10;8RqW2JhIThPfO5KPOfja8Y9iwJ5x6Sl8PA5bcxrt0KLRWw5bj4AGHtnIaY1y8beVx7TcF758hIiY&#10;RbGzIeXuo8iGw2lBGosnhVEVMoYX0QCM6PWT0sP61jqIBnND+VfnFf9ojNfsSaG4hiuBAdHM3tEs&#10;0dmhlmXYfb9ouOR41xPEdbJWfjAYwyJCSrPJz6XxcT8HHjKL63vpeaCeRuSBUxrZfUPt6ZqOpgTY&#10;FfJyeuuY52F979mDwCH4fRJvbKAjo3h37UNCuuDdmNh+lO+CV6WIC9KMuEa5+NvL429cInRye161&#10;m38uf8eWCY6kAsNYiXpz36IVvIdQHDe2prL4iUziBLRhPH2M5TYeo/xGGtnPW+qNswvhXzOUcnGO&#10;q/umUGXXDTdusS4O1Y0JCHXJaOqDCm10ci/zrzETaKxubvPurd2xHSthueGY9mQqJuoVOk2MoYp6&#10;dj2PX1vkacsfYqpIes+TutzuF8zyzvtb2Vm5jyBMd6I0CmC2NmNu42/vocI3sUNi513HVRBR7nRc&#10;VkyNiCKqlZbMMcYFh/ze08dhm+3o5XXsj29EgLp7gadw+OR2loX343K/LmiwLmwSjnBr3o/LnXBC&#10;OE7aA6vMR3/7uOBaxDfiL6yp/aMZUe79ir+jx8OSUth4CNzO3NmgIrfxsY/LDQ8jh5uRQ8UTX1rq&#10;hj3RkJAYUj6cpvhze3pc0bmh/Kv1FLV6HVsBwfQl2W5890ZxgK4cJ9X5/6GTPyr7aaNIft4T6wk2&#10;G1PagWIuc//yr9ZbLCMdJe6vsrXlitGkMcgnAUYmc0Tl2W/3fJkstulXb/YYEp2C28+NLgRTsxGA&#10;JTUiGDL9vtec3Cr4CM04Axzcehj3khIGkcVyVKvS8MNCRYW2oOZkM50OMnIyPEqtgGLUHMLDc7MY&#10;iaHrd+jju2YJbwTYdWJLseZH8GvM3lhAOETDa1NE6XyTiMXflw7DOwRCExNyGMXOBgcLAAQmVhTb&#10;UZJArewx6jJG8lNC9sNh5vqbocRyQ/lX55VA7bBChoYY3V/4COiwCOoOy+e7R2DQ3EHvLPPQHwpi&#10;t/zcaBbN/+wn2NggY/MZT++8G0wRKmj24FeicEe0w42+YZc3Y3FUjMoLGbtRMg8yMT2M8jZBQEaH&#10;XIS0sM8GWfZ7zO2NgFE2ke4ssZBPbC7FiA/WwttdIzf0YdshMtizBwj30KtwBz5vO4RVUPG9u4Ld&#10;kjf5QNUOs42ljHY88My3awWztG2HTd/wQPjwrtyZ/modDGxexjKeMvWZqQs7ZdgPeHvNLfpKMNAt&#10;8Tmqyw3LJbs2GC1xf/7lhiLOHshLqKJZOdnnOiLPV1t9d7bR8ECI7/RXhzxK0MPKnJ++m9fc0HvB&#10;WBmskDtBZCOO9lkwNiyO2JWuLD+iGYep35jtiG9csVWWJBgbpSNoeNVOGVZo4TmtqDZURIeu4asL&#10;287BIq3WscJQgM22ioHceBxaHNxlayx/JRhYOZhVXeLYsdopgFExMjY0xszUcSzQJoxas7m/6C2i&#10;HIr3quhKis2mKZgHGRs4dgN5X6zEr5slYBK7gQyOPIyoxzUGGUteQ3qY+bfiVHr71npXukdEV/Eo&#10;7yN3bpfH2ED76uGFft7vgnfLPtE7GsXibxRft8BIrjf6WbflqfgzjL6rQNSYvSj2fmVdOD0p8Pul&#10;xYjDXUZG+ruukHdAaKXrPd5QeKdN2mjtZE1cOOGOn9TbYTnnRXHh/pFHRH6JFuCXHicMC5nHvU3t&#10;Z03IvloWF6wMxfFePbwqCJeqXoicjPjrPnixbIivCs3sb+Oj7DmOqZdZctosLlgO6Kr+LjtAXhrE&#10;GjgJ3BfsrtX2lomWDb6xoJHnbxcHEsNX2aLPwqHTouQxBmIwBjrSdr29ZSI+ocAQVgHk37dMpCNi&#10;a/uSHlUjO9rs2mRgSBYwky/6sXHG41cs9uuWiZEtoTqvtNJiSHvLxFTHaHOnbN4ZFz6Ti4y2lm9c&#10;98TwfN8ytnpwfWNO20ztLaNOhwUyaXyk70ouSG8Z2R6rN8tU/tUljLAFQez+Lqskm2sgrVTdhxPk&#10;RPeR0KmdMVZGaEkCGo8WN/xqVS2IxUjWuOEPZvt0QeWOaPdtsskAcTn6EoyxR7Yw6nctE40Z+zYj&#10;K4P02Cm08RbggQJneRtc6PBIornhCuyXTfy8nu9sbmMi8WzynrNgA+3xQ9z7bG7g9sB3zLNnapI8&#10;IiO3zzMZGW1FjolUqsOYyGFO7o8JL47AprbGlxh8OdqcwR0GMh1ckpUERrSNeINCPkXFbRjJo89K&#10;7TBWFZZQfGuSEBymdp5n2hU+2MxvdtQiBht+Ocz0x0yWoT1Rl8Mrvj0w/vKy2Yj7x1Z2EsxFqeF9&#10;95blpxqjLXg69Dbh6RLK4rABHxztfWY192vmxzwrh3O8rTtNjNEmaCFn4TVe5AAW6IKIrLK54rHy&#10;1NKiI7I7NCA2xLvgw6kOk3c7uJ6wGrIFjo+ZyCyAADl7iityPiyr3FbYJl1v3sjS7SeNlGm3X3wT&#10;5eLvKL+uI295ZOaxgqJc/I3y2Dr9cAO6ncBMzESUi7+jPNHaGN7j+EW53Jt4i3BE4AKKgpclAOA3&#10;vPWTKVUEMnxQGLSkRSk1YSGcCSJAdLhWJ2IM2BGnU4lMeysEh+I6YgQzkrIxsUNdnSxdVkjwvceg&#10;v9OEGyb52FhIzShLYMPA7dcVCDFQ3Oe4LW18AX74z6YmBB64DhRmVrIkBI6cQMS6quj7hS6HX+hq&#10;f3zQmEhinj1OMRQO/gKKuau6k21J6coRFXi/44WMd6kGetjCKQRNxY7QQL5fawSldh7lXYe+jXpP&#10;1w47KgHTzjohhWKI3ol9je3jrGdrnBG8MNNMbucxt5V/Rf+A0VipbWc6sSKQo3AabmjlYroDx91C&#10;E+3hn0mCo+/RprIoOkLMW3jEP4zpg1hy8EjQr3lrhzk47xnfwxqY2hR8YjsmSymGfDYZH2yro2f4&#10;aS2YP/XstGUK7wjpiaGL7xk5eQSgUchpbT7YRCJNgiRHwOvvZ1NiEl7HHrAZKwQ/dyh2/OwOZu6P&#10;sSgHOkqwvOmUL/uMJAyrDg1R7CNU8EiiIXqFi5L7zFzFjkO0Cqv5+z7zremRvjNHzhakexw6AMnX&#10;xBw1IZ6BbLmX/F/Ro8hZW995ZosE47BhYPe3mKJmkx0kspa/sY123cOG8Whh30P53FpfJ0oq62d/&#10;L1d8hxxKxqHHcewSfGXZt0Ebs8n0kgfVeURXOpYfeTCYGP1dzsZkl5wgBm5NDBrxjLzVsydqwfa3&#10;CZ68m823ES0cpbGA2Nl2QXwXBgJX2GI+iIPvGEPMQ/xtI8u+pC9Tvyad4qijPulR7GOICkO3W70X&#10;1NgIR7zjjaAW5zv6cPAGTmJpLVptzNXyMwxWyut7E5E+TP37R7ujXPzt9XP8gjhK7/0ZPx96z20u&#10;+7v43EN1v+09N/IgLL019qaBsQVX8Te4w34IT+pCNHeMb5SLv6M8tm0XVQ4U3MadIFHufW+uZNdF&#10;4BSJlk/b1v67zuDEcaCw90UudaRJRFvxt/F2hfnIIiCStBis6SjRSO5jE+iYGhrjHW96Q07+S6hf&#10;vfkcplX5sQFiPytpIVs2ZzoJH5DPjUYrygNL6pTH2zibg+otGY08JrQVbytj4Xs9LzAuLlgmjkmu&#10;aNpCeEw4NdYl3mgDDUIbctoMseoeJWWVGPeznuctOhvCxVnuca9TTHT8DWFM/cMWjFai3JsxJWox&#10;RgWFlAyCMuSsiGTL53lENRmxBd59XAIJwLHlf43KPmig6YMxdoSi59/KaO7l+wVI5dfIa2KC8E1/&#10;WoAKmPVJBp9RdmyW2RjnNh94PuwLfUmArBJSzcXfs3a9Yu72HZsIyq6E9/WXe9mXPLHXMFXxKntW&#10;ZQwo7qDCmm2J4ia0mwnHUxDsEDaUJtHAzm1uKHcRu+AG3t6qhONxYVcUi7+dP+YYfKgVx0ufBDq3&#10;FS/xToyF0oGTfLLZk7fXqwTfz+vyigqM8BRNk3932qmzZrFQ8b56xWQ2tPGI0cKiUqCk9UTZJmlV&#10;ENvEhmhPL3yEYb/w9cfAKlFcZei+Ktah04wN4a+Mo1WoIULW6s9gKj0l5GH0VpGLUFBITj6vK7du&#10;tzrQq7lZ7MTIxbkQEFrOJed0kJHIsNtxHjFVUn8AbmO94afoVP2xt0Q8AqVgnA6fhft5kNkaY50Q&#10;iFWK0rFieh8bs06FlbnVka2YW4TxTQJXFnyi6zK82qxitjXc7WCB1+KKbIziP9lsTLvSZFvtnAcf&#10;+1rUGn+7XnrXgyh2OlMalGDpZFCYx3gK7/kklwLDEQ4yZ4qD19guvWu4ZjnQhEhs4awKMc+LHw96&#10;hPp1im3Aubl/+VcbIjJ9h6F5xQNpKynWGfjCMPpwxUg9OYqPIiQxFleO+xu50WzEA2AgGUcfhTjI&#10;pU7QxTDqZoUstYQhtzBuAPSeTWoRsdy//Kv3FtMiVN3+6ugtCjaCMFdQomZCj6dsVLGC96ffNUuK&#10;RHgCJ71lh9r7Mw0ytnmsYHduCXCFpcrZxy0njQqr6lfSg9bQ26TYOXdPYKaJo+DEFtj8qrcKX0XK&#10;Mt44Ybbj3KIf4ttH7CwITZp54v7k4MQqQCO9nn7X7Ou8XH8V+ywnKAIK7opmXrevWenvsprabvNd&#10;s4oiBscg6BlhJi5LjlSveOwYIVKkW2P69qcMsrGNCeseG++CV5GGkbxvZaf3vRXbJe0nnNUbN5eQ&#10;2IHtqQn6qre4vWi4XjGz17Jroz8yyqK3OqO2pN2GgMw9NNzus3zXLFt2SDJHeMsJrSNTOtCdtzGF&#10;JENLAZfs51iygsi/ukH20CpovT1pVt0Jc21ulphRBJV2N+qr3t7Icgq0g6BMcbE4VTJO6J3YTcSB&#10;4uQHHg3Y9Ndze7T0uBLnWVbmKwOnz/wsyUhUqE7Mm8Nnr5KJEvtu355vF51MaVLK0mniwhBFsfjb&#10;i7/rWhQ7m8I8Whh0aZ18Hum0xoYn/NUUEiD9JBvYJRFLOZErgseh8V2BPS6x4QWM5UmqTBgRbKH9&#10;5p/xlFz62N+4Wg4w+GvJYSt9BASAFYCOOGp8DIcBWLL79utlRrPvHMA8m+89SMAmsvabTloUMxzq&#10;bHchQ0KaIOmN8Ff1xnyQrJa/KKurCSq5ILOV+ok7Yl/BHTg/cfA+rG+5w5ULI1LCMZ/fzCPT+yQT&#10;o+ve5cnJvezzkrlI/L6pMnQvVl3aEXhMRl88xt0ydiLe5VtvTQ+SY6bc+OPsEynFWovH7LPZdOUx&#10;fMdjJGUcRsi9zL+iz5tudHjNC3qfqkvLxKK6P838kbCa1j5Jj7wdfT7KTW4r/4qWEfnBNZo+JwVh&#10;T+FL9a0BgZHwHMxbQf242V2eGLP9ywlJW563TJg7YGEl6WXHGJMKxzSqZrFlw5pI8g17v7dMnKbt&#10;35NKK/JPwA+TLt6SUHYZjnLxt4/OBQkLd1bLBVu+GRhRLv6O8iDdfZ/F0uxpZYeN4M1IoE3iLYIJ&#10;GXFiJLhVIB6zedUpQgOGrYIVply9b40g5dcR0uvjwXbcjiyERiPXF7kLhYRc5oAKcof2CYlnJzBM&#10;a+aW1RJVK6c8h4UxtkkKezHGgnhluie5I2w6GMNha+DhNPvno01ySzc4MTepOun4ogTQYCl2xWOO&#10;D0SfsZgZ+e9HW85gvMubLXq5j3ZSfCSblZY5LtYhfzpPWaNlxAvt3YYTM1mn6I7DqUtNQrMhAzrE&#10;lR6Tbxt9xrsCbznv81t4TlKGjurts8eyj7RR2/eO07ki4BgZ9uAAaIQ8V2QxRAKHwAmQhMQ3scO4&#10;ZIS4NTvJG76TruorGdsz0jJeexdebxoSJqNbtgKMde9Aegw3Q6viDw2gKPcy/+otEwggB62LPoqv&#10;4BI4lmyAsTI4tlIY48KXsT0SYmu65LuVAfC6jX2EcAorLHWK8eyOAMYGVefRJu8AhdEZey7bG9ez&#10;aEwlOo+BVJZkzFGUOx+jjfOa79UDZ8ri+iS24dcBj9QRcPC+a6EBlISsfn45Rooy9ZWEs1piAphs&#10;BHViEIhFZA+Ox8hzaD18hrEOci/zr5AL4Pkee5HTCRaZZ4f88aESsVMbXjWUC+fy4+ImijHOsQJz&#10;W/lXtMwg9ZQf1gLjVVo+rAWwpm15Dedombbodl/7iI3TZzZ2aVg5Vixwokul6uP6xydoKnFv+Z3W&#10;yb38ZPNyhCHGXEDlWMe73go5jbHiZqMeV1jIGNrv3opy8XcvP9arzsa1ffBgMdTyDGD3TwWd7phP&#10;lPvUmzvn2rv0bSAlaKgm9+97Q7Sp2z/ClMmW7m+M1s50p3bI/k0W5Vkq1yAtP9J1euxbxyV67HvM&#10;GgBf2CTofJz319vT6gwO+jgS6drHHYyy6ev346jy3eZCVWBivWT6UD7LyGgFgyjkcRZ15h6DuKvA&#10;scj2nqFfOyZzWMFTz85bZgF3DEN29mSWsIXHEiVPvxtEe8v4LsPmwb9om8aXLTM43WbG+aDqvPqv&#10;GAchVJy9FZh/nGziooHJsWnwdkhQ7mX+FaPN6g9ZV+ZS0XikjLHlvEabI5Xcu5EZI/tpHAMix43x&#10;67Kb28q/ess6Bxg48G/gzGUnpMvj8kvGg70u9RmpHodL2KecdHIK41kPwBroJe/BxDM0ea9IEyGQ&#10;gp2i79gYA78Gyn4z2mXtaC8d8Uyu6WjGzGEtTOW55a+Hu8gAwNbpIxvl4m8fTWUsjj6x+QxUJ8rF&#10;3ygPEN6FmVgclthreA/8nM4Z4G/srdjlZE3lkSNcyqS1kcMW7iboWCHchiq7tofwCLqfS0vhlO9e&#10;PwhY97e0x34eCXKhZJG18qSTTnlktX5FvAOE3CTRP9VPnC16QWBs7LVR7/nIYSRFdHg/ErkPDSfi&#10;WHqNaZwHFOBhhXMCUTfq9ccYJkN6clv5V5tpNIJCCPEuoF2p+piwSPw457ngGBIZ7IzpzCWqt+1n&#10;ua3oe7S57osXb1oHP9pbUS7+RnmEMeLf+AT9BP5BGqfyxKd6egOm5W5pRbn4G/WziCNmgEe95wdG&#10;udybeItDCDFnIIvdzo85w0zD9o+hASDL0BU7HinDfdyxqpSg9cXIcRkbAtxmS6c7R2pGcBp/O48P&#10;+QvNGCYOR+zlmz0WqwaF0jZRjtOQsvGS+dEztpgxXNyywP9JGjmyRcS38cg17eRefNMzOTPdzsNE&#10;UpriZ5nAuiZHpLdyPIYXI3A6ZzoN0Pf/dvdBCqYhihyb7nOG3aWLLI7rjC2JPPBok2Na53bRecvc&#10;3hkrZb5XgTULY10clAiTEUekhzDzeIz1ZrSMJTiyM+eLF6SmR0bl64hnHhLZnIMxrn8e3mHuZf7V&#10;pQ9fVp7dS23pVEmOqXJ4CKgxhpPk4QbQ7mJGALh7avhpxCeNPuMgjju9X0d5c6fIotdVAS/GwDex&#10;cdM8cxCKmGw8ZjP+SoI5tTsuBUTpPIfVHBIZf2NtHo8ba8uva7OW54BdJP5hDxFy/rxCuLOAtdl7&#10;AWy5/LCiuO9hWC7oM9J+f6ifeHkAqWwbu0UbfJ/KBLf6jdtwUOVK8DwuMdSVHIc2MyNXYMhE2m/w&#10;Bd9YlMFBaOrHNqwZTgorhPJ5v1EqfZ9/xI68wlL+rGcYwOzDx104yRzMsob7dBAC121Xh46To43w&#10;dJG8vM+QOm8ZrUQoqJkHU0ICuXSCY+Mx1kNpmVsERhYbcjVSnnNb+VcbWUxDWg6u8WrybAI403Iw&#10;hghmxJTHugmiM0aEwljh4ABUHe8SQ85LmGOL4MYxhSMdIuQIyJTbV+PxSBj8zhvjBiNFfl6jjeml&#10;ST1O5IKAhwQr27aMNpjmOAJOLifXUnfZyuObf/XR5uNW49YQ5RM2dHLvFPheKEwQDGD3zBj6Jnag&#10;HVn9rs9g+LqFpvUZM7/AEByeGkeFOKPFcYjUMrGAcdMvEWR9Ubmtv9zLvGopB6TeZphhZgXHSEW5&#10;+NtHJ/m5KJnvVm1ynuUd51UrULCbhjq8cy9jSo5b3A3VQJLgMfcs/wp+j9gNSFVOuwHawbCKMCcG&#10;Tt4deYxnHqOj/J3zlusYkYXX55G4K37ED34jzs+IVzHDexQ96j3vGV7/iFecAMRH+Icqm3M5xPiF&#10;Abf1hRGtAMSptJy3zAYR8R0w2p47MqomgyO+5MrexXLJS1e3L4TEYTlj+nzfMjfjI3OvFYJhAwiY&#10;9jWMTWK2bQERn1JWS1ohx7g/tp5z2YAygNHwvWV8sOYB733Wp7Va+jgp8SAwpWX2i27fgWvC+Zs+&#10;f0CWCPuBNEg3EBvBZo75ehvT5HqrOCizrOAUbaze+nNI7A/lP0RcBW70ZHuOKwhM73P6njviOyG9&#10;KJEfPX4CEPhIvf8w2nTjoTenkirfre+c2JecuEp+N7dPU1NfBK9kmvoY+6xt6bzNZSgx5rmt/Kvr&#10;HdIFdLVNmy8JT5ZUopQK1PXHMryTpAoCjPgrjO0aIbcV+qG3yVsreSC90sMsRLn4+5HHn8eU0yOj&#10;Z8HbWAmImlJmOhN4b7lnyG6cYNTJo93qyz37JGscx8FxezUgV2ogCe9ljSgyXmS8ITn6ZJmyEla2&#10;ub18W8yHcanjiKqNXYJjdv1s16F87luM/vEt5LBFdfZxPD4GHCiWLIdNQC47j0RujWhUWum6kq1k&#10;pNAZTPleNVhQMUPQ/YTH4zGwkbMqyP8JvFgnsls8Zu8zDkFAwmTmV0OXxAy+cdVaVu7tiF7k8c2/&#10;YrSJGAcWymDJbD3ak8pFio2Ff+m62vwYTDKEmjTREUvLbVW5ACeJOaKBrgN+lAtunov9kUCJvMXE&#10;igyKYIVNLocSyUAASYzHR62fOc2/YoyUCNPfxSTRBx1Ty/g4oQ4xVMt1ZDj7iha12WGz2Y+g5bby&#10;r2iZSHiAKxgUPbdnlwscjZh4HWKufSbrI3JsOHTR789inHNb+Ve0fMh/AAJkknKf8da7V8fGDdyc&#10;5QJvi22z9xnFNnal3Fb+1VsmzDBSK4ieYsykllnxQBStalYcZlR5jBjEY5RsY2zqc5FIUj0Hukal&#10;8teZ4YNElvLcCkOYsfdPqY1h/0a5054dc0q4w0K2cJKj43QRn81ROGn0gYUDVmC7dB5zW/lXzCZe&#10;T+QO6fqtHAtDRPc8GnLWFH5KjB2ycLicbE9vzm3lX9EygYfY73Egu1+0SzALMxQf23R1gEiEBC5q&#10;45ysu9xW/hUtk00bgsKucCvoIZwQae5VK5qaLVPOmXIvfn/8taXB4o8PQcjeo29Fjs45xZsCqWmm&#10;AfZ3Hf6jemcIi8vPEUm+k9LfRkU0w2KS+POWQaQjL4zYF6KfJ55kolCa2Hlc3JAfpw1R89N7m9vK&#10;v2J2FBTr1hIW35S6ddgQkU6dWE0SeeAb087K8uVU4thMCVwRN8tV4xiPLQ3QGWM8tXzYLzFWiQ0Y&#10;fdZFBb3Pm242KC2DKceQMPBrtS+O2wzR6+98bvb0+FQtivqVWUF3Pmg2XNQwU3XMsvF4KH8+m4Sl&#10;OiKskwnEa/Kgsa6RnZeAk1zY79HblQBRm0hvxoYlDPL9mGIOxYH71zEwdsvjdPHVj5EVRbCw3DFG&#10;yHzPtSMhRGdi2+jkXuZfXYKPqV4gUuUQAlXveXq6hL0ZoqPPuhoq9uaUJ5Tbyr+i5UOOH85X+daj&#10;AKy4b0u3WIIG5CE5ZBABv/YPY32nL4ixxulNbrbAd69VEz7pAq6ryWuflcwfj7Fm3liL530mwSVM&#10;YA5cCutI83w4OnGSCcr5HCyvJoBE1HZcPLeVf8Vog0j2bATNKBtpbhnhDevvyQbNAj8yxr3JI2tX&#10;l94vho5MRx0UhCtVHyNZBGTLvsDXFkCSWp+FojXGvpvnQ3wPXIZ3s0FAhAKY9VU10MGckb6nBKGz&#10;Xhl0X68qTuKNa/0UzC22NgDKOGgIW/3C+7GquJtiXPNOqnW/S+67PhM6GWeZSMxASNJECqQPvBB1&#10;RuP5MUotzo1hm/WPM33ZMuZct1SUv0/ST6karKFNJI9puTwGUuqrisdxg8SXLXNhVLfOwBWIt+ZV&#10;hXG2H4fi+GGZDPzBcf2Xm+eE1afPamlL0NbBeOc+AyrF2XW++03suzyGsaZJEIfDPR15BYc13lcy&#10;kA8JFr1Nbj4b0cYoF39HeTarwB0GmMLIRrncWn9LofgekQSw5sKH3DMi+uNjWfuZ1SHBx+tyPlw7&#10;c94yEdaRXQSCUcYUj0FG8GvISXHoAYq9ZbRzoCxsIPvZsNxW9D16y14fy4LABDepaqIOY1TLkxyD&#10;YdOYwA9pPtCn8hilfaY5iqPz8p/rBzIZY8CCbZjgh/r1EeAuhyyz/SaM4Dv3PnqtwFlXgCfJZATZ&#10;x/08ZC2wVSbpxZ3SNyDaGDB6b3zU85axd0LPzEdqETgQwFhW5FuWbVIKIo5zwYXzBUi6kd7VIbzj&#10;Rpcfx+nkIV06J9qjIBqPfnEQ85J7mX/FOkQ3hQyQx4H1k1sGJe+eHCtmyomU/xnIOBBkz6j8suWk&#10;pXRyJrecFCCauWgpzJRxrpppafv3ly0TbO2BcHqPhiujzaoLEeJuE1ZrZowx6jYL88I8v/j+smXl&#10;vnbZZv9lqnLVWOhxbI+4T78fep9n4q9IRtPr2KYNWfiyZVD1WLsnabWvw3tdtjnZUyM/6cAgyq15&#10;At+1LFQ4khRwT3B1U5/1YcXYrEj5xAXPj8kd65F/7B0+fPR6/GXLSGds7mSdlhs20UjjmBwqI44H&#10;jNHm8C+r8jXa6CMOurzm6suWAXWRSM0U4DKH1kuniLNFUAJssSvq0bLM976eibLRsiFhAE760m9r&#10;+eSoCuHWcJNJV6gILREW8h7a2ylzP+uO/KtrkhujHbgXsXw5K0cdRpyBHIdeteK2ebkj6zoa9+J7&#10;B3C/G22NYOSyY5iWS6Kyz8aCLeuZ9NzIN0F5ksxjzDP3hSjPuHHNblPmGXkdh6FIXCs3UuDG4l/3&#10;uSKDpmv9L/uMSx2xBM4vK6spjTYCGMKreEZTUruEsUvGZADpYOXp7S9bPkYFQIHKgpWlExJGtLMb&#10;66NlrowhX7KNGJE5HTL4umUmeYABJ9Hr44FGHd4piobYHhLaWuZ+Uqn471s+xDvZ5OoxYcJAcXKA&#10;aL0+EJsmI2FIpGWzPr9v+Rj1JJZXLF7mfQQZuQUWXZpbZmXEucEX8um0zLqIACV3xE+hUWYgFqyy&#10;dIsAJqxwAzc7n+ewBLsOISysFKPXemI17flEUS7+jvIHFJR5mSzeU03FmIUXQfgTVymvnfRYny/J&#10;mio9Vj7vmzH9kFdBtlHkIZDJ0qNbrL73aDIHuW4t711a5qeMUuKblO9JBl+VF0ddj704qnmUH7Bx&#10;PkAs7Ow1Z6yDPc639+Z0FkD74qAPJigbe94jj+kIQueKBjsmM8g4fLOmqrzok04xjmQwf3eGQ9/m&#10;7lmYyAvf182c5sdE8lPWvCzEkZWxI9+Trq2cHnIWuBuACe06I8rF31gJx/JkoEyoWSmfxm/g8XAV&#10;5d7MmRZMX5/KH8jQQap0JCUM3Z+nVB/rOdWDwUHvGfIVpw6QEwVdy0h8kE0MEnbZLpsASCPfe5fN&#10;0tqKZ9CvG+JWMjKnwxqIcvE3xl3ppkP60UCxq0S5+DvKY1d2O4eArlZd2wuiXPwd5YEyu8Qy4B2/&#10;OszTVH5HYABv9p09yp3Oq4K+gysg16VoxMPjk7WIkf0IW+TDWnzT8s4vMTDmS+MxRIYIwhheLOoa&#10;6T9ufxxKe+f5Rt9jTDm7N7QApj+R3B/mgBXc54yw735tatT7pmfsvaGDpaHyWkHQDo/ZhErHUY9h&#10;rSD1PeV30hrnLQNSRKIXd2p0XbCPqfC/zhgizjHgPOTv1kxu68OqwzGNu3PRlZwtjzW0r7pcV58X&#10;cr3Ds+Y94g4Zw/vxMbdUdN20v/3diBFb299FSRfTMbXM2a8lL4/0eAzoty0f+kx2Ugl9J8awsvJ1&#10;a4QADnyPdftty+SWdM21S/WQkmPVOsNacur4iJY+zdYsNZSHg9Ue5YNsbjDoJICgDBGTJ3rNyqhi&#10;wB7UPQilq4xMuSxT+VdIGB5ArIwTo5UknwgqkTQQyV77kEiYe59xNogedL2R28q/Rsu48l06ybwA&#10;oMx9JgwyHqPJSkyeUQg0gJA8tnisqNxW/hUt4/JHsOEkV4MTeeiXNpF7yu7eZ04HjGQk+uzkIegQ&#10;bqSBnKS+gK2SVtxa5oNtHCjMQ0J0IiIZJPqSm/T9aDPJIwcXEKZ/JXV06pgvSj4U0ptaxguJM9vg&#10;b0rpMVrO7+KRlarR+l2EiB3I2UnbHWGASJDYs5i+W89saUqPe61IkDpUSa6agMGYSN3xV7wa4oMh&#10;BkwF6JTR54PtuecwHUZ7T95Vww2aPjze7WOuBNHW1HbjLM2x14ZUk54X2ovZ7n4xIxXl4u+78iFN&#10;US63Nt6Ct1gcbGrV3j0sjj1levQsLS1XXwDiRfqhAg7lijaSHeO6RE784OsVdUJuV8TiOCbcLxL/&#10;To6YH31evWl2kO1yLR2e61CCnCChW0nMQAHHrS6oaT4Ddjqb56NN7mrYPJykreevUCFbBK3OdiQ5&#10;n+GbyFSMGc5t5V8xz3J6YzcbHvk+kVQWWw6HwIg35j4fHzPabUi+HO1Dy+pfSfYkt2VvmdEpoQpO&#10;4QVUgV2K3e6M9mGbZUfhEo/SqX0XZk7rwbDj/k96NVdpGfN8sB1I/u15pIfRPpiPmKoliexoPSTr&#10;Ms/se/uUI8DA3i8B11n9ETnYrdPQCU06KB+pZZTXCZJP3oJK9+VD6T2HLer8wBep092NIjCh+zZa&#10;OztfuYedO5lATUVxRII5O84iznJExoms1TseyIPtBjOHGfttW19JLdCUjtpKRRB46Xd8xfyhl5Rj&#10;r4fYs+SUJIZk7rU3OXK/fx0p9yzGqvdQ6aTNidf2OBCgKBV/ozQRnhZC5LQ3aaqfZwtu+nFRSs+z&#10;Ves+cE/6W5WE3IvgB8OuqaWT4fg4kIf5IVXXsHPTtOsTbmkKCPh3QwCTAGWeHh5lkDBj9DD3rIyK&#10;Otj8yTvQPVbEx/VB3nj/QBaldxs66ny/PkiHUvhDgqX47TgD8sP6ILSI1ny9xTnsbPaQmQwS1x/q&#10;M3JpLEi6RaG2N8kAez38bn0og7RXy8rKqT06RMgOoWp1gUkZfwDSHlVHd7y7DTLGKjQAUE+7lkNc&#10;/jT+mNLdAqW0Lkv4OFsHGTzyExxkuQh+GPHW+5MOyhppCgAxKHfOAw0pCeWHEY+2W2sgdqDi7R1M&#10;edC43J8P8oTm7M4g2fM9AYv53eWptIS89vQaMgSwT0pLtTRz28wobCJlkRe+zm53ky8S7+iuCr0T&#10;elV3s3TVqVzbFjjcH5KA3EcOIJZutdby/ORfffx0605vEz+podyjWkzBbmXraFi2Pkininn+oMvP&#10;2tRB2Y4R8tEjfSns0E9uTImbMtmyyp1n4MZx2YoclqGBcyv5V5dKpaO3foJTdz82+kn6VlxnQOa4&#10;wJkjQ0RHUYSSytcXugw9QCgJr1Zv8olDITLHakGq+1IHkgZ3zg9fYNbrTZRdUxLf6R7wxx7dE/BQ&#10;powoA3pM1eoeBQyU1Ci2ZngNcr7bu9+1KocyKsakY3aPXZVH0UZQBkGByYn6jkvJWf898XlqNi8v&#10;FoDw8tYTmXExK1HsVAaEIwUfmubcfb6oEB4yKTJKp059eIWXXw0CTEpEeTpxedYsTm2kJ9BAucMT&#10;7D5gVDw55vrYKLtxBNnI09Q6/brNVyi9cQtskK0wnUZpSwGTh/O7KRTAYAZkwnv9Bsmv+nmolo2l&#10;XHF76ApXY3CFTernPgj4vR0/n9qMqW0LmqyZiGITwurH93gnSsXfKD0ScpTINoIMUep03vQh0yZi&#10;sj2yGYWXR1yoD7AM/dQfllkXTjLcu4E89eesTb4HugshQbGG4w09hW8aMR6Mg2497U+JZHWGdSnT&#10;Gz80utz1IoByv3xIeLtupG8yFsXiby/OhQecW2nrTiHgOHUfxeJvFGe776JGNntPU3k7S+RJD38W&#10;/STU5SMz7HR4h2IGYJAkwB9Ksw7brOya8cDK6XRw8LavXS5p0oUh8DPGG2+r746kg+oiz/RwV+/j&#10;4XcioKSCNo0kX/bMxtEmaagRI8G7AlJNjWL5960KDcapsxi/3Lf8K+Tg8OqYqdHssWL8tpyNSc6Z&#10;UrG7UOCGOs0SqYmNg225cbw3ywiHwmYhlW3luOnoUqzvVfKSXsW/TCpQ+j0Ss3TwvOwT6am+Wd3F&#10;Lg9r/tUH+bDVnW0xh9VNyZxBlzSDtwHR1Nj3zpo9bKVzb3HTu9Wrj3fvG23uX1n2wjvHrB629CiW&#10;Xw4JPIz6bCWQa4vz1mRstjAU8IsGTdOF9Onuvp7ZRIfFOJtTBxPOtNIQ5Z5ScmL8kVbYERv0sQKT&#10;R73CptDXmmuNHgIzs5FL2LdvpyfmMRZot0Ncq/ujMa/QVZs00jp0F8Kxn7qqoT98Hyk6kyMwZJlR&#10;kpTZaeFg3Ad3Ry5WexMQ0tGe4PM6I6Y26VPNZWIQutWtDb0kib7xQnPPPnixGJD9Uk7cU4ECDCL7&#10;zFsvVuWbrk7lY2XG37YmwYTkKqlfZL0LF2i1R6n4e1p6Pt/6NicOvwMD99UOa5uU/B96oY/G95iH&#10;AsgYMJ/4ojSmSq/9lQD9sTQ5Jz0+zE6n0OPn0qzWdnEL0IDusvhcmovFej8xYMf+HOOYZ72NKgl8&#10;az8AjCouJxVJsOUo8atrujwDyIjmY/s8fB+X7GInj5yIUnydBk+93OXIAZQ4R0gLJSWVZcOlTo0h&#10;1nQ71fGV3XP44qA+2JnN7f/H2fn16nEj6f2rCL4MsGvJHluysd6bDTa5CIIFFgg2l4pGXhuQLUNS&#10;ZibfPr+HVQ/JYvM9hz0zF0ev2d1FFov1v4r4uMlijs+qvKyoPfhiXD+IZaEmR7EHFZv1V+AWBZ/v&#10;xmdRIWsSK7mfSOE2SFuvpXxA4ZYsLiAhk1LpLUzva54P3bgSXEIxy2f0VYq5nGKBiag6m0pZ+/Uo&#10;PyunTEvBiibcS2n+Kqhd1Yt2A2KcdBBIsvB2PVuYxLFTSSPWqEqkiQSVcJG8T92swt1o+sREdBt5&#10;ElnyCqQjWpmuo27XKJR14hiyabghXsCwWeJooGr0x6krq/tG3uCdM/4Mt3nMy1HYuTS2zU2Vv51/&#10;Dl5eZ5n8AadhxnF4i2qTGf/cpOretVTvYYzWwVdqZydckH+i1JfduVlwgXafpc+YGslw2DM/5b85&#10;NxUX5IpIv+999/zUdj3IUmMBp2flAwgKGqjFlNWzvcS9lS2UPle6Ct3JDFIaUmr8MGjaphY0YSGn&#10;yCTUKf/jROB/okVpOnBIs8lLuS807PUmVtSIIXzWZJePKIuf8t98etz0ydTO+p60m94TTbS5DU/A&#10;OHatl2DbdlyoNb9q5t8SKCd8jXecYoT5jiRPOvI6/DfWAyu3PGt5Z44c+6kdTbCXXLkQp5Yq3xol&#10;J4kRMotBCasmgvtiW+ubGNTtxntjzbBzhuL7sT8cfIjq6fUgfDLao/v+IkXv4YnAZ2B9jafJ4Hvm&#10;2zircmn06O8eHc93iysCmWkpQbjqBDORqyL9yMfG/q6yW+k5yRu5lh3Fb8cPtjAnGaASmHJEyA52&#10;P33dcID1Mk9okgGP6W0Lk3yPlKa4DNWNq3y29acKGl8PAIzfl5+0E3VCE7QQVfOA9sGDM4tKkpgU&#10;V0AkByaf2jcEmRzyDQJJH3XfEEE0qcpBXGMFwei3bsva+N5+PTscEu/BoovPyplXvM9KLjWCr4yY&#10;Vtbmeyqs8gorlPor+ZmawSQm8fbWSwbox0TpSkyoNS+YN5WMaLs/VTbaz06FYhwnNMohLU3o4Xg5&#10;nY+lMZkB8mi3uRAZUVpTbOLT4litbZHI8VprVDUvQSFOtc7QLnNKpaxNVKuri8i1z1FiIecnEPJk&#10;tvkqivfiGIRBq164gUUPYwYFrDYwyADRpGs8Y6UVsfVXoBewVC76w1hZy4ehVDvwWtFdAfsG51lq&#10;3+DiTp4lrgGF7hPJ8kPXD1NInYoNaqUY3rzaR/ta1/cEYRCid+Em+jzTCGw9QxcwVHcu729ZSuFe&#10;heEGGtme2kSYmxwg4hhkdyLUcFEx6uxzd9SF1L5kTJi6OZg+vQElmQjVL/EKjq5KxUYxTChUokOo&#10;NJ5PCcSSQ4yMlapAN05VX8w0uMVsXdsTO0NQBLbUJs3h7UbMMzuj9ixZXofnLc55nxIaMpw/Pon6&#10;VRRo3MjqftcGMWA6vGW+m1A/LmZVksWbOIUKP5ejlUyzGDSB9QnRkcAFZbSlDW30bF/U9Ccdi0RZ&#10;4d7zqVA/8GTo7MvClxAvrsN5g3PNFH+wTnWrT1ogfFIVUXzR+DeDxmh1vZAnbTDdJpDo/AMDu84g&#10;qZ5QnVLLRLpX+hOhZ54oWkNlkxS/ow/Hi5zC/TKrfKGUX73j2zEhoT3img+1Py7JcPKVKKB7KvzN&#10;3XLgsL5AB3JbfBQq4nf3LV33UugIZxH/LeaGe/cGCtXNzp+V+lY/yyV4/myXiyZP7uyil0LA7NLv&#10;iDzVmD1V06tkVJs3h2TgH+jEE+2iw9CyImByDG/oIsSq1FY9xKJU8/JZbE2HtS4yE9cySle8CUtG&#10;2oQQqDtYfwV5qireicowlKhDN/pokuCMc+rZ1DhjWieNJIilNJg6OA/ocweTjpCEsPNNUUX5rBqc&#10;xSkkbL30O6FRg8vAibKPLKkKpf6KdaoZajJ6ju/SwEU1Bm6mwzEPs8xIUHqO26TA/oL6jmiIBFq5&#10;YLWf3BAu1XZCn6oLfGcW/K/SEOUT6GbxJgbmDdwSd1TTO8FUl8kQAl6K+mdZTWbLKlvF6dCdMyD5&#10;yNbGwelbcOFV2fT/Ib9RbYCtFvSvHiF9it+wbW4/ombSNQsNckV9j8WSfV75DV5S+zfpkPeoz4Fh&#10;B5UQ31XZfsMeiVbhwH64HqJ8Ti6Gj551lKKG1NlmcoHVjAqKa51y2CJDxZ9E9gsHNGgC336cmjM6&#10;VDPDWBU9PvK+CdMEIgbHSnxWF+8VrQxzv3cSgyZv8BUYpCWtug7XIgXi2a4njfvR5oMBBpRK104N&#10;3P5GLr90+kxI0bUuy1LQvJP4SPkhx7zAhMpSvaRpVXKkI9yiR1NvELMVMZYto5FeryFlTbXMDjdp&#10;t73e8GbjDmcwIRPLpm4geT+RDW6cqDt5qwOWSIkv00JXTPvoCCYBUFWaaldg+7jRZ/TJlW6zS0nc&#10;hYbUPjR3hayILDI7g6ltCtJU3+rKy9D8bH7TIYvC4TIhZug3cUJ0T2+VDPVXcADJQM8W8VP7Z5Oe&#10;5rg0Emy5SQ4T0Fd4okuTxaEJXdZZ+Q0ViaooaViVrWGft5/y35wbTDmz1VHXrr7X+jRxIAgyGAat&#10;f3oXYT/1hOEi90JWmuGyx2UeK3nGcOFRctTaYkhOCt3TVElMChUu9hIxUDUJBhUYaG+22NYWc7vd&#10;onRGGezxJo6fQnhYI7Q4zkG6A6+DiNWYEJ6PGxKWzyKtA68Y81VLY0Lyf8WEUNrLMaGMV+1SYhDd&#10;ualTFwrZrhOc2VPKlQjLUhSB9IQgvKKlMR1S+BLxMP89Ve5hwqYzrK3G5KXTM+dRSZVtKbvBLf1U&#10;KE/QH0qnYxzNR3tGf+iG3BAWU0J7KgyB9DdUj6AFFSjUfSEhwmlFhFRu1OpRe/SnVyZrY7fTPILM&#10;+XrXTcOCRStps4VlPvAeVowFF5Ab1IpNp9wBk3YZKetphlXFEUhgS/Oc+bSc0R/WuO/vRXJXBk++&#10;OtfkJeLlxtd29Qk92Mu6sidogS1F049dRXttu8qcn+FFFAF9nwHxTkF9SrpiLVtuXGkBa099ycWS&#10;uZ0yVMozHGEs9cA/tUxFE1A2q52A6nZWcQT6eKDBRAW8Ia3wCpCrlDsKL6owuYMS666SWEeCGrUn&#10;LyJMe6ee6yX+qcz6pAV8vbwCjgdNxoSw3Wo3D3gIbwbNd7/iGW6bnyTexFiqZ5ujq8i5dgzbtypZ&#10;uHFZXIzdclaqw3cKT6aN8JqJGu2iJ9GzmXWr1UrfKXxdazlaJc0V3ZwShQrtY4aJKO/2v3wOZatf&#10;qxll7PRNvW5WUSHa6ltpzoHA+kaXVBPLQO2rdo1dcunlZG/cjdTuyInTtJ6r/or3ORkYMQ9V503c&#10;hBI4RyDVWfKBjlVnEFyTkg85qxpMegJWATC7MiCuyt7or6dMEb1JlgqTO14nBa0KeLY3iUNWGqKl&#10;iYukNn4Ozm3GIsgRRCc6h4n3x56Dq5+j8YuYEBWjVTuhNZgKdtts4eg37n4mWUHtoNub7GcVOpjF&#10;ugBRg1eDl3ZAzqNFb3nUGcAaa+ykAoHd6MfDYdz4Kf/NpwklpX/rW8qDLxV5l6cJ38dk4TOdvvzU&#10;jrK4RIQcgvYO1SKLyoc6Jk+nVk8Pl8UjijFuFqwDfWOX1XChs33eLJwCDiwNUTBRcS8dleArOQhb&#10;u2Fdo0yoN2z7LDRZZQ3+P7V7jEE+WydE/BnjrQ0S4+1Yrdisv2L3UOAVoW9vYh3VuhZui3Vgh5O2&#10;9gQiHchIIAB5Q7+CB2L3BUxEauUUU9nva8JK1a2BK0DpM5otLsy8hvjC+U1LsULlJ6Qe/RrM9PR9&#10;P+W//WnXDY5yaSD4qR0OaWtjjz2uaWFsYqhwNpcTbornSZ5JPq1a98DEZT1bmIRPkmdiOaz6IqkF&#10;DvwQplp0IbCRB4YC00dZH15vYgUtm68I74SK8gROWFmeRjWEabSn0UbCrpme3q4HcW8I0GF1EKMZ&#10;u3YS7H63KETzIFi5YfNNb8IdqveYIgGn7KP9LGEYnJ2+5Fu3zvc8nbqy+isxOdVrkg3wqhxjHECu&#10;TUA7UmnUTEikBqXxRfghQyJntDJqKX7Aox8YGmpqr93Aa5ANesdgrwZRrWIQ0hFMdfgMtkLituI8&#10;00pQK1Iv3lRg4FBLKxIyu1WUilfMAWx8SIu/n1ik3VUo7ahT84TISrA+CTvPsqOjZeK0c8hITTgr&#10;agkkJ7MicIxnruw1TpXcTTQ1CgrPnZOKz8VZ1FdVUjHhdloK+FuKWtUcMN/UPd9BfJd11sOMzyz5&#10;DGFq+5V4x0/5b5A3Z4FjpJMPnTE3r8pP7Y7EVEfK2c7GC6bAqY4Ur6FqJafF4hCEZQY0XcOxT4Qy&#10;7JihHIIZr1Q/dKxUPvhwPTrmQcZgE9fg06mOmk/GCHlaNFW/vVv9OCjKvmTL5gVOZc+bkkNVXcVS&#10;iJZmE8PLbu5gQjffZ3a9LsoOdcEYh6bwuDSs6u7iaq/glNXZEcohIIpFcoUVSsW4XLWZ4wWvfO4a&#10;5sZ3A4k8/Tqoe9qfCimZKkEUQm1N4LxGMai+Jzh7Rhc5Zpnp3hc7DRJe6wGzCqX+MszxWeK71V2P&#10;o6JPiH/geZioFs7uG8afEMBbmE/L9aER4K1faicxdtPYfkLRWPZNVxZl4ySyV75/mvbV6C3NgHPF&#10;CSmW+8YVHbSwL2iClaVvRX6O8OX2fVM6WBxM/A/ZjfyI9pW/lt5a6ZdVWWuaaRCfQoGLZtoMxUZl&#10;3HOT3WPOYJKzkck/xN7WewGwCTO9graIS4hVvo+UW5izKuMPjlKpo/4K+iSO7lt61fy+CjyycJwx&#10;o4rjxbohTp2mMcGkDOSfrZNcx9Q74S9MeN5PVua2unhtuSCrDCI4XHtD2CwcM0cwwZ7Tsa/235zd&#10;rlT1ku9B5pj6N4tr4LgSUZziFreltQkqijLMbtLE6/dNZqcwNaX/TGd/DtDLHN9LrN1+UmrgzJ9m&#10;5Zel4HN2VzBdJ1e1Z6WdpvNYyeBBCUe4xTZxfpTqUiv6cLfYIN3le1BRGeeznZrzdc5pJJiJlSeA&#10;aiet0dZh9ffgIs/UM7mRIkpztk7MynQwQPCLdwoPLLVbjUxY7+LXUvpR4vauuwxZb9VCkdZCJhwV&#10;5GzAvPrviCpnizFksVyWp3RLkrrTFwnqKTY+kSaohocHzKufEv0iecJd9ydmQ2oM+KYVSpxhTtHy&#10;iz9WEa5M7hnB6aP9lOPNCWLioOWsoFE6C+fqdybBhqPUkADsSN85AvnDGwIe+SJenwIR3kKyRGzn&#10;JhFTKdgxKJf9+W6ikWKYBswmIWfMojnShiK4m2IIy4SIB6fgVWjiDkx4glk8QbXlsxBYUiaMprIL&#10;rAe8ZsESCMGEOD9CrYwnE/w1ssMtQ07MIxZQt1rlLU7VuBtqovQ2/RHwcMhwolqapsALY8to2Flb&#10;c2GbYfVl3BYjyFpT5emLpoU0dAcKzH7UqDjRfuqJ4B1PW+Rafj0TuEO5V+ZyU+EXTZlqJlU/aYjw&#10;bt1bGIdiNBpTilPOsK6q/ko9WbXeTomDvgsiSYJzJZlooo79wGQCIPvqxVUQ9VcCpGG/CzKYaOE3&#10;JA8gHHOF7FydjZpQvEr7mMjuHZCEblOACHHLZwmUogo1zHFklkG0kDyJ5EzdsT+gQKfI9jetgyi4&#10;JQHYdlIyqmD2O4KzQ9w9SEPcoxbzPIN9tAeoaqPuxLQ+heAGkfORUSpI+lhEPm1CZ6d/yivAIKh6&#10;rM63NGats5VCVZi4BNLTiYodmsQhzM2bHbfYif2zZIpU3JJp4KQpciJv6HcsZXwWGqp0O332Gm2f&#10;kyuceXG4zilnA6lVSXPO9lAdX8FtSTrQXevBsSrV1F8+noTivWWXdWIh9EI66eQVJgkdabrdxC0V&#10;KGqN18jElND3E8cckjQGMTQXmFBYGs6dwM5wq7pPUx+spu4naQz92KNULridGAasr715CBONIM3i&#10;6xHEglCZWONDSvusuEU+J+vvJ/sQJq6ujFoREFqEPg5HQhEN5pUxktmAHyoGpchuacgy0NKEBOdZ&#10;+c13/NSW4nDU2DBoCnNZOLIQ3bZOopMGEsJ6Un/zDCusjHKIR58lS60XE+TCO0x83r5G9zFMrzex&#10;QlSUesCARkVhI2Hm6af8108TOVqpZHp6i0PmhBnZILQM54JDdQhLsQCLrtcroJ8RLYldvsmF8feq&#10;WWg7tRdOoULDdPdfU4yIeTlP+bHet2CF4nS1bRU0AuDPFLXrPnhrUTzdE4r8zS0O//QNWAxGo9SE&#10;0rtFaqSqkxp4ON+SC4iKm76wx+vZw2Q7kn9d1WP0B9u915wzzpl6hrQJTX7/CqX+8hkd5xo36OIZ&#10;pdwAV0L77DVlD09U72cCEu5wPs5bYuiaskfMWHfYaim7wc4zKUoN9ezsjJOe6VpYouOvFiZOeCX5&#10;Sjex+hmnqRdZ8DEhVyAewhwy8GrWcR04hQjts1eDkHxttRgWEqRPm0fUHay/cj+JvWIyxJucw7pO&#10;HESO9Ck3bNGGMCjSyUGPwx4NqlB8ZgwN7dRhDTRyz9NP+a+fZsk5N7nwehjNj/lvPs7D9JNoS1HU&#10;PATvxPuuj6Nu+XHyfhZxsz7+Ci4ZgW9QRgXe8nhdt6eEq8JGF3OKlzqlkA3FBVQxA6UE13pUstJ6&#10;drtyTRzMqoDWWdJD6vv8JPdAPIsD9Q1LSYagD5tpQlmF5UWR42m5D5sOiTQWRbZ8moQEh2QBzqYC&#10;l0/QWCiWjDIYVsbZ6YCrdsGK92NxT9AtnMS4+LD6O1QNiFAuLD1HWecN5oOnikaK+SqrXT4Ma/J6&#10;ZFbW1ZLbSKQw3sX9Hzr42WqVdeKdwd9S48uqjKMnbHwYS2TxjMCi3XuI6d3KJsDsHBc5UVazrAc/&#10;QXryqaERT573lm46bG9MSnapT3clovorSUrXTfvocmIWRZONtyeBiLy4fQGrfnOpaXbH5yGS38iB&#10;HTO++Gnx+RLKyw9fnMOykJVtIZZLEDCrO8/A0pvdnisurV+iJeos4I5CuuYY02ZeLULMPYrQOAhE&#10;a/QQLIEN10xyRGrNJLlCpBXF7lG/uGQ3cms6xltQMp5tZTfswC7MSG628RJUmS/5Mf8NIkBskfEc&#10;DJleOiMG58d2lIOAwp/uSgo6zBYeCgfEqxDTplER1YMzLudRPHtI/BMrRW+99JWTBGSwgZ5eFsVd&#10;ruXTHRnJmtiyJ9elpFDnkKgmrCre7AFyPtRNPqq8h7qydqtBEDZKWnKtIzJRZpSdy2jN30Lby6cV&#10;sI1Pc3iWcjXebvqHjgWZXbjnLSfr7tVfSQA4lpzRSaYAi1ogQ6GZ/86pQXIua1Y/00QJ7O9RqrGx&#10;bphYV47GUOmWtvy0O08+jwCzKPFz/tu/T3JVCmTp3GEZPPV99HGvQg2j7H3xd7eY47i6AlMJR9nf&#10;xjIZjomxm5yMvPOUf9Mw/lkTE7ImWM4ZtSCTaWaflCZCLDLhG+hQaR6NHBqdrsOkZCUxYUjeg0yV&#10;itkznjFl00+Mklhe63WQkL9Z9AUS4QkB9YlRWrHnaHtskwzmsBcsS8V3BfI03LqPFXmlFHxtQJwQ&#10;GPgDXvoA8pj1uDBrbOR0oZti59XND2T8EUkGtCkZtFth1V9Jx3gwhcKYNaeragZgG/XVn4Z3Vfcx&#10;w2j7fptEght+L96FeI0vQVnQOZGBono1ZY63ORm5z/CMjHNfaNunq6+WRJ6cr1qkxg5Pp/YBjlpj&#10;joYjXfa2pJjAGJ3Njouh5VAWssGjDFbjbWWS7ilynalSvNKKQd0nV0y0OM30+ny/BFSdYS92zOV5&#10;lV57VlyVsfKj9XnYcsecuqs/wx/r/sibt8z/AabH2VcstEaeF5KBSyxcp1AjxLWX+w8gz4Tua/rG&#10;CZyPCbZYVZGXEwhh3oFcDjeQl3Mwcx3YTjVUFq4DZO9jXWX95dOAuZdePmXwKeRfCBclq2sEMgEW&#10;bOP9ggqS31E86B2usOovQ57fJZ2vRk7QEqdPSyNYITeLLHnWTWzrAJtvbPjdPExOVbizBhnMKEFp&#10;CWP1wnX2a9bll8YXPsUatGAjp81Aeq5MZn5bOcF/7z4r33XZ5wmy1lctEybWmgwk92v3rQQnqqus&#10;v7zPk0ykkeaS5MSnh8DF/asLKgoBTieD/Etl79+APGQixd4Ymsun8TslGVClpTzLAnkSe0Q8aCB1&#10;A/LEhbgtaMn1LoIL1+mbi0QdwkTpY/d0NnCY0o0EuyWug87WPEFtIwl0LREslEkUq5RTZBrKDDnH&#10;9qSIqhFvjZzxaRbVP02CXft0P1W0IHHPJALSJE/e2Gd6bqh8pC2Kbc5GsOPTSh9OlHwPAYZSNg2j&#10;ReSZxCki3/nxmgnHQDgJWYl1xYPUKp0yGUWVeVLQZgprF1gbsjqz3uCeVA71lA/VYS7sERPSIYvp&#10;buyx5jIM/m6tWVnKsebX6nlcjw3HiLSGHCZla5HPRIJdIk00mZjCnTUT9LBujoxcBfBsN6OFUxRc&#10;sc24yzqaH+oOZPVaz30m7LjybXi6irUaAaKmrSoL54w27jmsfo3Wmyq/rL+SeyoT1Zrj7tM0eoJ7&#10;BOTNxDDZM2KoVCzcFTdo+zlsY8yaDDabMXkp7u9zi8rEorjZct1I5W55M6igWEkfS8gWL11qh6+p&#10;4rf+Mrbh25bP2BtLTQtpRi3m3yYm9+KiDamHp+0o3MN5SdJFM1i0anKXZFLFR8lHCmHwWMvneZKB&#10;/Tx81V4Yf3e/MnwHNuJIGFC4o7AihXvTm40M1sVWdRj/jWGysvDeXFa2h4xp5FPbkLZARiZZw9yh&#10;nNJWS6Tbu4nuYPc+ehoJPnVR2myvGcZfS3gYnOZNqsGNqCaEMqETubAKOzp8Zlc9OuTilq/OMCgH&#10;kzp3WL3NbvALJL4S8oKakMK1+xNbRxaAN5II1eJbJAbAouNtOB7TOOcXsHW4YL5LAvq6KLrHOKyh&#10;fsK1TQMi47Vv1VbMQzkLx1KYBu2vTdssaUmR4dOsOVFCW08yzAsZ0CDC9SpsCu/7PFVqrr+SX6hz&#10;jlkRV21ng5wuZlE63dIOGqerYT1V9NHwzd40XqHVwn7NPteGiUToiGSHexGrn9vPlB6BiSOc8RiY&#10;y1QoOXSfR2JTS6kuPBElNEMEHJSsqj07//Bn19yqRnxpHIYVRxQudkclPviz6+7QSyw5j85jegIv&#10;kL1240inOTwbvEVugvfUz/lvPq+7DnouFOHGCw/e4lRxupQW+Ka+XVq/fUOpUQ/n0A5xiQUpuiFf&#10;mU4qDKK1idtR/DpTgnN5DyTbQLTampuf81+vrEBBZWr7PkmX/crmqSMHo0lAp+u6cELflZgKNuGb&#10;d+IEXJrmS0/Rh4HczsSAjChJn7NqvuhEW6iF0IHb7YFTbppsxHShlv2aCWmYEMn6JyO+fhrKJMYU&#10;28Vuxa1AY2LwDgfg8GNSwKS3L5DX3SG3tmfvoZ0+F0HAnwX/ykmQtN9tFX/Xf3P3iQ9hhOTzCPje&#10;zMjP+W9/HhyEpkqeC0fTHMnPbTGHX0i0H6iBjYR+21HDqhyJbTeZL/oa/Fl2U3tbxcB3OD/RVHUO&#10;iXcJ6C6OMQpjSNjJYeIoiyvxFUHgVNvR9EhN9dmoq/TaE0dEU5En+VFC1rGc6UStz4P3NHxZHgFW&#10;06Sfq9AMRcc8dwKPX8rDjlOq0lUz0RbeGnpWrqm8VcOkRxgFayfUqKqHjH5CZvBl10B4pv7rOVIq&#10;nq3E9PwPxMKC5v2c//r5MisO6hF1Ybur2VguVQHqci7V8DPVZ47SFVEF+6rF3GJivwcU56VfgU9T&#10;J1R5EY4GpzmKDkldrBOTGpdnFV6fbfcuHGEPGYrJhCRCIFQLlbRCWBs2Q/IipAzNeypk1NqMmyOE&#10;YPmOG1RY6+6QXZQ9+dlNVeIlpvyc/3o3UWIt/Xh+VCP5uQot31IrI+ewShVbNGOaMViVIwWCJjx1&#10;swnXuJMow1CQ51hheQaG+Zq0pUjv4i1v1OMTy8J8e72SNMhsXzBRoRnKdypSSTpVl8+akID3yzcy&#10;y9+EWlL27CVtTCwJEGJZ7n5GLeSYdg2LhNPUzjqvIAbSNSwsTfrUV8jk3ZjT0JX3TlMUJcegAsea&#10;4TJLxR7DTCzVRsqaMwdtTIz0q8wMouoZgWtdpuK37iZMG5jJGTHu0533cDd5njzRTD1BlRy1u/6u&#10;/3ofRaL9+/R4NY35uTo7v8V+p5GhTuiJxbHUGVHw2SWSSdEoJmPi8TEmHkBWbVS+CyMCN3BhQ2b5&#10;fNrLwb1Q3bIk/0i3z7fRmDpPrrDqr1gzghCTwu9y2UDV1dRLku/lp6H9SKcYE1N/bQ/LC+7quQqr&#10;/jJkqgnSaUBJPEXxhTODa7wo/dMY2AtKiHD0dCjVSu+9Yt5vw8R4zu5IdM3CRHpa2ikI7HaZPK8M&#10;6QMuAn0SakipIW9SjYjLW+C6jMjkKs5XCAGb3ptN/vgDXWpZGd2J5fxoEhbgSJRlpuvzI/WxVd6F&#10;1jWdwO2e4dN3Ng5vcd3IMnVkpPeMs7A0IZD55JR33ibUb92hwqq/cufIb3ZVwTd0SIADlhOiRHsr&#10;vdR+gLVlWO3MAjt4ch9lGWwhI7lpFeJ3qcCua54SW3E3kT+9ToyecIaM1/hOQiD9wV1jLDcXtlJd&#10;FEwhE2wEWdnnM9MgMmkXK8NMs719JI24c55ZJ1f4Dn0+PPz92NN2zw697WboJqSOMXBi7lvxW3/l&#10;PqON9rYHY6cGZBxtZpTfoa1VdQ7OyNt5dnDoP/LSL2dBcYi+RypJ8nz9nP96jspyTW2WlBC1Dq46&#10;835l+A+s5NLlJ3M0x8rQe22AETBQa6uym7rtInkKMUF1oQqYFVb9lfPlrjtFPhtvENMNf0OHTBcN&#10;xU1jGB63HGpplBYBLbXUPLDCWnCE0QYX8kdlvyw4Wp8n42HsnGaxPF+heSdke3vqQlpRyPDD0zXr&#10;Qg594SRBq39I4kXs7BynBIO+7Qyn08D4NAzOivWOTvFQwv0Ccifjw7MJD8ZnkLM29Q3ImDHWFcYR&#10;mIZVxOS3jbFDyPPh26wZ2rKphe673IpBlZqsHK8Z4XAH2zj+bYfRKJOLwLRTY1Fqwup93ggHFTUY&#10;2/iW+/muNFV/mcLGxW1b9o6rpR9qXN5VJ6StMBPrkJn4DYmnVjYdnTvBMou0K0okOwxZ8vAGv8CN&#10;7y6qOMxMIwPb2MydtnHn1jRgZgJ9msIkaveQl/OP+x+TIKkD1xy6XeWp6/Pz+ZMK2yjiOf0FLxWe&#10;6oQitrgI61GhRLUNPKhNvS8cQTZ4FPVLDzSzLR1hsuIFSMjgdxFceEfcUhTIyLUFMii3ZdluqvFq&#10;K6z6y9yf1JW+H5TFRZPgsSi2OjvECfJlmKh5ZgooFYJitC2PXHaHwJEDRbzF/5/j/mi9AwqU4HPi&#10;725XRoaKdIvghPw7KK2vDPdatyBIR4H7FKYxVRBKeSIXfruyPWTixnZKqlS/hh1pdNdbUvBpZFRl&#10;V/gbFZ3IeXtiZzxYfbO6ArRZFBZ6Z3WbYZSMzv378Bnk6RoTFoUCUkkURoC1FItSDUyNDeJEIC6X&#10;a2YOmDjn2MYSdD4UkHUbadnIqViWYaaxTAwWZF/vGD5c86jg3X4aIejNQHvDcqsTgwzs9RzDF8im&#10;8TyvVEn43i3BpIV9YsrP+a+f55JK+6zUIAhvTOWcWwqmtJE8qtwuKaMVaa2qPBml8sHD/diPFpHx&#10;7pseO3JZ2R7y9t3p01xglYxyEMozw6eQCYl5UXSKCT1g+jROltQiBkOYhglqpf4yDvUhZKjfNEgt&#10;MEpBIRTuo0UkrAxhQEZ8Z1WuwmVoWbnDFb/1V1IHVe/KH0xeI+NqgUxs0QLxykKJ5I1uBTQauGOx&#10;f0uuiiML5CHmu2NRWOxdpF2HcXK6IwBr5tDf0BaRns5P4zhwLCttk4bfG9nthkdTiuntyz6vp5AY&#10;BfpA4nmar5/z39wXdTvqjFo3LJsf+rntbs6Chfi+GlbPejB6ky9AQ5ZLOtZhtGhLLbaVO5fO6QgW&#10;Kv9DrO+qGun2uU5mV8Vq7kCEWNZ1RMGj6irrr8QUIb3u/JRIXwQL+a1qNx0T2wzrCgbL2j783G6i&#10;MpE444+yV8/wYHF3x+raHO1reXo3cVJ3Hb1jpZ+QqaMAic2QcfUIqM1ThwlTCA5+WdkWp1N/nJ26&#10;SS9y1ScETt+gGlXPEqatKo9zGFlu7a7Cqr9M9+OSME6X6b6vWcnOfVEyLeqap641T53NLeRZi9gd&#10;+0lN2A1Poh4RmxM7w/bUyYZZ+92xZkyZge0ru4K2unDo3OwMMlLeSa3ioujvhSHQ+3D48TbDGCKd&#10;X/ThQ8i4ELt/5Lpm0kvGp69kQLh0yEuy5+5Q2KybbHikvC3dGYYqsvjZmtQy6csN6pNcaar+Stqe&#10;dVwyxRRLKtx5ZqFQ22KuIKh9WQWeBlB2g0eC6yHldaN5hUxOmzPJiTjgC6higxteXCBEJAbPzI3z&#10;jERRA4PGCwhTr40QiHp3QwlvtApnZpSQpaXe6fE22u6rG2smwOecW9wRCKe6Zhx/PRWIhlCq7CuQ&#10;pzp93csQ1swZbZegGHrkolOR/tLZOrXoquwtkDlJZnE0sZFtwvARZHUzd/s7RbWz2s+chCQvJEqi&#10;UzplDRgo9w6UBbbJO7pVn6G2JcT5204Rqs48xwFZiUkehoLCmB7Dc0oAbrIbeiQ7qwrShMz8q3lH&#10;6s7LzsMo95fXdcI2bYrJD8q3Yb5ZxXOGbSJ16gnb1ow/V5dLl0/TTt9rVlPvKquI9JBakighW4DQ&#10;2Pk+kzaHSpyQv+WStwqZvC4XoeN7AHJdMzloyh+IeZPTFmRwtmbIylWurIC7bdus+0YSP3W9Fa3q&#10;Nmli5EAkZLCX/rVDyOTh2nEtx2lEygZkZY3kZrAVSjCcN4OWm50PqWIlVJYLZOtjwbGVywVRBKaI&#10;K6m/ZpxFP+e/43lSPPw8UHx2/Zz/+nnSMpwdQWg9gzrMys/t5Ah5bMJdQsHDtRIWRzFT4vki/oHC&#10;+LT56nPTdh86uaNrY3mTaeF3sTSDH489gF85w5iK/TRaxjAT9w4yM93CENisq6y/jCk8huaKTGOx&#10;zck5BCU5MTyh8pWW3Sdr0IEespwlR48hK23bhii3gOkGqvnTRPO7tQh63kS6Zl/zK1hqZsxzEol4&#10;34FMspE3knZCykgskBFrnV1TWbac8pfE9JxvgndYSs3xmvGnue8V/yC7rJ7yxuyTADEFsjFbXzNy&#10;hKMfFEYOhTIjzyEj8W1ZYZ+qw+O8ZmrReiIMRZDqyjcNw3EYNuQfyNA5h0yWDBkJliO60aVgm0QY&#10;Pp0UptjWop2RGKls4naqoM686+7CX3a0TdRLmYX5Lmxm8TupNdxIhiJOX1AC/+btnDcEkfWJh5Dl&#10;ufO7uhms7DOkTSaKJ3ZN/pFebn8ZoT/x19N9JgZJKxWjk42sTCqCRAkZBSpL/E1hlDsS7c55j6SK&#10;szVzqzOJSIFt2bmha/RPowMJw20jZUIv2MZc6l4++Uge5BVt97lYLf3dDpkwDCRoyP70GJ69fP3t&#10;szWjcY20iB6Zmj4tlmrIl7iW+lT1YZkhN06Vyky8z8PzMSCrGskbeXVxkOs/ouh9+HDNcJIRy7u4&#10;R6g569dyqNngwkk4VC7rwQPizTiDTE8ZuIHReYnlKZJnVkEN7xrqA1zPtxzDh5DhTD3Q3Wfdsa1O&#10;myPIaJfQGFaKg0/GTY8RucTjVF1tW+UgWvRvsK1ubJbuY/hszXA/tD1j+3Jg+Q+4PT18oW1YCU3O&#10;crg7Ji+QrY+FNoIQQvf1R7/jCvg1e3h9Xs7W/rxNe6D4Of/199W2y14GnGndHvJz/uvnyd+y8jsy&#10;eKbvb/kRqowb/hHHV5CnCFOx3U4OPSmuUwuURI+mxFzPAbtgbg9Zpqixfs1dIGWi22zXxDYiU8N1&#10;pByuc3ZEapNuAAjmDgOoljkKLW4Zj+rHjA+gUnTsUZjxubRDwHdVDF/1UloOixucSMeoKB4qlLRK&#10;oxDrDTcuzhVESswYvXyppScOKg08NBZEOVx6UqXekI5jbUgiMWzbo93FpuhMCKNr6WQDW5WZE2Bh&#10;6XW1ajjn4wh/Uhj8VKVQxbODrWqeXN3heJnYsgR7ySZ+g47r8MRNDxeJCWygP6wGEAWNqL/ZcRMX&#10;ALtX9FU8l74lkPThe6uFrVnGjMxjH05VMg8kw+Hq3nIK+pT7Bp3tLbvjI3JNXcbrI1dEktSq1CFv&#10;u0hVWlD4gI7AQiWuluY4NH4/0SpRWTKNzYpwhy9qrNxt1lPv5hVT0iEbJDnGyhNw/2AodJbRZFyZ&#10;GATuU0RqkHLhT8kZNoF26kXh5Qrfg3dYVaG++gp3MCgplIV/CHLrb8NUzg8SNjpWhBd15c7UJY0Y&#10;THdE94nhaX1pkm+5ePs1rxIMtdw+KTJvns3v0t3MPSNozpD0d7dyR46hrsnKiiuHFbHOR83irwIR&#10;kdwrEkYK7hEB088BRpier03a5a1hS+ozyPLSYVEGBfec575deCWGKrMZhrx7RlBPOz6ErM91dILs&#10;Itg4k7C8Pix0z5xTw/JN5bw9fAhZhlvXn9oC52PZFPQ+7E93lDBT+Wn+LshqwNK1UeIdlfOSKI0P&#10;rK/5OkwEvkejhZ5zbxHdKIgD9llfPo36rTb4j8iArCJudPXwPQojUucOSTs9kvskydRfP92x3S75&#10;+Lsh97skgHzZSLx1Pf8KtTjROSCXYWKd54okATOc15YL15x5dWAenOQyMfJXVYWVm3EP2yW6rtNZ&#10;TxVyErUvP81gaFB9zapHGHwWQt9z5y33VKdKBzQ2NTZoUOrHFIvqBsGATI5qn9jNehMCKXhW/Wm5&#10;BQurkMnouNZwBw3IZLB2J4NM4Bv7jBDtBW4bMau8UWs8hCdWIU1+HlpPzhuPwg0tGgE35bWQ1Vkd&#10;y0QL+LhJCHKs8Q4CAGiFPnTMK7yZZ9yTtozqihQbeTFXmMorJQrEMMbMkmSkJJrOPbvr7gLZcjot&#10;WFKGet4qOnTewMJbfs5//TzxROsoSgoJN930/JaCZW741A5jqhNKcSuSwrocLdq74WzwwjnUN7gz&#10;m0GrZb97dWiqiNbqmgR2PdQ0jezW2DAgLzjdr5mjOFRUU8JYM8nGRolYy0pHMKehO5sKDyHTZaYn&#10;D16sbVoA8mmT6PXskMfea0eHE+AMsvxmPbcQBafGL/DdT6lRm2FdOubNuMsvuGnPNveOFY2bZ6ai&#10;u74ZkmFdd+4s9HDNcpp71li71RDlGiREZR+WYCgslIi8OzxTsidWfm6pqKynKzUYeeET74uieNfX&#10;gvHpi8AqQroPn615uktq+2kW0g9s//SY2Ky39OFDyMRkbGFvfGdU/4+Ko6tiUhJ6+/AZZG2OTfBh&#10;hfRF0Rd9lFZ0hX0MY4V2f3xX988gq5Xj0G3leSskxGkeLO4KWcHRftzvQkbzGHbbFbIUbTNmKVuV&#10;tomTTnaIhw/XLGOgH5sLbRMYoelesvVrXbG4Wj+T3VQ+hCzRavZ4Pc/k+hDfNGQf2L7PRK2HzvOY&#10;thepylt4m/1Ronv2Gvg5/00pzKWCPSg6NELW5+e2EgnHkLYoFAiRc63XIOuiB3Ebv1iGtRovXGTW&#10;hg9xOm9Xf7cjjQ5fA+WdRPtwM9I7ZG3tlkd67fbNQ7ldIqABXjqNrM+jZXSB3BX453BKnzB6zxmn&#10;F/ZOygfhMA9b7R8rgzZ7TPQmnSoi39XBLi3Hp8GpU2KGGO/D8taNE8I5vaGbN8eGj333ro1Ps5n9&#10;6F7VDwoIpmYE9uyd0REpfcBLdPZOBQMyYeXOZK86Fa0I8Rv6bWtkh5DRxzv14/as/gXcyT0XTjZm&#10;rSJUNrk5Srsi6FzGTxez40rlw4XD0r2yK8Y0alRq/ORukavX+4D8yP7yR8slNMdVMYEp6pLXYAH9&#10;RMxH1N6irpZrUrCQ8l1iqt1CqDyp/oozix+F6gu/egkloE/29fR0WG8+mRycPr/Las+NBLVG9d7S&#10;Kih7RfcPK53VH77kaoBVrKYEey8LhN7kakrX2PFIIDFYin2JiHgU127ZWyqQO9tRilWMHu0t1u1I&#10;LuEMRVZBB4vjpoe9oPPq/eYOB99SoetBQNaWE+/2FquxO8ZVxVa9jiQR9pCoUr0rSalPsVkzeQlK&#10;3zx15+9f7auFTqzTjQ+PUWIlufPKIbnhs+FGJnpbxe5t1kPIzMdrgwsidaaLu0jGhLDNieRZkqWg&#10;KHXKCYLruVJ9tcQ9LE/IXUy6OCMpkGMjezSb6h+mhXo/XvjIasCTA0QXS08KD9M5c6RFEi1l/Srx&#10;j6IXs5xul+2QzLntG4R6cIOkiCiYD9FRLduS9NUiVyx3r7ne5RTIn3Yudr8nammrnkwp9SCYmP33&#10;8GRr+ZtRTnw/QNg9EQ492lsM+p6oLSd73T1cVr5cUk1XlT0wTwo672A5EREfPANLV0ZbHhTwLUmW&#10;CJiesoUXRTWvE1i1CLCPinQHdZ45ZRdKjvMB4uID5UjNHyaR1LRKw0uyZ8ool22YY8vDEht0tFq1&#10;ebVmMl41SRFxdi/jqZfmGFVaeZwCjF91TjlfLUpkHiBlR1XDEuevezsDFkdviRORnNWbDcqrfCNk&#10;gruaioCcMfFEdKNHSEbMR+y2r1aJk8nDZLDcoGRle/bdQ8pXZzblClxlmJMi0lpTVL5TAqzBIjRu&#10;uHWpcOn6kO5qrNE4Kud6ME66cg0bEOpXGnnj2DdzxqXxmZ0zdShjRjJpF91/LqukptxwNVvPBqHn&#10;Xdr1R5Ssu7GcUUanVNWmTnvLYoCV64FRVhe2rvW14COQjmjeUnK1274lA9gF83QX1LyD/P2Y/4aK&#10;iTDuXXiVh9VZkh/b6S7i8pbmRBbZz3lRqJ09CYwIPPkwZRRMW1pwjeEw7Sug+ivnijS3LkY+xHI7&#10;oa5yNC4R9UtXRF3pabv0JZb7jXNCBOONFV6cVktaNPcB9wgbmFg6XpZJccaCri6UY2TnOqn+8eEi&#10;/w5/6dNbSKGBA64vpTeuj29xqbtrImxDtjpiq5RgS8Jk/Bf4TLscFt1VmBFxHDVInj1d7sDqgsUM&#10;75JuTj5hAaurFjMcSZkFuQrF4wKnUymYDr+0SXzniZYKqOKSq+zcEbm+5Mfqy7EBWD9uacSNEBgW&#10;dfk0mkiWi8TTDSAzfSv+m8wcWcLZ2s9yCxaBmdyNKhKQUw4O4t99qSjHgP1WsBBm6n74QQgK3wDb&#10;Sm4Dr+26jvph5ELKRNJSSK+vuICMUqMhlIE8aVO+0Pd2tRzhFDBqMYArbkajyC4rAtSRi191lLBk&#10;CGq5RTOR8Qgs1N6vjlAr8WrQkT7sPHDAKhFzBkt1z1htn/IRWAx5e0RU6qdOAZMcoHTQ+aDIJspc&#10;K1i1Ow1RzGbAeW/srThmf1VRxwIW95CRjPtraZUDmtw85SmS8kHKo4Mynf2xoFB0x7XLy/I4oiS7&#10;OqGNEBF4Wlp9AylyB01jAbAdDH0thw3wV/03J8Pde7REaI+DVM7Uk49TWyO1LR5HNB3ddgMLcHM+&#10;tpjak8LRWFS/8IPCHZjFjH9IzNWoumqBc5jzq+elLop71fGOxCyZ4/fPLYpEjGy4KiqiAcaCgwor&#10;EKerRNLaIDzarq6bqFW3JmfPb/kc8Y2VRcE9fa5JRSDd52RRKELpftWFp+hqyywXHPD4q8gM4HGk&#10;cyPriQ62i5pfQpWoijQ8fXySwFZV1CQt01WAH1WK2XZRe7DtosFGVVgI+NMqtujHHIo0PX/A3DJK&#10;AmRSpNrthmVwxHAwI8QoGlgycfLCgbc/5gYTBctMFSQufvPCjhTRySRBeoTBQXzM6vrqL3+YPL8U&#10;0sSd31RFmoBCXy34X0wo+ULATkwZJe2GDCu7h5N43Vt222hE1lRnNSTqFJXbe4v/POsjplc7ktWH&#10;3XvbiWaMskGJqbskxc2BCMQgqSslY5uxYzGKYletciRpZsVwyOm964NWN7P+iq3lbkmrbiTsU9E7&#10;0zHxqvR4cRENengdxGjySsHJDfmFHpNGGxdb0P+2fBYlzfogSYdLogHd/NLuIiMRTJ+T8BvWlrNF&#10;Oi21GRxgUxLerCVLBfcw+GyIxwjK5Jmj06r7WXNDx5umFG6rNBltBsGnZ3sTZsNKzpY1FxagZmr+&#10;LCc1yKRPiKc923v3f6NwWV1E1OIxmWlIF9wafTxWJzQPctpvMODpTVrWKWV8kmXThLiWZem+gbKX&#10;eYbiiOmoPdvPgVtMeGWlTDD5Dz6fVPUvblr4hI82qSSqNQ8Np57IKg7pypkmP9nKfLxhdZKGy9Oo&#10;NqlDyY8YrH96ukKKsy/Kyq0BJxiAZT00Dc0Pqjq+XiAyUTb6j7rjPr8eHaykL1SkvOlsmmFdT3la&#10;2UwJwU9t1zNOqoyP2oxjOm8qsKsiedofzDDZa7v1bGEOapImuLhSx8HAzFJ/v4lgUEeA006qOjU+&#10;oIkdTISDOS81B/goy2d1X0t+FoYOj5lg4vKy5sFuqGp3t07jOKiEK5etJCEOyYbNd/yU//ppxxGp&#10;5CC8tz69W4/Kyk0ZfVZmS1gwr7weznKV8hgzGQ6V6awM9d16djBR6s3yZZVW2wztyI4SXYy7wJwG&#10;iQ/egcnW5I6r8UF4/vo62dREAsddhT3TvsFV7Zw45h/TO/RnYOeXfdtiZcChbyy244NJYPXSAKkM&#10;jukTorlTfqULhrpQ4lqMYkxNO8H9g0vt1Tz4mv20IVhXVn8FlXLyukyHU1R3wYQ44nyYu/M6ERmW&#10;zJhpGG2J1Qql/gqY6r6WGzze9O4/Pciptep3DyaSwDwGn4C4/URU8yAMfemkPb3JBeQ3JPP8WeG5&#10;kIk0gEQCyRdLPeP0Juww+0UcSWYYnZUMIkv8b17nBBOn9hIuVoTfMpAz8spypu5g5XHScaJ7LeoU&#10;59hc1E/5b+772L1xsCe5VyHlO/hqO6dgOYWJYwP2wc6AOiFNg1yoFrLhDIfjTVyS61WjA01X0Qqn&#10;MH2CXWIj52difhMpX5jedCaGKOnrHKeJCEyaumfrHCeY060OENOZwHiySiTtMDwWHSa+pjyHuLHx&#10;5h6vc2Ipquqsygf+uqzyUIO1pd0W/mFLX3Kz+M4WZqU4+K+lIneX0vgv3/FT/hu0hrABB00PoTRT&#10;JmjIUD+1o0/ZB0mftNlV9cCEw0livyRxoHrSJ7lL7l6GJ4/2DZljAalmXHFS+9Y0FhXKFO2bFkfs&#10;RCswgwdaz26dM2V/w9aUdU6sA2uUzk8zEqZDipqVHpOjdc5vkvO0xAsG/8RLt8YwpsGuR53BnN68&#10;KKqoQDbvrqrSzHnFDU09FZv1V/K4iWdz1JZ1DpggNnOh+maP2VLHSW1BUmyFUn9dYV4sOIgxI26E&#10;LbAL22cNEy+WXSHc2ZitJM9wO9aJOFyK9KfP4ihXatJ0kObBbq4fwZzflP+i0O08KG9LWedEfeqD&#10;1nO0Kzbrr4vMGm8afdNZ2QwOKTAGj9aJrDFHxkxZIiwT0/3TxWM28SH8dOpMGVyvrqz+inVONsfV&#10;8zuZMlfH78RpSW26E0RUlCPVpqtjdzIHyWhXQtFEQ5OfBH4x7Oi6svor1jl6lMoC0o1c02cVn0sV&#10;iPiDSsCmQVZmmaVyPqL7O9xavgQ0HJh5Nx6aHEqu5Zyf8t98mr3OANj26d168DSajeHQI8lrnjL5&#10;Xb5JEpOaBNByKAibu5UGPjKGzyW/PG6W7vCUVKR9LLCRXXrHqVROcZmUohc9IEpM3kipy6u/AkE0&#10;DXc+jjJflhwUfOOulgGsEiYL2MnV/BoJGD7ho/NI9N/2hpIAqycQld4hJPy/a0L18OxyHy9+uS3N&#10;7JaKvHKMXPmB1QMzuZq5LH3NHYfvGL19Qpd1VsojHTPvuIUKiObb5vRT/hvbACXbbkcVH2kxfmq3&#10;nsm3xmVZeV+9CWZy2aEoIgfnjZu8WCqKv8HTJhZC1sjSU1jmfCp7pK6jdswwJ4aHypE5JRcc7tY5&#10;qb1UYyr5YmIhE+8mSW3xnE02eMs7OufdkylID1vF7ieY8yCm6KLPDR1yxLiO1jmJPuR7Wg3ez0m3&#10;IklOF+VNE5rsYZoAjPBpxWb9lcd/aCtkuuedHYZJ1NMeQiSSirFnmHhj7KVg5jfOIUzFMuoaLMLm&#10;8ldxk4eW6PlgWtr/IxZxvpv/AGtLywV6WfoQ/YMy78KsUelABTnNlQrlYcFXXNZfZqy+mwETEMW0&#10;yokW/Fhcul7mpHbBOnTlCmg/oiBpjYkh/ClQRdmwpjUGTCgz3LMdJs/7zXtWshxftnUvhjCn1Z+9&#10;WqyTBkkpi7qAna5zOinoG2tay1AS4U9L/HNyFWBeJ0kf4XYy+GnnIek1HQZMPpAdpjHWQQ3yz/ao&#10;etm1XTmCOWx6iueXe2qHpofzRuQ9TWdwabzOd8TyUAJRfORtnT6KAQWnizXCnqoLZszmlaKDEby7&#10;rNHSLE6IZpkHT632qPiM/fdT/ptPt1iswNM+T7cB1Yd3R3BeTWsKMq2GTBhyYdrnyCavQasRcCGb&#10;Nq8huKxlBxDBlk5LAmGLajjCfuQ2ot7NqB3C+gcoKZIxjwAOtYFr54n1zx/lSKU+SUueRQHAlstA&#10;iiohbvjDVSYZfALPURrU5iFDhUJAQXfzZIa+R54XvXZy9yoS64bjRUl1TYmFz0STJrVcpUndu+BP&#10;VkDJoYeyju+LplvzhCe9GAbDnOtg18Zhz8pJC2KsUOovS4WeDkTT9W/inkIjsCXthJ6J2USfjwJT&#10;ZqsHCcHegImGlwYNBRGva3IGaSBUj7SDoGsEFpikTWfpCK6BvCDwiDCxBJVno/OFczTvY+zrJAKd&#10;S0FxXXveEtBN04CmyLpv8Ri3ZARmZRVn6JJRymdjnXSeX9I6iIKrekWzJdyjMOIpTJyETmNF4OYt&#10;6F4n6iihqPgsPCtUpD6IRoeDscGE10aQ7Ai3SC2X+8DV1GZp4mu6hSKPDZVKyUs6TFwSXidZXzes&#10;UyUWpE1GNz22r8Acmct45rGAy6D+UyIBX3icsrN1QkOpmdFkEuWvfBbMpu9abSSrNgOV+zJ0kt8y&#10;reMM5sj9JqMJL0mBCbtNDRS3zFJiQEc18yuC7nduapmS1CEmNJYCUxZPSEm0z8zu7/upfPrALR6m&#10;O4WgTczkZ3G910tHya7HS91IUybBos1gFaROp9K5MCyPcEv6Kzw9PgsRRbTBSyHJ2RkHaqNRpQeZ&#10;XyRu55sw4z3vM68PTgsA596qDzaVNHGm/ZT/5tO4PlIi0oMubxpgVX5qx8sVmE8ex3UbmVPQ14M1&#10;ZTRp9kWVoowLYon1UEBwI/ZGDh6ei3yTs1zOBM3oVV8ulqJ0g6oTcuEUPbNykKyWvVXh9SZWlPwf&#10;eJe/sPsJ/JT/9qdJrkgICsQtGN/iEEMuOVLjTYWvoGvYl04/n6ypM4IVGs9KCwL++GwSWoVSf8U8&#10;1YQ+FU+SCHSd/cQ/2UlHrMhpzIsyOkyoNAUXOkZG545oH/NGGnPbGvz3kbXdPwshJaNDxmYRXx9U&#10;hnViFa9Jx2pdWf2V6xw1bzDvxUqaK+2glWrbQ7n2NuI4V4r+qTzk6PaubK+p0Sn0SUUl1mJDAhx6&#10;ufJAfqh0BmOkpfS+4LZSHOIPl3J8kF19hj5LjSbF0l6Vv7nDIQE5hYy1b3h9aGwx0wopCzpHbZCt&#10;qboTXnEXdfAi+e3HOIRbiSW0zyLaquqpY22/C7ZtlXu02/NtpaovPsq2Uw1I8gXEM3W8OU9jxX+D&#10;phSmtRX4Ru19l6d3OIR+IIW2HvL5OLUzDrklCAMkB1lbOYy4UDGHYhBPf5zUC01sYeK3dx0WYrnS&#10;IW0cMcPzsyhwrSbC5w0t+/vvMmIBd3igIy1YoRrRoXGc+MjOp2SNfNreQmXXn+AQgaxggmgCrOta&#10;rYlntQbeMUj0p+pmlGq4qqUpFzmzirO6Gor6IOwGizYqXdj6If8NguA+McWKNDEyJPr9t36owolX&#10;UBokEeMd3cE+r4VBMj6T33H2SrwI3wJyNggCH8xZbQnb4YoZGYarVPJMPTe8gWk2w6e7oeqn9utR&#10;749AGAurOUUIXaRYDL5msWWtiFTn6lPb7JNXYdRfOUviz6+hG2GddqDlQHGE4YmxI/6oaRtgWKvx&#10;3hSSqCDqrwQI3iRiBZCa5qLMyAEo+3g/hgywmg5qDqiPjpqowLHHeGaspngD/DfnBTPsHRdG7oQf&#10;2i4F150SNdt0E+kdPxQ+ofUHXnO6Y4z0lVS9vJFHrEgplYqFCCDqfaV2tfk35yAFpxxrkmh5MfkU&#10;tHiEvXa7Z7oi4XPPUDsrIsO5TQ3nw4X37/H35JQ5YZl8w3YUZo7VjfYahPk9GtuWFvYQ6SSUDPNC&#10;0Yh9zkJbARpu8YKS0sx7sdOY96akCqL+6lR1eXGQwfgou1mO8wTvgS/7w8fP70M0/PH2yy/Nq69/&#10;/I/PX9LD//nLf3v/8bd//qe3P37++OHXP//rrx8+tB/vfnn/2/t/+fDpxV/efvjpq7fv3r3//cs3&#10;X2no7Yc/fnkb/5mocOSFQJef/Ub7cPnYh99f/LWRIhv/7u0fP33184e3X9q3fv8ogCFZPn3+8l/f&#10;fv4lvtzej7X+9uuX958s3vj4X//4/OPnP/7t0z//k/71fz7++f/926cXn758+JePTBTkv/393S8f&#10;P/301bsvn9qO66m/fv4jHucfL/7224ff+U9/fP7pq1++fPnjx6+/bnN/+/kff/v13aePnz/+/OUf&#10;33387euPP//867v3X//146c/f43K8LL9649PH9+9//z519//899/efvHe1ah77/7n39hEr/+GWaF&#10;avH729/e//TVv356//7nj59++/FFe/IFtCL0vf/bF7Cv9fQX+zf+nWUxooFY4dsf//bzp99efPr4&#10;RWIYRbfphj9/+PWP/85/+OqF/vW/9C99mfm++JscSqg8abtyI2LklDW4L94xjJes1Va8gzvAY1F9&#10;G5YCkj7z7v8Omnj7l5jr2x//88+NZvSPXN+7j7///pm9+Q9w/vNvH97+9NV/+fqFnMJokC/++gLt&#10;lFZXKX4uL/3v+SWi36Qrf/fiF15SKDw51uWl/9CKByQk0quXz0OaXyLLFoPh9fOQYGgFEkt5HtL8&#10;kiAhK56HhOAZkFSu+f0B9uaXSG1Tr8HnISExJ0gv6Q365vk1zS8RQ6TTxQH2OOcDklq6fXewT/NL&#10;ilai9j+/JvTmCRK098MB9uaXjtcEy58g4Q99eQBpfol9IoR8sCYE8IB0ShHzS8cUAZcYkGiBijPg&#10;eYqYX8KswHX26vl9UobiDIor1g9IorwFLFx4J7DmEy8GiC/3+WWpcL/PULDwGBysaz7zXP9JMecB&#10;qPml1j0QWvr/nJ1bkmO5rkOn5Edm2p7/xO6COyIT8P3QqtPVPx3RKFraEkRRIHkmv970ZFOj1xCm&#10;GhRpMilYwlTvem4nOODCVIMwRRLpS5jqbc91izC3GVaj2MKwkqBa2tX9fWK8eB5ljK1GaWK69tbH&#10;VkL0Yg4bhS1aJ3yJOezNTz0M3vzN92qUn8Pe/jw3pRqkGFejMi6Spc/jyhvi75aM+0M2xdnWoMga&#10;g3XF4Xjr7c9bLH1vBWkMisdAKgo9xbh6/0dOzi1ZjKtRscWxKmw1ARAb4IMZW43CFv6ZsdUMQGSe&#10;I/wmxtUonu74XsZWMwBTyC80a6NR2EqDUzGHzQA4qMgcxJpPivTv6s0rJWE+YasZIJ0gKAMo5rBR&#10;2Ep3VWGrGSA9K4iWC1uN8raaASgyArGZ79UobMHzYn8laPI78xz+5AqINT+oPOxTauM8hxSjaVtE&#10;c76EVz2o2CJkLWw1A6Q5NhH38/eKvPF3Nv7by8ZWMwC2CPIZW43SayOxvN9fSMCVtSHW/KC8rWYA&#10;Qn/oXsQ6TDz19xdyb0qvH/G9mgGwRTTK2GoUt+Fc+4WtZgC+F1FZM4eNwha8ITgq0vTf2WB/cXk3&#10;thrlbTUDcOnCcTBz2KhEFJDVneeQ57waF5n33G3O+2tQ2CIsIeYwcaK/OcTdiGN+jJoMinUIRxlb&#10;zQCoO5CmG1uNwhbng5nDZgD8KHQQxlaj9F7m4aPmkHc1pIViDhsFH+LciL2c55a/70UYDi2EsNWo&#10;VDCggpBYh80AvE9deIISthoVW9RMF7aaAXB6qdohTDUIf4jHc7M0mgB48KPgljDVIK7lbz/veFdO&#10;wZnfr/VfEwdhqkGJbOB9nScw8f5fU6Sj8EZ+NjUgIgC82Ik1mPSeP1My2DAgHWzI68evKV482FyC&#10;CgeFsIREL+FCRW1WtpIT9hJT2ChspeiW+Fq9+cmvYEGJrZWSkb+/MJnXSBiErd78HP8kBpo5bFRy&#10;3EiTEbZ68+NC8eQv9nFkBz0uDgZBGUnR+UUlTZAogPhejcr3QgguxtXbHxkV1yjhXucN8/cXZh1S&#10;y1DY6v3PKXmhCIAYV6Nu6LeIAZxt5cX/9xfyZogCQdgaFLY48MQ6/GnaIITKXV58r0ExhwQpxNqI&#10;yLDGlad7M65GMS70u2ZczQDJYSJz9vy9oub4/YXYQlAqrpRIrf5Q5DIRKhe8MShConhDYi9HvvD7&#10;C5FQ8kovDspBhaNgRLEOmwHI80WkLaawQXGTEQsJU00AaJ7yvnN0eCNB+p0LzYaRKP+i7Jk8IH0m&#10;k1fzZwpBPiF2MaoG/edpiHURseLvqPCfUBufTQ3o7T9xuB79p6jn/kwh6/wRJ9eA3l7hjzHVez/d&#10;+8zdBKHH3+97B+Q4Ws+j6q1PQgvVAMQENghThKDMt2q+4JKWe/VxsSPS7VHdMGVG1XSBOj+h2rOp&#10;BsFMiNDMqHrjc+vPq8vZVIPYV9gypnrjU+RBhZIj9vldttrHSLLIL+rd98ss9gblyMqd+rwCe+Mj&#10;kKbAgZjABpGgFE342VREXn+jksw+IM3sz2aLt3BUnPkDoiJm0sjFqHrjp+WSOfKRmf1NBaNKXQlh&#10;qjc+SXQ4rOdvFQnw76xjCu/dmOqN/19bLWGqQUxgUizFqHrj62/VIP+teuMnVmXUOs8G3Yg7kyon&#10;RtUbPxUmTFCX9Lj6Vsn9MMGZ5C7+fmFkhZz54ls1iLcPomLCwY2K688Uq9aE4AeUvHX0N+cJTErM&#10;n6l3PsB5VANCzZnXKmGq2cIui1eD9LJIivzvqEj75F4sRtUgshvJxhVuTATEY+r1I0w1CFO5ZIkJ&#10;7I1PsJn0DWGqQQjUqdUgDpEklNWoeCAwE9ggTBEqNStwNj6dPCIfOToXSan//YEkFX1jT8zg7Hze&#10;FF7mRhyN+9givUjYmq1PgZE855zHNah3FphZGU0YvCnktV/YahTzl3yE87iIS9d0pHcamcxnYwuj&#10;lA058WIWUQaNNUKSJs66MPb/W65ydNPSoPHvU1+fBILYmMePtjCsEZ9RY2saoMp3algaaw0jk4mC&#10;R+q7NROkBhq3QmOtYRxhpNSrsTUZUGo8kmNjrWF4HEiWxdGCHqm/W7LWjYO9sKSdRpAjVkkTQiql&#10;O+0aObR/iwtrjE1cHdA/FYyb10uFkxemnV9yvsYacmalKRsY1mgWYWZyhJ700iO6ZlbJwLiEcYkw&#10;O2CknixkStmZ3T0wbpfEvcwOSBbT77GR2vZc68UOGNh/kS81k00KlGciI0dZaxjxAB4q1Uw2KSR5&#10;mUKCZmwNg35coIOX655JQrcJf59ZeWBYQ7yhxjZc8sW5+CVcOiR29SNRYrNK1HdrUiCLIn2uzNga&#10;Fmu5EJ+ZK/ndf2syAfcfo1seGDNJWEvN5HAJGVXkEZixNcyvktF/vgOy5uL+LiT8OyV+B4wClN1N&#10;KE2ECa4D87s7FSN+fyTM9VCvze8eFr8wz1wpyfELg5XJADVrcmCeldNk7s9acjLNEyYdaArmT5yk&#10;0Ze1pD6osTXMn6ajBU1tQMq6iB0wMCJ/VCETb4spZdBjI9xgAgcLwxoROcMlKf7TM0kRC7UDGsZM&#10;Um3KeEHpLVjW0mZRfbeG4XMRLDNjG00oHh5vVoYnBxZrJMYKVh5VKEpXHg0MTw4MayiUzUyOLpSF&#10;RV0xM5MDwzPnjqOsDZfQ7o/Cl2IHpJno7+fm1pG8dzOTTQrpm0R1U2OtYal7QT1HY61Jgdtienka&#10;aw0jUsdNWI2tHYw0e6BogbHWMO6mrBJzdqf2xu8H4JbPJzBe0MC45VPmXI2tSYFCDXiGapU0jOjg&#10;k6bP5rs1KaSBABJHM5MNI15Cao8Z2+pEqbOi3gTTJuvvA/ALeVNQ1jpegkRHaXTopdjGKPrgNkCq&#10;6/4uEh6oqLUj5nFQ5L1S+0/E7vCNx1gawBljjYoxuFwskZGYkmXCm7G5mC6M9U8wzlgbRsCaSlx4&#10;V/X7nX56O1OTxdBWOgX9wby1gWFNPR1zOWxrhAGpMGu+28Cw9lJXjhR0+Rvbu4yLIcmF+ZkcRkhC&#10;lwoojEqVdC5S6YybsOLRNLP7NtttYWwBAo1iTa5+FAmT0oKk2F59gFSQVDtgFaSUmqSGplglCyMx&#10;Dr/EjK1JgWokKmfiXR2x1taD89dstxGREnKi1oEZ2bgkaeuOoO58wU/5l9/fmPI8RmzFZblQJBjT&#10;iFBN4zACeX9Kh39d9SmuHW+VZmjDCFhjSsxELixfTVlbIkkDJ2VtYcmENN5W2pz/fjY+Nq6rsrYw&#10;KkGbVEOiFWONIl/mee8DRpkwLqbiu62glNCkkoZSRLd/JNb411hrl8TP5OhXaVf7wN811ppIkpnv&#10;VslqUYlC0yvbWBtO0Ptt1ah6v42wlLOGgmhiuw2Kwg0UCTZua8q1/m4AhK+ZkHOEd1AYS6FwM49N&#10;CRjDbzXGGhVjRHiNsWYEamuh0DXGGkV6LsXdDGuNKpWao6rUC393Tf4Nv4KXKTGykZiSlUoNPzGy&#10;QWHsdb+as2ZEpvjVEWecF8igUkaEcIcZWZMIUhoKXBpjjYpGkkwCY6w5hLc97mzGWKMQS1Gj0CyQ&#10;kZoSoFLZ81BGL5CU9TFiYmagYF9ER0hOF9+sUdxq3tLqs+eT5l9/DPJiGtU3a1Suh0lOE8aaC76S&#10;P6++WaNwjZkStUCaC3g2zi1PTGOjcjnkGc2MrLmAHB+lfrxSrvZv8v1NdGSnLEb+iJENimm8xVk6&#10;f7MRnupvNij/zUZ6imKCjDgzsmEQvRpHfEo01z3ZDyp6N546zTQ2F7CnCY2YkTWK2FlK+xtjzQU0&#10;Y6FOrzHWKIwROzBuwUhQU1VdKR8GhTFikGoamwsobEs014ysUf/wzZoLSEci5G+MNQphBvFONY3N&#10;BV98s2/j8Kx89Ubba1UBaaSoLGB+oxjZoDjOyMI1rD9iVDKmcCiMsb3I2MNzNKyUWkDFaowtg1Dy&#10;0aQnEN8v/iaOTu1/Y6xRXJroC20WCHUe/w6LPBEoBhkUVy0cHmWsuYAqgVw/zcgahXfFS7paIO1N&#10;UM0EP8kYaxSV67l7Gm4cWSraNX6mMTYMwvvrxcjEeSSpb4aynJdsY6xRN56WWSKC9dOB48+V09PY&#10;KD2NpBmUsXvS68Q0LkovkHcB+t+R/ddF4zyNi9JL/10e+c/Yu02IMTYMQllolbtK6LunUV5zF6Wv&#10;udx2yhgCDrKN1UdrGEv6gkjlvBzfdat/5zHWVLxgYbGmEvp5eZuxQav4E0d3/wNGFQD1FpRubX9b&#10;jVd9O5MNI1j5Tpk/uuDUDG1rXKyVW7ww3tkJaguC5NVurNFFxcgGF0a6BAevsbaaVGrLo7AW321g&#10;vHxTgVC4j7T0mrFR8dz4IgvzO2A1qag2KdxsxjZUQucztF1iv6UR3N9+o83E466sDQwNB921jbUm&#10;BZ7iKHgmrtcErvpHIv9T71x4jA3DzVWBzg9YNjf3yfN+W00qJU9SX+HMJQvD608tJ2GtSQHFAn0F&#10;lbWBpQu3EeFzDPZM0nmD3DoztoaxA5hatUqWS3igMWkokHf9SHY2XabEcxD+RMHQ7JDkacY2MHYb&#10;i1QERvjfxhpl5NG1nFfJwJgPdo6yNqTAiUN9PGOtYZw4OAtmTa4mlerOMKWx1lzCXeN9PT/vgNWk&#10;Ev6FhYy15pIrVzYVhOQ06+9Gay8GZ6w1jFXinrGJjY41iuua59eF4cuQSqh2wJBCOoC779YwOvml&#10;rbVgrpGycieiUZU5cQaWsVFTxlhrUsilSIXQOJrqA3Bjp7+tsfahSWUlm2KUNKcba29RpBjbhyaV&#10;oo3qOjWwtFAJ7LzfVpMKiI0qdsDA2G+0DlfWmhTIS5BcMlJWzyVb5pSMKlpAmrENl5AJiv9qZrJJ&#10;gTsOCe7KWsN4x6YBibK2XEK2v+KSe8OwxnOB+m5NCuxuuumosTXsv35yar+1g5EsCESY5rs1DNoi&#10;rVPoFLma1DZFA54uqsZaw6IIgLzEKvnQpOYUNvttYJzdL0J+xtr6JVRoUTM5WlZ2N0p1s0pWlUpA&#10;mJweMZMDwxqPL2YHjJiV1Y81890GloAr4jUzk00KeTZQb8wsp1pcdJZNz0djrUkhymUWs5nJhuGZ&#10;4yurNdmkwCHJm6qyNrALsiST+Mh+rilh9d9Vy4VPWCooqe/WpMB5Q0Nx8UBKotf8SPQtbiabFLCW&#10;dxHz3RZGiTzz0IzbOT+SDs8mzfITRllIMnPOnsLKUsmBSKH88x3nA4ZjYt5I8Q1mbKQGmhI4HzCu&#10;waraONmfbY1O8LkaibENDAePChVmJpsU+I0QrIlPjgqWpwC2m7LWpBB9da4PYmwDQ3FLXREztiUF&#10;9g1kLqwNjOwJSMhYGy6h6nDe6oS1gd1I11Pe69RG5WqUCpjG2nDJ+13WsPIIWjk6EEOpmRwusUkv&#10;qCtqB2Dt7hrGDCwBq2Sxn7lklKlcoNNGVszkwDiE7ySDGmvNJVijpZDQj7MIa0py5Lsb1ShT06bZ&#10;RQwHhggiCloztuYSnCeSA80OWEHrHRGKijyNNBU3lMLR6rsNl6TcjZH1sS/rA3BZeamE1YXh3hOQ&#10;Np7C1EtNIQ2e7cyaHC6hhyOCQPPdmhSuhHRydJyZayut0k41PaTEfmtSIKpMOrqy1jAOHFduhYr2&#10;/d3IIOWZVoxtYFij3oe544xAFaeQx0WzAwbGdZ0UUmWtSeF97TMiSZ4oakrySJg6Refv9mgHA4kg&#10;JYDMdxsYbgmlm9TYlktIflen6Upb37XszA4YaStKfDx8NbblkgesoMa2XPL8iZbzvN9GEpv3EffW&#10;MdVUCewTjzZcMjCutOQMG59rqrBy4sDmxlMYGCfO62mkJRTLrKWc09TdqAaGNTrtGg9vlKqEbLkv&#10;mu82MM5uetkZv2Skqt7nGhgE9O5wct7do3Dluv7j7jgDI8pMOSvzkjliVbxX/EnDkwPjuKGDg9nd&#10;z+YSPC42t/puA7P6bp7Nak3m1pen5PPuXhgNiIhFCFZevWoitkbmisa6fyR0B85YGwcD2uL4NmMb&#10;WHqymtIWVIvrH4nEWHXD+IRRIsHUyLytZBWHMvQqvltTEGEWkn+Nh/ehWX09VTMnuhX1lKBl4Sos&#10;vttIXRPDI0ImxjYwtimkYPbbaF19xHBgudK66MyIXaFX7s9qbOPOpNiH4pLVrUIlBJ/MTDaXoBzI&#10;45b5bsMlxJVTE+a8JqfeKwcVGQQmqrZVWJMCpqIzA/Mv0CN4TU1PbhBmbM0l0W3wBcxMDpcgyVVl&#10;O3hsqP2Wax+PK8bakAK1PiATM7aG5fqgShMSHakfyQMVTbnFKllY6oLxtnIe231KuKbJWx7lj2ty&#10;YehQX7TYMdbmskLrUJWUft/Kr98oB27ijkMIoWfSW2sYF2hrrUmB8Dw9YkXs9T5yWVJy7zcTM8c3&#10;m7E9AzTfrWFY+1LRUKJhaw13Uq2ShmHtmVoOR++VfTLW0DyZCMbCUmUTX8FYa1IgWklcR+xuml7W&#10;j8Ra7sLGWpNCrH2bvmpw/lqTq2QErHihZPebsQ2MsRFVM99tda+QgqpvdB8Yq+Sh7gGUwagpgbmQ&#10;/Zn9NrC8o12MToGSV2uNwkgix3lhsZaNc94BK2AlQI+TJ3b3wN7WTPEOIg87tjgmxlrDsEavELMD&#10;VsBKMw5y/I214RK8yRz5YiaXSwjqGCUqKuqaEt520feosTUpUPAGnlRjaxj1Be9KY0hufv3IlNeh&#10;vZiZyYax32ifJCIYxB7GGiok9d0G5rlkBKw8vqKfNGMbmD+7p4QrmzRxbDGTA4uboEpcEEaemUTD&#10;bWLmC+MnciqbHbC6V2JxOEJmbO3OUIWCYIRhrg/dK88xJsOU/NWaEtJLSco2++1D9woDsZTP3uvA&#10;SIwkPql2QJMCBwf7Tc1kw/DMSZERt0XypmpKckxFMC7G1jBWCWEdcw8YASs7gFWirA2X/OBimEgv&#10;z6szNgIhapUMzN86RsCKw8XYDJcMzHt4I2CFlTkYzSoZGKxMbR6zSkbAmgbTNKYWq2RgnDgkVpn9&#10;trpX/AQiy8bacAl1sFQ+DlMwq4TLqSnjvTBm8qVyxO4jYOW7/RA3N2MbvwTtHrEu4ZdsLVZErzRz&#10;NdaWS0gFN5EnmhjNTGZS1JpsGMz1lpSefa7VvX5f70qJSqyvfiQnThoMipkcASs8yXczYxtYiroR&#10;fDXWRvdK9QqSH8R3W91r+hmqu+kIWIkFcQaYVTIwrfzmSbA+gNZiL4wSilyNjV8yAtZoztRbB8nL&#10;9SO58nEKq+82XEKOPM6a+W4N09kIvEHWj4R+XNbWwhLppZSWWZNNCjwlUzFYrcmGwVqEJ9V3a1Lg&#10;SRKDak0OjNb1SZk4c8lHOVZm0uRREdfqD3Bhc6uZXN1rOteYbATaibQ1PC4OVDG2FbDiOxGNE2ty&#10;YehXqZBirE28hPYWqvw6bsiMTaqj76t7ZZmotjAfMFvHjyts/0jy7VG5mZkcGGTiYuZbkRW9jYuG&#10;LiwVIpXP9VmRlTd5tUqGgmxBUB6leiZ5AEUeamZyYLZGM2VzxxpaYHXHWdiN1z6j2Ef1MtYQa5qS&#10;Zh8wBFeZkjNzrYCVJaIqf0Gm/SOxlrJawtr4JdSkpO6D+G6re8Xr5dXCWFtS+AZlTpzVvSJDSmN2&#10;MbbxS7iapv3s+Sa8ulce879VTGEFrMgb8GiMtQ8uIdiuxtYOBtne0IIa28BwuuiDYmZySYGbsPIn&#10;Ry6bpHyyaY21JQVeZEyeMAVcegdcuaqoSO8KWPmJN5PXQT2tsZZHEjW24RLkRKrg9f2jmmvarpvd&#10;vQJW3kNTcPy8AxZ2IYYNKZz32wpY0xxVxYIWhgBAqaMpxtIfgK+vmnUtjKv6Q7UX4XGpreX2oPbb&#10;wIhOYk3N5JACkSBEbua7NUznLaKFnrGhwlM7YGDcg6ngY7zXFbAS1GFRmrE1BUFclEYzzLUCVs77&#10;p6mDQaZoTQk3YbqIqv02pIDDRajXjK1hMHI6/5n9NlxCCciXiuGN7pUIBoe3+W4rYKXuEqeAGNvA&#10;yMahnZLZAStg1S9iAyOCjWNuZnIFrN9kk6sTZ2AExzinlLXhEv2SObpX3hZ57VPfrUmB9262jnmB&#10;HrksPhD9iE1UbQWsPAa4N+GBYY0nKrO7V8CqVUgD4wX656lO02eTAgc+WbHmtjgwAnFUR1dja1JA&#10;F0SjTZEjxlNuM1e+m9vdyyWxpsbWsPcqUdZWwPqeSXO+Dey/mRQ68/sIWHFlKJ9hmGtguJPMv9lv&#10;I2DFGt/beOYDY2wk/xguWd0rlc7TVfLs4Q0sNU9ooSJOnNW9al3QwFgldBk0O2AErOwAqQsaGM//&#10;D/aOGVs7GP9grWFRp5MiY6wNl/hV0rB/mMkmhajHnFZtda/vNanG1qSQ/abyFjnOmrnuSf4RuUa4&#10;EwUjpsP7p4g8LexKJFBV8kQyP9ZQuJmiuQu7cp1T2XZcM9Ya+hLBXAuDuThNxe7Gx11r3KkEcy3s&#10;ioT7B+fpeFvkHFxruCaCuRaGNV5ABZfQ/nOt4ZeIE2dhzCQv5YKVKaS81ujQKe4BC9NnAPtyrbn3&#10;7oXhBV1ULIgS3WONMiTmxFlYrF14bBKrpEmB2UeJqtZkw/Kupdq2UK/kY2wqZr4wVgnt4ISvTFnY&#10;tSaZa2CeuUbAmvgRZ9zZU8DnqR/Jk/wz3efO3211rwTar0Y/yYdaayQbqZkcLqGHmYrhUcx9rP28&#10;VEOmr9W9+rE1BbFKHqhFzUwOl/zQfNd4r18jl73SFYj28sbacAlyA3LszSppGOm3FJcVngKNE+sD&#10;UJGW1WXOt4GlARR1mc3YmhSwBgWpsTWMp0WeNs13GwErL1TIJw1zDYyGeUQwlLXhEuvh8SpbHyAV&#10;6r5MpWqqBRQsMQVVVWph6IJ4zBc3KvTJY41onNErL4yxcXirmWxSgCOJvppVMnJZyA5ramxNCnlE&#10;UJkWJATUlBDnQhqqrC2XULjYZKQRIFlrVHQxXtCtSSH1mqS1hjE2rJndvbpX6pBwDgvmGpjnktW9&#10;Uh0qourjvZu11DNJ9RgSXAVzjYAV5iJHyXDJwMLkD7UmR8CKNSIfxlceGD4X8RI1tuESfeKs7hVF&#10;NV6XmcnhEspSJBx9/m6re0XtQBqRsTZcos/ukctS84SHOzWTTQrewxu5rPfwRvfKj2TvmIlsKklx&#10;KBPl+hrVK7YQjBtbTSTYSqrj2XMdzWtsqUvwoLCl1LzUZmo6IGNUOSSDInCX4s/ncX0IVykpaDb1&#10;oFAewavG1rgVybkyVDxiV2o0qe7w6OR7DklNNYnIi4pH4cbV7PHuPCqeUvDY6xc+uVGZeCRlfwsV&#10;W6bIxqKw5dbhVzMHD1nyezUqc2h0MlTR6nFRHc6tw0Y9yPtQPsFUdqUOkdtfg3qQL+jWRt9leOpX&#10;idWcyTUb2ErZeLGXlzd4wFLrsFHYcremFamSKKXCq4NKcQCjbOW1qmaDsg6p6nA+nAeFKaUMIP7R&#10;tn6wZRyBQcHyqmMFWadt6/EVBhDjalRGpdbGaFqpB/dl5BUEv+sXYot7rliHI00lIc7t5UH5OWwG&#10;QOqg2oai3atx+bXRngNSE1Ra5ns1iuIDD0Q75728olQiJ+a5kDe0HlfcL+MDrJIVCjBCVtL4xxbe&#10;mBnXClIpVaquLIPiopO0tPMcrhw1hdyMfzgo8gPS/kfYGt4gqqD210hYtW8zUlSSMhEUiXU4qMQv&#10;1Lk8+lW2P9EaY6t5I3X5jQ4Y0VetKPpsR+1x5sNBkdGRztLiezUDXLkFu7UxqDyYqrD3aFCvvHwa&#10;XTpXjJ4OmO1pNFKU+BkYdWvUql9U7mBqGpsEEspRbvboVq9oiFIC6fzNRoCK26Yi3gOiHzJL0ezn&#10;kZ8yG8q9GVCam6l25cgP64vRt1a5HAO6UhhW9fXgyGpb+MtmOw+IknlUb1Dfq1kgQhmzEKdK65VM&#10;ExfDHNkpEjgVChgQOV08UZtFP1pVUjEepogjrx818yx6RKfm0ryaU8QdpkIrt90xRtNOHrbFDhsW&#10;SG1jc4OYAq00d+ApSpSUI9u1fyNcqlycRVFKP+VBzyNbwSk1gVSAb1GItvLOLIzNhQUPgke280E2&#10;KlV0LmQqGFtNHtw7KH5hbDUqzwtq4a/WlCr6iqkGRbMXqpeacTV5sFtIDTXjGhQuuvPeVmjK65p6&#10;cFwUN2AllyMg0uueI8lUP/tAsaHRNJlp/CAC1fCRJ4H+iZfoB5WxoY/LFR/OfLNBaW9garJSGSkZ&#10;UmKTDelcrJ+zGlNL+R8o68GtxDQvJmZki9K+6SpM7Z4elHa6V1/6jRzAcNWg9GVi1aUpuaVsNX/o&#10;S9JqS58ICNQH6+uOvvxNRdUb43KLozlHX2q3DKsNQgyKDkUuCDGqUorcfJuuFtSfKqIicAGZClIc&#10;TenbllobTR3WFiV06hciGohw40hTiyL3kFpU53F9rwxV22pvJbaMTI2aBDUubs/crMy4GoVMk9oG&#10;Zlx9afn64auLQCmF7+oXYourn7HVDICtlLMT36tRPDvHCzv6ibzR1S8kKMksGluN4jksT1vCVjMA&#10;gV2CEMZWo+50tSZzTdhq94EwN669sdUo5AW85xhbzQAI2qjhYmwNiu5AhjdQi9b3wq1X3eoXlS6h&#10;/MLzHI7oFLeefDwxrkF9sTbUHI52NDIGUz+NHKKaDf7ryySe8b5UKPIuIz45769BRfxj7kbUiipb&#10;JDkrjeSiCMYkq118r2GASOYMz4/WlI9FtqCxtQxAZSuz5kegivQWL9/YagaIWIivLL7XoNJnRNlq&#10;BtAcNdVVNUeNWlTz/KA0z09pVa6kd6Oe5dW3V28KpgmpLtUsCkXJWPq6ie81KErBprbCec2PTvSL&#10;26+pFIWHUb+Qa/2FqrbCVvNG6iMYnTpv9GPrjrjU2GreIKVWPVKR1d226PpnxAio+wtFN+54y+f9&#10;NSjSGFI/Wsxh8wYyawpKG1uNosCBEj5Q1aPHRSzA1HZcFG+eqmwlyuuypc/lQZGLpUquf48yFFtM&#10;vpnD9Tf4XsYXHV3oHT216Zv7Pah3kouQCdJ3qucQqbhah4Ni9VLnT6zD0YSmO6apfEvV8vqF+K/s&#10;S2NrGOCd0Se+1+hI6WpNoUBjaxmApABzTxkVKbbQaBpbzRt34jbmmQ8d3Mzhi6RbY2sYgCLAPB2f&#10;OWoUpMgDVKNQpqx+YZIUlW8zKL2XR0BKfiRPdmZcwzbhKLXmhwFSktr48yMg1dw7UtAIM9z3Gn+D&#10;M4XZOJ8pIwXFj7qY6ge41P2Vc1aaORwpKDtFvZQSPm1bKVCixtW8QcLfS90rR3aKH0UxOTOHzRv4&#10;hxQ2EetwBKRpKa04agWkVFxOaOm8mReWe7aaxCYOZHEP1cmMq259MQQuqlg8h2OjXvnOhqYWlna6&#10;hhJHDYomEWdKTWNzB8FKlerEcuiR+W82MP3NmgYoBET9XcNUUyOVS73Jvyb61wN7ZOkbWwPjiynn&#10;d/SgFG+iR6Sy1ezB4xS/UezoEYT6SRyYnsRmD97cwotiR4/6FBpQkYcRhEbEoBJBkY3Vdyby4GwN&#10;C1wYliktRSp+26KQldnOIwjlMZGHFbU4mnKeETSbtTEcQFta1UAAmUONK1Xo1biaAigX92PqG3C1&#10;blPv9lxnR2D0oC+C0upBYFBoaShMJKZw9KAvFAWKfAeVrayCo6MHfaZjqDmcB8U7uAuOrh6ULDRT&#10;VpxCpPW5yNMgFdnMYdNGwuZGzcybbdtKFxHjB4yKlOpfeImCoQbF2x6FEs24ev//IBM0CmPEFDUu&#10;LgJMh7HV+/+HS7Ny3LYA6v2mHkgpilu/kNTShwqoDIrkY1Wt6ns0pFTyQFhvvlfTBoXEI2w588aI&#10;QdM/Svmjg2IKVUctUuJqDnkeeagA2KCgUBp9inGNGJRa7EphTLWb+oWU2lH1milbU6hvlEjqUWVQ&#10;FPpXVRF5HWpb//VrPt8fBkXwNgxwXhsjBuUiFxmSsNXeBkeDqgvNQ1SPi2C7EYws6sYDqckKoyRh&#10;2SJyQ6KhGVejqEGQ0L6Yw+GNH/SjylajuDPDiMZWMwDJU6qgGO5PzQbdXThija2+p6BNwRk1c9go&#10;dDrkegtbowN9POmRYNbhoHCV6cBhbDUDUMPEPWiPeBRtYMp5ntfGlCp9EuRQPD+oK8Eb9aiyMlAe&#10;wdVD4qC43JDIa8bVDEC1IBoPiLWxxU1z7zUcNSpQyn3TLN7YarbBFXUPHR/SUZwUFUUc2A8f2ezl&#10;1YAm4GPqq9AEoTbzF5kuRjDyUZ70RSzLbOaBceypYPbqRnlxSsvW86EyMCozqr28AtA805kcCPQN&#10;NYe4BMrHXv0nDceoZCTGNTDinOoKO/JPBEhybQzMro2Rf9KmL09uZlztpkA2JkuAIG9NfFpwKlHx&#10;wsgYNBVOqCY9th7fOGBmXA2jhZ0KMI9oFNk+KnCzvwaWquWGe0f++Q/fa3jDfq/2HHCHCNwYVduo&#10;RiFRFT8c0WhU+2nxduaNgX0RIhL+BvTSa+OSig3C1sLgDXMu/4xolJPoQWrBeVwLI0Rv7kRckGdc&#10;1x/l+C4MxbM5v/g+ZYs4Oz/RDKtRMrT8M0VL02jQvIEt6r/qeGfXhqTHGtYjbTHU12qUdUWp0du2&#10;cEVvagobRaBdXZc5hdsW10rD8oviGSbvS0e392eKlf7Q7sa8OiyKDEhuN8ZWXzhIZkRoYZZho+hJ&#10;iHMjbI36k6pxaTxwZCiSuGrmKTZ3eZhxjfqT4vXfKGiFrb7ckISnCp1xMNYvTNFQDj1hq1F0wrqY&#10;Ety4TW2LJ0RT5WxRd4q0myIP9CdbW9yYzbgaRWHllF45r/lRf6K7dSw/KFY8hZaNrWYAgo5xKsX3&#10;ahR9V1XI4WfUn/TfSQqvsNVsQ2XY5HeLOWx344Zy0X2vRnH+I5IwtpoByAWN6k6Mq1E02aD+krA1&#10;6k/cXpLJha1BPZhBkyNIDd5a89i6mJDDonhaoiSsGVczAMWylIdNLbP6hbaAFQ9rheKFM21Yzt9r&#10;UJQDVxopPtDYul1MvtmiqJB+NcWXqKnXtuhrDYuKcTUqnTAvIpf5ZzSjdB1U+cWL4j6UnnfnvTzq&#10;T0Lf6FrNuJo3iAPiPBhbzQBcHVSXMNZ4zTxvX2ieja1mAJsWy5tG28JVVvtr1J+pdWqW/IBYg66G&#10;CvHd+oWIbZSLPSBel6klbeZw1J+0RjIBIv7q+oHI7qn2aNbGqD8JVKrja0C0YLqpJw62bv1EwpvK&#10;7R0QaiC6YJn9NepP9okpNILPXz+Q70U6jJrD9hxeVK1Q67BBrENyM9XaaAZIaFmoAdjwMy7cFLoj&#10;nDlq1J9hKENRA8q4KM9pbA0DMIfihZ6qZDuuW7bleVyj/nwXUDGTOKgXPK+4d9SfCHy5kAqeHxTb&#10;i7RdM66hAN4qvs1ZOZpRjhREo8bW+BvwmvpgoxnF1sOEe0mC7c+MFt5IDxZFFVBVoIgOFG0rlefN&#10;oh+U9qNW+sk9xbymcFuoX6j9wxWMkkZyEyI9ukisLa6+Zm2054C7QUkes+YbpX3s0X1eIV8jnCOF&#10;u8ZFbA5NkBjX6D4pQ0VYRIxrULSWTjmNM0eNXJTQNymMxlZ7KXw9ChwaW80bNzQwKkY0YlEuUlQl&#10;MbaaN3g+4I8ZV6PQb5EkbGw1b6BKTcOp891hxKI8pvDWZmw1b1i5De8gtQ7f8SjjA4xalMASajEz&#10;ruaNxNmMhJ4aiPULf8gPVDG9Qb03ihpXMwCuzUXF9EYtmrioyZdGh1Ljio7QzWGjdLx3hJ80XEl2&#10;63kdDuodxzZzOMJPFO0qL+BnUDo+P8LPvMGavsI/g9LvDiP8JKRPMNDMYfMGP8+kFBHdraVxxWOj&#10;famx1bC8EqnP1QQQSXB+olgbDcvrl7LVBMBNijc049uMXFSqAfhFPYfE2XjkMONqmH2tHLUor7BE&#10;Rk38cGBoYB/GtRndJy0TCTqocTVvoD3CITq7AKP7TGPZCDHOa2Ng5ugazWcasiBMNXba10glDTOk&#10;9jR4H+aap0w1jOirGlVvfbIw0L4oUx8wdZiMTjSty1UmJ1H/2iRkLJmKemz1AqG0e6GbM1+rYThr&#10;Kvg6OtEUCnRhr4G9a6yYpdFbH8J4PVUEeyqN8kph9JSEF3sOiXSq7MqFIVg2XWLo8LW2nKZnYSnN&#10;bwIbq/i0WiUyFOonUplUnVwfik/0Q0bv9TMwO4er+ERdqrKXCY7XuNCJmrQvagEUiGwWeo4b3hjY&#10;DY5S36sJgAeii/PWRihKwTSjBaRKe48L9Vtq1Z1Pk4VFTSH28gg+41un+a6wNQ6KtTW8gcjZeVCj&#10;E31712Zcwxu8HHCdN+MamB3X8AZ11l4m8YtEyv7MJDybs3IEn2RwIs8zZ8rA0inZrI0RfNIqmbcv&#10;sw4HZnl+BJ88iqLrVbaaN6wXujpR6p6kScR5zQ8MbYkpzEJD2P7I2EpGq7DVsFTgMkHl1YkygYSV&#10;ja2mGz2HQwCwRgq9i3E1jNiLeiD60Ini26ib18DIgVF+1Ag+8UWp2K7G1bxBsr4pEoi8vtcGYXky&#10;WswcNozDwgSHiC6OLdRUJqFtYXHnBUc9VifKW6K6eS3sSURUnMsshR7XDz626dq5sBdXDjWu8Tco&#10;NaGi5Xji/RPx2cxrL393o/jPqwltfMAIsd0E0/Ne+GEMvd15JX7ALt8v8/ZFl6cxRmddpEdH6viA&#10;ERI1nEhvkjGGosok+HzAojATr7CPUYtSwoROLOLp5gN2o3OO+mZNAxhDEiQ8HBpm9oTgChgKprZH&#10;ox4kgZtCXB8wEmKN/8vJ2sYoks2hKRbIwhJ2NAQyilHq+X/xMm2MDe9wz0F2f4wTkUQ8I4s7IBj/&#10;A0ag3+h7cBrGGGeZqRHwAUu8XY1sGIRuNurOQsJS/0ZCscYxRdbbKC5VKjFrYbzvv9zSHwbhZFd1&#10;F/Gw6zfeWPomFPaYqqFXAkYXcx1bGKWyo0MSq3GoAGPIwM3SbxjGuJ8KY6MBxY8gA9ocMQtDKaAW&#10;yEhHIVQS/szIBkZ4+vtu7tBEsftTY+2CZud8oA0MFRiKSZEB+RghaMqix9kU1oZ6aN1J5yPz2ZpE&#10;kD28K/IIaw3j3phDzVhrOsDa2+EU1hqGGpRq8eK+hJhgvluaOIi72cLC4Cq9A0dsrBElMN7+wrCW&#10;wgFmJvtCwnRYaw3DGge2sraU8KLPh9oBDaNz+CXSpDNvjS6UsXGNNN9tYNEMU1zCWGtvJDnAV5MR&#10;SYP3+tyJnOT9RIxtuIScBZXdhKvzv1lrUiCRimdXNZMNg7kuOezF2JoUkrYVD+28u1dWmjLQ6nQb&#10;hSjWiIcanhyY3wFTVvSGFh5mNmNrCuKREjWw2W+jEsUa0mj13ZqCrtQFi65XfLcmBazx8KjG1jAe&#10;Rd+tEYW1JoVbnm5MJBAO7h3wdYMozZocqSjWeEIwbsnArlzYEJmKmRyxaKzl9nXeAQPDGjNpzreR&#10;i2Ym+XTG2nAJRYZVL2eUXvUB/CoZ2BXfOrkB51UyQlO/AwbGDkCgqlZJOxhYk7t7tKbs7vvlZs6A&#10;kY165hoYzAUnKGtNCp6VR2/K2Y01wyVToJT61e8SdGIHDJfcUQjzFCFWSZMC1pDfqf3WMD+TIx/F&#10;GhEqw5MDu9J8JE+m57Gt7BSBfVzs80wOjEedJOQaa00KrBL8EnPijPKU3Y0s0azJqTiKNRhPzWRT&#10;EKfUO1VLzOT6JTcCBWaVjPqUHimcOGpsH1zyLvgovlvDeICmrqey1g4G3isRFjW2hl25PlDhxKyS&#10;4RIKiKmSiki66+jAGhJqtSabFJJ5kUqnYiYbRmEJXpOUtSYF4qY8vChrDUuJSRcpHEkp1pDpmf02&#10;MKwRkjdjG1Ep927iJWa/DYw2xYg9DSuPrDQ+KBEU8d0GRptXrm/KWpNCJPMP83oIv/WapG4RWkWx&#10;A0aRytjegs/zmhzYP4ytScFHZ6aE6T98tyYFZvJdekeMrWG8UtC4xnDJ6FLRBL5Fd8LacAnx/FSq&#10;O58BIzGNAjFlXYW14RLa5BCKNtaaFGINib+x1jDEzvC5uQeMzBRryD+MtYHlZYS3VTG20aiySog8&#10;mRNnYH6VTGVS/HKYS1lrd4aGCATaze6e2qRZWlwExHcbGO+4OK/K2vgliH0ZnLHWMFYW9cOUteGS&#10;VOV2q6RheCU0JFXWmhQodMHY1Ew2jAcclFZqTTYp0HkIHb55DxjFKtdnakSrsTUp0MSRHp/quzXs&#10;Sgn2OBhn5hrVKs+XqWxiVklzyY3TLWHNs7URoHKdwqc3Y1sY6ziBRmGtg6hYI13ARDBGuQolIPcw&#10;q2REqMm8VrXvyPovT4HgJM+KamztYNzu3DqUF7TqVa6L1Io0M9mkcCP4TYxerJIP/Wp0r8pak8I/&#10;jG1gBEx4xDdja1L4h+82MAQl7tVo5Kg3OtbmA5w9hYURerqb2o9UEO7FxWFK1xljbWDcZ+k/Z2Zy&#10;SCGlM1R8cpSsNxxKruzC2opSCY4lV/Q8kwvDWabSnbE2XMKTJDdGY21gEdmY+oX0Pu3vBm3hYRhr&#10;A8MxQSNtxjZcQn4K7wjG2sJI5FBn92haEbW/0h9WfLehoBvfTd0DRtWa/uakqRhrwyW85Set7Xzi&#10;TCHTVBinsZyxNlxC+EJVaUZc2quEt3WlsP6AUcmU6nhmbEsKpNEpncJIYtmjMKXIv3uMupWgB1J1&#10;w1wLw9qLp+Tjd6O23f8ykx8wamPQy85Y+3+kYFYJ76T9Iwli42Uba0sKuXaI/cZebms4GC9zW0Rx&#10;1DBK690RUxx39weMyh/pVSS+25ACrz+qsz3iz/6RJBmgdDXWhhSwxmOaGdvAsKayeNkm/SN5/1SF&#10;7D9gZDXJsQ2X4IbS092MbWBIkHgSMDM5XMJEPk1JLzLPe0rwZS40PhWrZPySy9eX8ktI3xlrsLKJ&#10;mZMp0LAL2lrzHvABo32OKvlGQH6sUTbLCL0/YChJIxQ5z+TKXV+c3W5swyUE8FTpPE7PGhuOAieX&#10;4ZKB0YjoCeOZsQ0pXFIyVpzd1GCvH4k1GhEYLhnpaqpFfRv99XNh/rs1lyAMzT1f7O5RyqZaJ+Rl&#10;ZrJJIbqBu6kJ8FzNK8LhB5cVsSabFCgMdMHrNWNrGCEkNpyI9FI4sz43ASseQA1PDgxrRGeMXzL6&#10;Vawxk2ZNDgxrTKUZ2wpYeZF8mbcOCkzVlDAhmDOrZAWsT4rpmWoOz4FhLXWWxCoZ3asW6vMo2GNL&#10;aQGjRCXaXTBC7T+qpeTCEmrnImDG1g7GFUcNAb3YAVNxNU9bSs+FvqDH9uAIMK/rCyPUnrLGZmzD&#10;JQ/MmbpExAfrR2KNsJo5A6YUKupJ3o0MlwyMmbylwPaZuaYYKpGIdFMy360pKNJo9baIs1RTgjUy&#10;p8wqGRhjo9SQGdsKWMlnUHWleQKrHxnpPW9iYiZXwEre4d28d/MEttbwupS1JgUq5XF0q5lsGI+7&#10;pFmYHbACVp4eoDyxSgaGtdzzzUwOl7CO0539fH8b3SvfjRNHxBQgxvoAdEkkf1jNZMOwxtmtrDUp&#10;EGekxKy5v61c9psbjnnH4SY0YyOP1TQGWRhjYwOYG9UKWBGUpmiJ+G7LJSSRGG0ogcUZWxL6zEwO&#10;DFYmZ8jstxWwQuVK8cFnqh+JNWbSnKaje+Wqwk1YjW25JBdvNbYmBT41egMTnRnda0QweWw6nzgr&#10;YKWUPqe3WCUDi7WUPBDWhksQztBEwlhrWNJ4VEMNHMj63LxQSeYaGFIpWFmtkuESWNnFFEb3yhMC&#10;B47Z3aN7RQJDPohak01BWOOzKWtNChTHf6EZN9+tYVjjjzlxVsBKKEiV1ebvrs+NNZay+W4rYCVF&#10;78u8v3E7b2vpyWVeVohqFYx6EBQLMbt7YLwrQmXmfBvdKzXkKFqnrDUF/YO1ueNAJSqL5Dm6V+7c&#10;PCWr79akQJCFxFFzvk3d1QhYn8ozn8KrPKxcU07ifJoOLPIq7tCCJ1fASh6haj9MIb5aXBnbQ92E&#10;p4xqhGpoj83YhksIl1B1zIytSUFXAUJ5umNjdxvmWgEr+WiqqxIFMteaXJMrYKVrYQqqnVfJwPhu&#10;vJOrsQ2XxL8wtUqoJ9dj+0ZkazT0zxWw2kpRC4NLcu8Tq2QFrKxJVVOJHiw7tjxbGGvLJbnSmvNt&#10;dK8sf3a38bmmrCrxBM4AwyUDYybt2JoUEPrjwCprDfOn6eheqVFJz1RlbbiEGmTfJuMa4WN9blQp&#10;rkrlwuJPptnq2XtdASsRWwyK3T0w772ugJX0GHSXxtr4JfQVuF5NNHR0r8wk2lzjmQ/sv7GZqNoK&#10;WFM+zllbvwTiUjeqKbbKDqBojxrbcgmrhh8pVslyCZ6aehGb4q6eS6bgKilKrkYb3edr4+TgJvJh&#10;xtakgKfwcnHl0b3+w9iaFNBJPVOq4HyaTonX8CS3HDO24RI6Kd6VP7ly2W+7SkbAiheE5syMbWDc&#10;TdkC5ruNgJUwLzcjZW25xEZnRsB6ffLdFHMNDFE1kSfz3UbAmho86c5zXiUDQ+ZMSXRzBoyAlZdM&#10;V73nOTDehOmYoawNl8A/jpWncitZbLxAq1UypJDMB8WTU/KVykSIo5W15hKaMZICalh5da9aYbW6&#10;V84blZEGLzZPQl15RjifAStgTW8qU08BEh5rvK7fjLUVsCKWVRVFWEpjja1jcvsoET8wdoCpkvwB&#10;CyuoW/6H7pUApXpZWViSMk1VS5zVGVvSccw9YGHEIhB0iVWyuld2DTIkwVwLy5mvdvfqXhGw/qg7&#10;zsLI2+UCZ8Y2XMKSVJnyNIzrD0DUw3nmq3u9kfugVBEfsDzlmxNnBazkg6Tc5/nE+YBxyTQZoLw2&#10;7JRQJFStyYHhmn+Zt47X6l4vpKAbFdIHjNA36ZXnVfJaASsnDllK55n8gKGciaj6yMokydVMoh4j&#10;sKysNSw54UlCF9aaS/AUoqgzY2sYL7Q8iIl4CeluMzai0YYnF4YX9BWhvxjb+CWJtBtVBKmD9SPx&#10;8KJwMNaaFJLyzl3YzGTDeO3jlq/G1n4JnrmL4RGN6bElgmHUY3h0BWOJuBjewrgHWGtNClgjGiqY&#10;C513/UiohO9tdsDoXq9kNqnXPtJ715qLzrxG95qifdCyWCUD8zO5uldwuYgdzwAejmds0ROZNTkC&#10;VmoHZy0ba8Ml+Y0mXoLOu35kcslVdGZhzIh7N32NgJUi+CkbasY2XBJnxviTFB6ZsdExwrxAL4z3&#10;boK2QmdOsHusEVMwd5yF6bd8zrOxdqcirbgJLwx9CVmSak02KXBskKKmdkDDYk01P0Z32mOjii2t&#10;e8QqGRhnABF6w1wjYCWzVRUBeA0KY07QiIa3hoYtymCYkTUKZSgnhzlLR76a7HrlAg0KiS2zaNy7&#10;Eb0Sc3QcOagbUx+J89knGfFqKrYqGhkUwuiLSrbGB6xv9qQvhqnOuCgd4XqNdJUAI32kzAJp7vmH&#10;kTWJ0GAMiY4x1ijyRYndGQ4ZvSsRIHdkD4oFwj/G2OhWabhIKpoZ2sC0BJt07FohyUNLE+qzgzAw&#10;OITFb7b16FavXNvyFi+sLYlABya89bq3XwH1IyxR1hqWSi708hQbe3Sr1yshdpOuSBZGfQCscUcV&#10;8gRU4QXDHcHXMofowLDmJKH4A2MNhlDkP7D/JKFqJpsScOzYpeIBk31ZPxJrnPWGkFfuysU5tfrE&#10;mhwqectd1djar2Brv28NwlrDGFsGJ9bk6Fa5bBCXNKtkYP9gbbiEnEolCaUlz343DjfDkyt3RXz0&#10;VN9tYH6VjG411eBV8j9JHzs2uSZHt6qfSwlvrDUuG2YHbL1WNLLJljuvyYH9w0wOlyRTQvHkh9zV&#10;svLoVhF60GzK7O6Bcb5xJTK7e+WuvHuqIik88sx345HPtOigk0TBeL7nXUCNrWF4CpwBZpWMbpWK&#10;pnjJxlMYGNbeR8fZTR7dKqkqBNPMmhxYDnxVepgHlJ5JitmRCCJ2wMCS0oeMTLDyyl2JXLvg9cCw&#10;Fjm7sdakwEySV2wCFyt35QKmSrTzo3omf3AwlD85MFbJO5YjVslwCU4QtGy+W8OwJi+lo1vFweNA&#10;Vatk/RKC1+YB87VyV6KZFxVKGBjMJblkdKuUg0cOpGZyucQGLka3irSQokRmJgeG98oOMKw8ulV/&#10;mg4snjlhb7HfRrea2jYPFXAa2D9YawcjTJIe3eeze1Sy3sMb3Wo6l9xNoSyCRUUKWHOJn9xEC4av&#10;TDxHja1h/2CtSQFr/EhlrWHeC5oyrz5UPjB2NzEFcw9YuSuvfM4vGdg/rMkmBe5vBNSEUJ/a9vW5&#10;Yy2KjfMZMLpV2tq/Y6fnHTAwrHHimFvHyl3ft0XDkwNjlcR9NWMbv+R9E1bWGvZekybNlPTc+gB8&#10;t3T0ElwysFhTxW3Q8481/BKTsLswvhtLWa2SJgViQewbNbaG+f02ulXiXLz8K2vLJTYyP7pVXCei&#10;Y4a5BoYXRJhLzWRfVohPQiVqbA3z94DRrRIqoBCbWZJDJV/IVpXLNbLVxGuVNzkogsqUfzF+wohd&#10;aabG/U2MbFDE5vlo5hIwolVStePKnDlyUBhjZIYjR7PKZHAvMsaafbzGYySrDyZfPQQMCmPcFNU3&#10;azqgX4bqCMXLYTEdR8aDQl6C/EewSh9gVdSGKNgYoxyeSRxEv1YwWvPyMmW+WaMoQUs0W01jcwGv&#10;KUQTjLFG/cM0NhfAjMS3jLFGcWXjLd3ssxGrsvTDO+d9NqiUtczsnz2fkbhCBKq+Bnqy+tK3vACo&#10;A3SkqgQs3MvNoBBdMzI1jc0FdFMJSkxjo27UYryajHjKpdWE0KxKNcpYFEJCXpvM6Tk61W/oSukW&#10;B0W5qbSUNgukuYAWb09TihQdQc0HIlUOGWWsuYAiMci7zTdrFMZuKaQiln5zAbqyL+XxfEhboSv1&#10;0jDSVmLBKQ8gVuMwCB9NVRm+Xkba+n25Xo3y5wOWZpEqVQpc0wHNRqC68+A+YBQMdgpocH01+aJX&#10;lQlGfsA4LwjrijUJrinhTsa+OWk+YBTxxYMRmxtcU8kdMe1NVCn5gHGDfWVWjpsAXDsWJGepYtsf&#10;MMzhM7nRNTEQfFNqWsw1LM1u1b0eXFPDnSit8ew+YESoSLUS3ha4phRUoCok+QHTDSXANT1wdtBq&#10;Se27hqWZ+9PUF7heRq2ami9GLvABo305vRVF3AJcswo9z9Vr6QeMwNGT2ppmI6xelVuKkSdgrsmI&#10;E5zT2JlrVqEJqiqWjrmG/Yu5ZhUCLKqrO+YaRiF+2MGNrlmFTg9EGc3KXIEs7z6qYgk/c+gBKYvx&#10;9T5gJMpRE0+dCKt1RTFrGrlgrsmIUAnJBM5cs8rNj65hKYWg9B78zKEHSiWaVK0PWIqM8txq9t3q&#10;VilbwqQcPSO88lHJ+qWyylXce1MEDHNNRrgqJHEKiRW4pgdutz/fIoz9AeOxlTcSdZqvepUIJXXr&#10;zWQOq0CYBDPUt2t6SHNrCjAYcw1jZbIT1IkwClbaWcT1NuaajFKSnNuxGl2zStrJm7qafLuBpZyO&#10;KfABbujhm6QOt1QGxth+5GQOPZD+aSoQ8ysHBjfQqlRNZrMKPq26R2JuYBQRo42SMTdSVpSUXBLM&#10;UlkYLa65XStzQw+YMwohHjkGFg/H5COAa1bhQLhzkxEbYWEU4lblxzA39MA3cPtuYamobQRQmBt6&#10;YKkY6eYnjJf9L6OAAjf0QKKeKRjxCUM8To1+tVSGHtK0XV2WRwdLXRf97YYeEIWZxw9GN7B/MNf0&#10;QKTOKK6w1igai1Dq2s1lswN+mClBhrVGka1NGXtlbSStVHh0jsqgSLLkC6izdSStSOpNWYVI/Svw&#10;liRL8hrMqhxJKzU23SoZ1L9Ya0JJORJ1jo8Qlt7yBKjUrXwkrekRLxSOzOSw0J0zxDzu5zGzvgAX&#10;Eec0DCrH40OukmYTSMEUhInPW78RKdmdoqpqlTQr/KRZnTl2RgiLKoYd4PZbs8IPbpvyZUcIiyqG&#10;Jy83tmYFWoabhEJmslHEWelpqMY2klZeAU1ZvOtlUJS3owuZcpxH0uqtDZfkUnBzY2vvRK/JEcIy&#10;k4xNMddIWr8p7a+O00Exk3RgV6tkJK2Enp0nNCj8NeIqbmzNJRRucm7eCGFpx00SkeLJqeAadnUz&#10;OVxCMYwHYUEReB4lLNd+oyZgBzQDsUpIkXLWmktwDXHrhcM8QljEy4TjnbVmBWoNmccextaof2Dl&#10;kbRqa4NChpyHFPPdRtJKZM8x16A4u/FL1EyOpFV/t0GhaIUVFE+upJWGbmoHDAp/kguLG1t7GEhT&#10;jQ6W+0Kj/sVacwmnouPJ1c/iJyAhUatkWEFbGxSUzM1WWWtWiKxD7e4RwuKXfFGNQFkbLiGYrryg&#10;EcK+d7fzzFfSqlfJcgnty8ybeIR/5RnyxGO0Jx+o6GdVl0dw7WHoHTAo/HKamajv9lHBNQwkzoBB&#10;cZreeV03q2QlrUQ4VYhmUNSzpWSFG1uzAr3lnaew+lm62qq6eHy35hK43J3dg8J1RgQh6vVirVmB&#10;lexeOQeFNQKHirlG0nrn5HCrpBmIn8x3c9aaS1Kd1llrFEpkCrMpf3KUsH53D5ekyaO746yo9X1b&#10;F/ttUP/gK6+qlSdBdQYMKjkU9Ioyu3tlrXpsfTPixKHNqbPW8ZK0L1NcMhraK23byZpRY2su8dYG&#10;hdYCLaGy1lyi1+ToYfGC4Fdnrbnk/0g7u11ZciM7v0rjvIBOVuVPlTA9F76eS1/Yl622MBpAlgSp&#10;bct+en9RyWBmrKw6mwsjCDi9o5JkkFwMBmPxZ3jGKRtindLOVmHYlpR9tBHqjctpB1ZU5QbXYTtZ&#10;UvFwCptIxlrybBWGo2rl3ld2xLIzYKi0sr0VDcfmt5KKI5qvaxAHWrLsbyWIPfLMKTu8zt4M9oeF&#10;wJBVLhtciXuM3FNEacWWGKUVW0JLjjFj5eJXYkFY5rGOK2YhmLEhIq5sqGWvBNt4xtrybE3YlMCD&#10;EyNOXtkcS+04hz1Wu7M5GaYEyu5YXusCKGOlnc0JV42PbWYrV7/iGLKXYWgaKDtdt7HX5eOc0mkB&#10;AUa4YW1o6V02yDJ0xkImJRWlsbFppCXZOnfScjREWVNhTiIeMWCYgeGptLh3dMTJq6kiZsgbWkOl&#10;nQ0DTMJQEAOm/aRjHFWIi+C+NpWwaad0ow5sTcU7FXgmY/1WrMlgWAHn/6QjE+pzjNUnIlfSxWWB&#10;XzuwmopwxNDoJrJzKo0YxkjsqSaa2EQYA2ek286mJIJKY1UrqXjRLa6WHymtGIVB/5UF26lBYr6J&#10;c+kjpZ09k+Dtxlqyphpd57Mh5aTlqP9aU7Fe5DjXUL/VTbGD60XiCCcdASjLjqHhVja3jsZ6sW+l&#10;NPbwDK2FmatP6TCuQ2x+TUV8fmzmJpBzKiw2oA0NgJIKCx03v45AsmxsjaoNHFaj14r9YTM7x+CH&#10;SjtbEu4rGtqnzQA7tQgHDjc8tYHRVna1jvJvMG7nwlZGwNDcVu59jc0NI4t8aKJzYbcnE/5Qzc4W&#10;AT54bNou22fj1NkQ9UDQ9KwjbvKQ0Sqp2CbKpWIjNSu7WZ/r0AWzDOuzFYm90mN9VrbAxu6bkfsa&#10;w0k6NUicCh0KzHC4+5SMUT50dxClnZMxz8TG2QHwlwtcY9vGyGlvSjsbH0wP13ANlVbsAadZRg7+&#10;Udo5GbcuDj25SLKzPeB98qHDeJJsxfsfokzZm37qN7ZscBf3iLNVkhFxiqvZRvrtbBFuLGZHboWh&#10;budk2Dr2jg2VdjYkHJcd2+JOxO7UJCw14kXbgbqVPazs2VhGjs7HQvlcGsTD0CoR4viUjB0Kj6H1&#10;fU3Gw33zEK3IxtNzaWBy6FxJTYZfMfQkFU1yNgo3IjMj91lJMk6VDp2eJ9nZKHDsgq1EIyOgJIvz&#10;ykPhOw5fn1qSq2R4JGSotHMy7oLmkNsQJs+2hC06wVcMLKXKptd5f1dkZAScbQl7DZi6h0o7J8Mo&#10;A5Ohup2Nwn3Fjxor7ZwsbkJnwTdSt7NRuD8obawlSzKeJxm5HYBheTYKGC5uAx1pyZrsCbU+5CWX&#10;zauUhuM2VNrZBN15nGGs38rm1di1MXSMmN3J54GzrtuYnSybV7m7iYv2h+p2NkH4QLyqPoKSsnkV&#10;wo43QoZKqyaI2PzQCCibV7lUctDnKsng8ONs1MAIKJtXIwY3xAUQ9jn1G4GqsdNwgOmUjKd674Mj&#10;4JyMuz9GR8DZKIzeScAwPSdjV+76HGvJs1HgdTv2lw6h5JyMzR4crhnpt7J5lbtfuS9tpLSSLK7I&#10;GCKfiSme+o1j3zwPPFTaORlO0G0sdFE2rzK0h27RjYDuScnpQfR8qN/K5lUC8yxoh+p2tiXczTm2&#10;oZ3Y7ElJVjjsxB4q7ZyMINyg91o2rxKpHbuPgID1SUnuaP7OodUBW1K2vAY1MhbiLcloIBjaodLO&#10;RuGJLRnaPcwGp1PdMK8c1Bup2tkmcAyehxKGuu2cbN6gkYcKO5uEJzf43oYCM2XHK09mjbxgj8dz&#10;dkoIwnFrxRD+Szqu9hk6Sciy99T60CScOxk5l1nTRfRiaCqtO1c5S8q7uyPdVtJxXHgsDlR3ruKm&#10;jdGlrE1ObcKFL0M+Sd24eicKzagZWASUdIN0Il7xScPhO23Dmz6lIwQ6NK7Xs2tBYbehtx0p7Jxu&#10;XSHqBsZ13bXKnE1IbagZz1bkNraFi0ni1BzsfYzNKEOFndNt6zRkRMpOV/w1YqBDXmtNB/aHOq3s&#10;dMXNe3Jdy0jVajoeCBwa13XPKs3IJTZDpRXrE7GjEYzUPaszT4jhyA8MtZJuZW0zVNjZGLBipNuG&#10;MFK3urIkHSqseBVGYed0shj93S+///f/8W//+O1f/+WX3//yJ/7jd/Ffv/7zL03Gf/30y1/+/edv&#10;37/FD3/76z9++ufP337961/+8o//+O2P/43Z6P8ef/73799ITpakatn8KDHde048WYnxHs+Jb1Zi&#10;eu2c+G4lpjXPiWcrMSb2nHixEmMyz4lXKzEm8Jx4sxJj0s6JH1Zi/KNz4qeVOCjmc2r+tjCmIPNQ&#10;FnRuKd3DWbC6JbmHtGBcS3IPa0GhluQe2oITLck9vAXLWZJ7iAvesiT3MBdMZEnuoS64xXNy/nZQ&#10;F2xhSe6hLui/ktxDXfB5JbmHuiDoSnIPdcG4leQe6oJ5K8k91AUnVpJ7qAuSqyT3UBesVUnuoS5o&#10;qHNy/nZQF3RUSe6hLvilktxDXRBGJbmHuqBySnIPdUHplOQe6oJsKck91MWNISW5h7q4AqQk91AX&#10;d3qU5B7qgrA4J+dvB3VBXJTkHuqCUijJPdQFtVCSe6gLrqAk91AXUfyS3ENdhOVLcg91EZ4vyT3U&#10;ReC8JPdQF7c/lOQe6iK0fU7O3w7qIsRdknuoi+BzSe6hLoLQJbmHuogql+Qe6iLeW5J7qIsAbknu&#10;oS4isiW5h7q4VqAk91AXUdOS3ENdhEHPyfnbQV3EQ0tyD3URqCzJPdRF5LEk91AXscSS3ENdRAdL&#10;cg91Ee8ryT3UReSvJPdQF7G8ktxDXUTZSnIPdRE2Oyfnbwd1ET8ryT3URWCrJPdQF6GqktxDXRyz&#10;Lsk91MW56ZLcQ10chC7JPdTFeeiS3EPdJqjjb6vfBXWcYHaSx2His/L8bSUX1HFa2EouqOPQsJVc&#10;UMd5Xiu5oI73aqzkgjpO3FrJBXUcobWSC+o4E2slF9RxyNVKLqjj1KqTPI6dnlHH31ZyQR3nSq3k&#10;gjoOilrJBXUc/LSSC+o4yGklF9RxMNNKLqjjpKWVXFDH0UkruaCOs5BWckEdhxud5K/jiWfYhcDL&#10;QIAXRxC9DAR6carQy0DAFwcFvQwEfnH2z8tAABjH+bwMBIJxRM/LQEDI2RgzA4FhHKTzNBAgsi/J&#10;y+BCWNiMhSKRE2xWFS6kBQIvA0UiPIaXgSIRJsPLQJEIl+FloEiEzfAyUCTCZ3gZKBJhNLwMFIlw&#10;GlYGSmLEOSsvA0UivIaXgdpEmA0vA0Ui3IaXgSIRdsPLQJEIv+FloEiE4fAyUCTCcXgZKBJhObwM&#10;FInwHFYGSmzEgRsvA0UiXIeXgSIRtsPLQJEI3+FloEiE8fAyUCTCeXgZKBJhPbwMFInwHl4GikSY&#10;Dy8DRSLch5WBkh1xysPLQJEI/+FloEiEAfEyUCTCgXgZKBJhQbwMFInwIF4GikSYEC8DRSJciJeB&#10;IhE2xMtAkQgfYmWgBAg7x8wMFIlwIp4GikRYES8DRSK8iJeBIhFmxMtAkQg34mWgSIQd8TJQJMKP&#10;eBkoEmFIvAwUiXAkVgZKisQmcy8DRSI8iZeBIhGmxMtAkQhX4mWgSIQt8TJQJMKXeBkoEmFMvAwU&#10;iXAmXgaKRFgTLwNFIryJlYESJdzYZWagSIQ78TRQJMKeeBkoEuFPvAwUiTAoXgaKRDgULwNFIiyK&#10;l4EiER7Fy0CRaDInvGdYo9AhsDRQ8oRXhM0MFIkmf8IdulIFk0HhPQ7NwEQipEkJ5XODpNkGikST&#10;R+EhDNXARGJcJ1rCwiaXwrOfmoFpE+PSz6qBiUQlVLgcxOuFuJqzaGByKtyXrxmYNjHuz6wamEiM&#10;GzFrBiYS447LmoFpE+PaypqBicS4ibJmYNrEuFyyZmAiMe6LrBl4SORimppBCByjynVQmoE3O/M8&#10;tGbgIZHnrDUDD4lcNq4ZeEjk6JNm4CHxFlclnrsxBF4vCBK5y8rMQJB4MzkWjs1rFUwkKsfCE/Ne&#10;FeJSwNKIJsfCNbKagYlEPRrChZJmFRSJJsfCIyhaBROJekDkZnIs3FelGphI1EMiN5Nj4YU01cBE&#10;onIsPEfgdePlqIjJsXAzn1TB5Fh42UkzMJF4OTBiciy3y5ERk2Ph1g+tgmkTL8dGTI7ldjk4YnIs&#10;t8vREZNj4fZVaQOTY7np8ZEQWBOLHiC5mRzLTY+QhMDTQG2iybHwSK82omkT9SDJzeRYeCZdNTBt&#10;oh4m4dy02YhqE02O5aYcSwisbtQjJdwhZGagNtHkWHinU3rB5Fi4TkIzMP1EPVpyMzkW7p5UDUyb&#10;qMdLbibHctMDJiHwcKBINDmWm3IsIbA00GMmN5Nj4U4d6QWTY+FNHs3AtIl62ISXcMw2UJtociw3&#10;PXASAq8X1CaaHAs3nmkjmkjUYyc3k2O5KccSAqsN9OjJzeRYbnr4JASeBopEk2O56QGUEHgaKBJN&#10;joXL4QQHJsfCHa+agTk760EUrk0220BtosmxcGm7VMHkWG56HCUEVjfqgZSbybHwJpFWwbSJeijl&#10;ZnIsNz2WEgKvDRSJJsfC7ZTaBiYS9XDKzeRYbsqxhMBqA+VYbibHcosH7EoUx+RYuOBQMzBtonIs&#10;N/Ocyk05lhB4jag20eRYuNpZ28CcnZVj4TZTswo6O5snVm7KsYTAakTlWLik3MxAkWhyLDxQKL1g&#10;nly5KccSAq8NdMVinl7hzmitgmkTlWPhsQqzCmoTzTMsPNaiVTBnZ+VYuA3PqgIP7FYNQuB04105&#10;lhB4GQgSeQfZzEBm57t5joULRbUNPJvI9YqagYfEu3IsIfAaUZB4NzmWe7z/dJ7aQuBpIH7i3TzH&#10;wjurooHJsdyVYwmBVQXlWHiO2MxAkWhyLHe9gCsEXhUUieY5Fu5K114wkagcC88dmFVQJJocy105&#10;lhBYjagcC/dHmhnI7Hw3OZa7ciwh8KqgSDTPsfBsjeDA5Fh43FwzMG2icix38xwLlwCrBiYSlWO5&#10;mxzLXTmWEFjdqBzL3eRY7sqxhMDTQGdnk2PhhljpBZNj4YZZzcC0icqxcKu92QZqE02OhQuitQom&#10;EpVjuZscCy/HqAYmEpVj4TkmrxGVY7mbHAtXgUsVTI6Fa8E1A2/Fwi3mmoGJROVYeJfBbERFonmO&#10;5a4cSwgse6AcC6+SmhkoEk2OhfccpRdMjuWuHEsIrDZQjoV31c0MFInmORbeYdE2MJGoV3rdTY7l&#10;rhxLCLxGVJtocix35VhC4GmgSDQ5lrtyLCGwNFCOhQetzAzUJpocy12v+AqBVwVFosmx3PWarxB4&#10;GqhNNDkW7muXwWSeY7krxxICrwqKRJNjuSvHEgJLA+VY7ibHwjsM0ogmx3JXjiUEXhUUiSbHcleO&#10;JQSeBopEk2O5K8cSAk8DXTubHMtdOZYQWBoox8JDM2YGunY2ORZebRAkmudY7sqxhMBrA0WiybHw&#10;gJZWwUSiciy82mNWQW2iybHc9RxLCLxGVJtocix35VhCYGmg51h47dDMQJFocix35VhC4FVBkWhy&#10;LDyLKkg07wi7K8cSAq8KikSTY+EJbK2CiUTlWO4mx8JjwlWDEDhtMCvHEgIvA0HibHIss55jCYGn&#10;gSCR12TMDASJPMZkZiCzM6+QmhkIEmeTY+ENNMWBh0QertUMvNmZB4slA5NjmZVjCYGFA+VYZpNj&#10;4dU0rYKJROVYeC/UrIIi0eRYZuVYQuA1oiLR5FhmPccSAk8DRaLJsczKsYTA0kDPscwmxzIrxxIC&#10;TwNFosmx8LahQNnkWGblWELgVUFtosmxzMqxhMDTQG2iybHwdLg2omkTlWPhgVGvCsqx8OC0mYHO&#10;zibHwptz0gYmx8Jbg5qBaROVY5lNjmXWcywhsICkHMts3hXGc9/aBqZNVI6F51y9KijHwqupZgay&#10;duaNUTMDRaLJsczKsYTA6kblWGbzrrBZOZYQeBqoTTQ5llk5lhB4GigSTY5lvjyVYnIss3IsIbCq&#10;oBzLbHIsPD0ro9HkWHjxXDMwkagcy2yeY5mVYwmB14iKRJNjmfXplBB4GigSTY5l1nMsIbA0UI5l&#10;NjmWWTmWEHgaKBJNjoX3ZwWJJsfC47yagTk7K8fCs/JmGygSTY5lVo4lBF4vKBJNjmXWJ1VCYGmg&#10;HMtsciyzciwh8DRQJJocy6wcSwg8DRSJJscyK8cSAk8DRaLJsczKsYTA00CRaHIsvH4tw9nkWGbl&#10;WEJgVUHPscwmxzIrxxICTwO1iSbHMus5lhB4GmgUxzzHMivHEgJPA43imBzLrBxLCDwNFIkmxzIr&#10;xxICSwPlWGaTY5n1HEsIPA0UiSbHMutdYSHwNFAkmhzLrBxLCDwNFIkmxzIrxxICTwNFosmxLMqx&#10;hMDRYFGOJQReBjI7LybHsijHEgJPA5mdF5NjWfQcSwg8DWR2XkyOZYFSKcdQQuBpILPzYp5jWZRj&#10;CYGlgXIsi8mxLMqxhMDTQJFociyLciwh8DRQJJocy6J3hYXA00CRaHIsi55jCYGngSLR5FgWPccS&#10;AksD5VgWk2NZlGMJgaeBItHkWBa9KywEngaKRJNjWZRjCYGngSLR5FgW5VhC4GmgSDQ5lkU5lhBY&#10;GijHspgcy6IcSwg8DRSJJseyKMcSAk8DRaJ5V9iiHEsIPA0UiSbHsijHEgJPA0WieY5lUY4lBJYG&#10;yrEsJsey6DmWEHgaKBJNjmVRjiUEngaKRJNjWZRjCYGngSLR5FgW5VhC4GmgSDQ5lkU5lhBYGijH&#10;spgcy6IcSwg8DRSJJseyKMcSAk8DRaLJsSzKsYTA00CRaHIsi3IsIfA0UCSaHMuiHEsILA2UY1lM&#10;jmVRjiUEngaKRJNjWZRjCYGngSLRPMeyKMcSAk8DRaLJsSzKsYTA00CRaHIsi3IsIbA0UI5lMTmW&#10;RTmWEHgaKBJNjmVRjiUEngaKRJNjWZRjCYGngSLR5FgW5VhC4GmgSDQ5lkU5lhBYGijHspgcy6Ic&#10;Swg8DRSJJsey6DmWEHgaKBJNjmXRcywh8DRQJJocy6J3hYXA00CRaHIsi94VFgJLA+VYFpNjWZRj&#10;CYGngSLR5FgWPccSAk8DRaLJsSx6jiUEngaKRJNjWfQ9lhB4GigSTY5l0XMsIXA0WJVjCYGXgexP&#10;XE2OZdX3WELgaSBs32pyLKveFRYCTwNh+1aTY1n1rrAQeBoIx7KaHMuq51hC4GkgbN9qciyrciwh&#10;sDRQjmU1OZZVz7GEwNNAkWhyLKueYwmBp4Ei0eRYVj3HEgJPA0WiybGseo4lBJ4GikSTY1mVYwmB&#10;pYFyLKvJsax6jiUEngaKRJNjWfUcSwg8DRSJJsey6l1hIfA0UCSaHMuqd4WFwNNAkWhyLKtyLCGw&#10;NFCOZTU5lhVKpZD3IfA0UCSaHMuq51hC4GmgSDQ5llXPsYTA00CRaHIsq55jCYGngSLR5FhW5VhC&#10;YGmgHMtqciyr3hUWAk8DRaLJsax6jiUEngaKRJNjWfU9lhB4GigSTY5l1bvCQuBpoEg0OZZVOZYQ&#10;WBoox7KaHMuq51hC4GmgSDQ5llXPsYTA00CRaHIsq94VFgJPA0WiybGseldYCDwNFIkmx7IqxxIC&#10;SwPlWFaTY1mhVOrsbHIsq3IsIfCqIFGc1eRYVuVYQuBpIFGc1eRYVuVYQuBpIFGc1eRYVuVYQmBp&#10;oBzLanIsq3IsIfA0UCSaHMuqHEsIPA0UiSbHsirHEgJPA0WiybGsyrGEwNNAkWhyLKtyLCGwNFCO&#10;ZTU5llU5lhB4GigSTY5lVY4lBJ4GikSTY1mVYwmBp4Ei0eRYVuVYQuBpoEg0OZZVOZYQWBoox7Ka&#10;HMuqHEsIPA0UiSbHsirHEgJPA0WiybGsyrGEwNNAkWhyLKtyLCHwNFAkmhzLqhxLCBwNNuVYQuBl&#10;IBzLZnIsm3IsIfA0kBXLZnIsm3IsIfA0kBXLZnIsm3IsIfA0kBXLZnIsm3IsIfA0kBXLZnIsm3Is&#10;IbA0UI5lMzmWTTmWEHgaKBJNjmVTjiUEngaKRJNj2ZRjCYGngSLR5Fg25VhC4GmgSDQ5lk05lhBY&#10;GijHspkcy6YcSwg8DRSJJseyKccSAk8DRaLJsWzKsYTA00CRaHIsm3IsIfA0UCSaHMumHEsILA2U&#10;Y9lMjmVTjiUEngaKRJNj2ZRjCYGngSLR5Fg25VhC4GmgSDQ5lk05lhB4GigSTY5lU44lBJYGyrFs&#10;JseyKccSAk8DRaLJsWzKsYTA00CRaHIsm3IsIfA0UCSaHMumHEsIPA0UiSbHsinHEgJLA+VYNpNj&#10;2ZRjCYGngSLR5Fg25VhC4GmgSDQ5lk05lhB4GigSTY5lU44lBJ4GikSTY9mUYwmBpYFyLJvJsWzK&#10;sYTA00CRaHIsm94VFgJPA0WiybFsUCqFZwqBp4Ei0eRYNigV0cBEonIsm8mxbMqxhMBqA+VYNpNj&#10;2aBUahuYHMumHEsIvCpIPHEzOZZNOZYQeBooEk2OZVOOJQSeBopEk2PZlGMJgaWBciybybFsyrGE&#10;wNNAkWhyLJtyLCHwNFAkmhzLphxLCDwNFIkmx7IpxxICTwNFosmxbMqxhMDSQDmWzeRYNuVYQuBp&#10;oEg0OZZNOZYQeBooEk2OZVOOJQSeBopEk2PZlGMJgaeBItHkWDblWELgaPBQjiUEXgbCsTxMjuWh&#10;HEsIPA3ET3yYHMtDOZYQeBqIn/gwOZaHciwh8DQQP/FhciwP5VhC4GkgK5aHybE8lGMJgaWBciwP&#10;k2N5KMcSAk8DRaLJsTyUYwmBp4Ei0eRYHsqxhMDTQJFociwP5VhC4GmgSDQ5lodyLCGwNFCO5WFy&#10;LA/lWELgaaBINDmWh3IsIfA0UCSaHMtDOZYQeBooEk2O5aEcSwg8DRSJ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KJXC8oTA00CRaHIsDygV0cBEonIsD5NjeUCpiAYmEpVjeZgcy0M5lhBYvaAcy8PkWB5Q&#10;KrUNTI7loRxLCLwqKBJNjuWhHEsIPA0UiSbH8lCOJQSeBopEk2N5KMcSAksD5VgeJsfyUI4lBJ4G&#10;ikSTY3koxxICTwNFosmxPJRjCYGngSLR5FgeyrGEwNNAkWhyLA/lWELgaPBUjiUEXgbCsTxNjuWp&#10;HEsIPA1kdn6aHMtTOZYQeBrI7Pw0OZanciwh8DQQP/FpcixP5VhC4GkgfuLT5FieyrGEwNJAOZan&#10;ybE8lWMJgaeBItHkWJ7KsYTA00CRaHIsT+VYQuBpoEg0OZanciwh8DRQJJocy1M5lhBYGijH8jQ5&#10;lqdyLCHwNFAkmhzLUzmWEHgaKBJNjuWpHEsIPA0UiSbH8lSOJQSeBopE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oRSKSxPCDwNFIkmx/KEUhENTCQqx/I0OZYnlIpoYCJROZanybE8lWMJgdULyrE8TY7lCaVS&#10;28DkWJ7KsYTAq4Ii0eRYnsqxhMDTQJFocixP5VhC4GmgSDQ5lqdyLCFwNJi+K8nykphZCM1CFh7j&#10;RwKB40tiaiGmkSw8RJJAIPmSmFqIeSQLD5UkEFi+JKYWMlmThYdMEgg0XxJTC5mwycJFpxIv03eT&#10;eSHBBZ0m90IWF3Sa7AtZXNBp8i9kcUGnycCQxQWdJgdDFhd0miwMWVzQafIwZHFBp8nEkMUFnSYX&#10;M31XMuYl8caI0jFk4dpOJWTIwvMqSXBBp8nJkMUFnSYrQxYXdJq8DFlc0GkyM2RxQafJzZDFBZ0m&#10;O0MWF3Sa/Mz0XQmal8RDp1I0ZOGiU0kasnDRCStTfFWycGd2JWrIwlv3kOCCTpOrIYsLOk22hiwu&#10;6DT5GrK4oNNkbMjigk6Ts5m+K2nzknjoVNqGLFx0KnFDFi46YWoEnSZ3Q5kX22myN2RxQafJ35DF&#10;BZ0mg0MWF3SaHA5ZXNBpsjhkcUGnyeNM35XIeUk8dCqVQxYuOpXMIQsXnbA3gk6Tz6HMCzpNRocs&#10;Lug0OR2yuKDTZHXI4oJOk9chiws6TWaHLC7oNLmd6buSOy+Jh06ld8jCRacSPGThohNGR9BpcjyU&#10;eUGnyfKQxQWdJs9DFhd0mkwPWVzQaXI9ZHFBp8n2kMUFnSbfM31Xwucl8dCplA9ZuOhU0ocsXHTq&#10;9WVk4fqdSvyQhet36hVmZOFGlJT8IQsv5k6CCzpN/ocsLug0GSCyuKDT5ICm70oCvSQeOpUGIgsX&#10;nUoEkYWLTj1uQxYuOpUMIgsXnXrkhixcdCohRBYuOpUSIgs33qmkEFl4rBAJLug0eaHpuxJDL4mH&#10;TqWGyMJFp5JDZOGiU+khsnDRCR8kzoHJEFHmZWY3OSKyuMzsJktEFhfbafJEZHGxnSZTRBYXdLpc&#10;EfF76ZGQWOgk7HrJwkQnsbFLFiY6CWBcsjDRySrzkoVpO1kKXLIwbSf+2iUL03YyqV6yMG0nlu+S&#10;hWk7geclC5Mrmi5cUUg8dF64osnliqYLVxQSU4sLOl2uaLpwRSExtbig0+WKpgtXFBJTiws6Xa5o&#10;unBFITG1uKDT5YqmC1cUEk+LC1c0uVzRdOGKQmJqcUGnyxVNF64oJKYWF3S6XNF04YpCYmpxQafL&#10;FU0XrigkphYXdLpc0XThikLiaXHhiiaXK5ouXFFITC0u6HS5ounCFYXE1OKCTpcrmi5cUUhMLS7o&#10;dLmi6cIVhcTU4oJOlyuaLlxRSDwtLlzR5HJF04UrCompxQWdLlc0XbiikJhaXNDpckXThSsKianF&#10;BZ0uVzRduKKQmFpc0OlyRdOFKwqJp8WFK5pcrmi6cEUhMbW4oNPliqYLVxQSU4sLOl2uaLpwRSEx&#10;tbig0+WKpgtXFBJTiws6Xa5ounBFIfG0uHBFk8sVTReuKCSmFhd0ulzRdOGKQmJqcUGnyxVNF64o&#10;JKYWF3S6XNF04YpCYmpxQafLFU0XrigknhYXrmhyuaLpwhWFxNTigk6XK5ouXFFITlr87pff//rP&#10;v/zbP37713/55fd//+Ovv/3055+//fnbT7/9/O23bz/9/edvf//20x9+/vaHSPPL7//2y29/at/G&#10;f/70f37+dltn3kWj0/4U/z3dFuKp8en//Ov//uN//esr0W8//fPnb9N85xD3XiE+4sLYDEsdX/75&#10;LzXFjTei9+jgbWX3RA+/53f5799aCTde4tlDgfH93DdJ53e//vmv//jjqyJHmS3tMt9ujTi+LXc4&#10;oeyr48tf/9cf/uPX//LH/1d0XNCxbXQk3bzud/nQUrtKy7QubRcNP3PN7ivb42d2VTaLfkPf+xGG&#10;KGW9LXnmOriGdNLe+F/ro9YYPMzc9j7y8xIs196F7WdSNB+Dn3kvpIfnBkouad9kzT643aKRNXV6&#10;Aa7XOXDQAvn8bNaZ5m5r21PaI+t1yYDdu9aeHyxAE4H3FcVzJAzU+UlH9rRv+nlZeqXu93X397pi&#10;H9FVe/YH+Fzn9d4iHLflRtdmgPvAZ6K8QW+d73kBICnw/TJFfpf/9u+XqW2KjO9v3fjnd5+14xKu&#10;eGkkiBVARcNm3PtQrlZ0L5IrlzAYmQwMFgRzBczUiMAbyrdXPLNJuQxhagQdv27z4Uh92ZdP4N7C&#10;/STl7uwyMjhZvvRhdf2VAX4olWnDiH5dLO+MtYgI7bu2U3q9Ptyx0eJoQHfhf2W4Yge3tpdjH1Np&#10;PL8uN7bGz22fKWkxQS/YZ8EwH2sc5Ng7D2DXXoDVQLH+80dDkSBpYGJja+6MokzsXk46+V3+m9/P&#10;bE4+24ysX35X69lTrXkinFKYIF7T/FGz5b72Fp9pcWlT+rKxaKHj6UrCL/sSioSSU9+wgJI1L/+2&#10;uNNtCXhKk/MqTqO9+BlLlJNNrWXWvdV2mjiknCZovR1PceR3+W9+f6OU1BFw9Qk3v6ulZSpsd6Nq&#10;b8s6t5Bdb1OWofnqGD/TprVmeJ25456fmeWzH2tZ9a8smYe7e8kbbSpZ02jdWmxTe831UIzpsDc5&#10;zX+s777uzenJeEtDxFO5+8TQs6Yd05u7Lduy7Gud08/Us7kpx89DNoFAOVlnH73J+o42XTFmt2Ih&#10;cbZeuu5DF/NyrBq+rvMtmrBnnWmPSj35uSvGAK6dcZ9ohrQKWyp2qXMirfXwfWLeSgSfU+V3+W9+&#10;f8Nw9JalpXIxkd+9xdE9hsZOHtJdF6Dc76ixLzL4GXP3mhd7xe80ee+RFavwfmy+LxnHqAU3QX+m&#10;PbKetzwZGT/jUBQbf1/6RuXTz5c2fV/ysuSmglPao+Tlccw9bxTD6vcZIkZtWutaVrZ69g42qKca&#10;6c2YBt5hJvOtpWUpPLfTgqR0F35qtfF3RH1C5kEVmQLujIq2OQtHm2q+YDzYptSpz3yPtR2nPtqU&#10;8dGBgvHZ47ann+9r9yPwdI5NDV+PTSqZ71+xVGKFUWeXO0a2++7ciLQz0kfJOFXdNWKWOhjWgZKp&#10;cTvPR8mZ9sj6jOA3P7PC6S3Wfx5s7RsTcNoj7PEeyjlKxhXry5k3P7NPqs+ovUnGSr5F3/aSmTmq&#10;qbvR2sBmN7J4afpz+B09dfbVYMm3WAdn1i97fF6jYSvxpfPnhFBvEtyBcHt3xR5YG2eujaVolnwF&#10;74QR6EObNz3Ec8L4s2bMknPQjdUZigSHM9PijFZsI3j2fr4O94km6Z1xtjnVdtS/miVhv9nae2qL&#10;dXsxv+xSzqe+Yl5Q94MDIPkWGRaWbw1Lgp/5mLK9uifWO5LTxFtj8nEHXzP+GQbMGbe2hY+f09e8&#10;tHZa0awth617QIMVWd/Tmt/lv/v3uJbHwI81QkbM8rN3TcrdR7kbjkULaJSVFE5VYoxVxE5gZK2f&#10;fN297xgHWWAtqP7VdGV91NvrupLCcPWlBA7E7vb2YonOdrMcjt34oOGS48NOENepVvlBY3SPCJRW&#10;l59L4/N+DlbIDK5x9DwwTz3ywCmNunzD7MU1HbsRYFaow+njwrw26+eVPQwcwG+dODOB9h3Fx9I+&#10;EdKAN9Ox7SjfjVVVRFxAM3DN7/Lf9j3rjVuGTubnPWbzH3+/4cukRmEC01nJfGvdshRWD2k4ZqYm&#10;GfxEJlkE7M349mc8t/4zxq9vI/t6Sp05u5Dra5oyljjn0T1HqLLZhplbrGVBNdMBaS5pzXhQYW+d&#10;Wsv6V+8JLFZzt0k773ds50iYZhambTMVHfUKnRbFMEVtdz0/v6bItyX/IKYK0ts+qdu83XDLm+4f&#10;sbNwH0G67kRpIoC5l5l9m/+2Gkb4JmdI/Lx7vwoiv3vbLguuRkYRo5R9M0dvFxbkW9s+jtpMR69V&#10;x/HzTASoLS9YKZye3K5Y+Nwu233CgjWwBThyWfO5XTbCCblwijlQMZ/1be3C0iLfiL8xpo5HM/K7&#10;zyN+w46nJxVh4w64Q7l3jQpu87GP28wKo4abwWHEE19Wasaf2JmQbFIeTov48/7reUTXgupfe00x&#10;q/c+FRBMn4rvxrs3EQdoxvFiOv8TNvmHxv4yUZR13hPvCTV3pWIGyr6s9at/7bXFM4qjxC0pU1vN&#10;GEuajfwmwEhn9qg88+2xX6bCtvzVij2HRC/B7edKFVKpqxOAJ9UjGOH6jVtObhV8pGW8Ehzcepj3&#10;khIGCY/lbFbDwncPFRO6BzUvPtPbRgYnfUUZI0CcmlN4+FosTmLa+oP6GCuW8EaSXW98KcZ8D371&#10;3usDiAVRX7VFROn9JJGDvw0dmrcDIjomcZifvWscPAAYmBxRTEcFgTGye6uHM1J/JWTfF8xcf9ON&#10;WC2o/tV0JVDbvZBuIXr1Jx4B7R6BzrA8390Dg+YMujHM035EEHvfn5vFYvmf7QQbE2ROPv3XjbSp&#10;FKGC3R8cgsIGtHMZPeOX785izxiTlxib+bI2MjE9nPK9g6CMTnsRysB+18jhv2ffzgSMqou0McQS&#10;n/hcESM+eQsfZ41a0A+mHSKDbfcA4R5qlcuBH087hFUw8a26QbuV1eQDU9vdNoYy1vGkM2/XBs2y&#10;TztM+sYKhId3YznTkmpj4PPSlvkrXV+VujFTpv/Aam9fFg0BA9uSz1HdZjyXurTBacn7828zhriu&#10;QF6gymJjkf3eRtT+2kffxjSaKxDiOy1px2MAPb3M66+f+rUW9BkYC42VuAuKrMfRfgyMFY8jZ6U7&#10;w49oxqnrV3o74xt3fJWpAGPl6wwa3mOmTC9UdC4jam8qokP3XKsHt12DRTFa+wjDAO6+VTbkys9p&#10;xeFd1l3lIWDg5eBWNcQxY+2nAHrGYKxbjKtS57bAmtBqu889UFugnIb3HtGVEpstXXBtZHzgnA1i&#10;9cVIHC6WgEnOBuFw1GbEPC7ZyHjy0aSnnv8IJ6ntR+89tntkdJUV5db3zh14zAm0jR4StPN+N1a3&#10;zBOtovlZ/pufL2tyJPeZeuq0fPn8mU7fPUjU7L387PPIunF6MsjvlxUjDnfrO9I/VYV9B4RWmt0j&#10;RYR39k7rpb0ZEzdOuLNOauUwnOuguHH/yCMjv0QLWJeeOwwPmZ9bmTGf7SAbGhY3vIyI471qeI8g&#10;XMl6InLS469H4+WwIb4abGZLzRrl2ONYalmRs/fihOeArWppmQHq0CDWwEngNmAPq3aUTLSs640H&#10;DZ5HBweI4VW2rHPw0GVQ8jMOYioGO7LPekfJRHzSgAHWIMjHSybSkbG1Y0j3rMFOTHZ7Z+BICpnJ&#10;i35MnPnzKxY7XDIxsilN551S9hjSUTIx1d7a3ClbZ8aJZ3LB6F7yzHVPNM94yfjqqfVMn+49dZSM&#10;Oe0eyMXig747e0FayWC7j96KqfpXQxhhC4LYLS2jpLprMK1k3ZoT5iTuI6FSh2KMjLSSBDQee9xw&#10;aFRNwKJv1phZD1b/dMLk9mj3fPHJIHE5+pKKMUfuYdSxkonG9Hmblg2H9FwprPGa5EEEzuo0OFHh&#10;volmZilwXDbx9XjemNx6R7KyqXPOhA90xA9Z3ld3g2UPemc/e64mm0fCyW39zI6MfUT2joytDr0j&#10;uzt5/Ex4sQc2Y2p8wWCwtTmD2x1kKjgVLwmOaO3xhgj5iIlbcZJ7nWNrhzGq8ITyrUlCcLjatZ8p&#10;N/jB3f1mRhUYrKzLUab9TGcZ1hNz2VfF8wPnrw6blbh/TmVvgrkYNVbfreRYpxqtHfR02m3C0xLK&#10;4rABD462OjOa2zXzvZ9jD2dPHXeaGK1N0CIWC6/2Yg+gUBdEZGM3V/4c+9TKoCOy2y0gPsSn4MNb&#10;Gxar2671hatht8D5ZzqyAhAi59jiCs67Z1XLSt+k2c2ZXbrtpFHstDsuvsnv8t/+/bL0fct9Zx4j&#10;KL/Lf/N7fJ12uAHbTmAmeyK/y3/790Rrs3nP7Zff1dpkKsIRyQtEFFyGAIRfX62/6dKIQOYaFAUt&#10;tMSWmvQQ3gERIjqXVm9gDNmRp1OJTHsjhAXFvccIrkzKSsd2c/Vm6DJCUu8jBj1mCVdc8j6xsDVD&#10;hsCKg9uuKwjGIOI+52lp5QX4vn42LSH0wL2zMFcjy4bAvicQWKuJ3m5UOdeFrvVnDZodScyzxSm6&#10;wWG9gGFupu7NtBTblTMq8HnGS4w3VEM9rLkohE3Fj4iG/DzWCEodOsbqOu1t5vt27DCjEjBtqhNS&#10;EEd0I/bVp493NVvyjOCNnqZzm461rPpX1g8ajZG6z0xvvAhwlIuGGassrjt03JyW6Aj/XBCcdc8y&#10;YxdFY4hJxYr4izZ9EEtOHQn67au1Ux+8rxnvYXVO7RJ8Yjpml1I2+dVlfDCt9pqxTtuD+ZeavS2Z&#10;jw+G9I2jy9oz9+QRgMYgl7H5YBLJbRJscoS8Hu/NgEmuOo6ATR8hrHO7YWed3cjM42c8ys6OEizf&#10;bcpgnUFC9+qwEOIfYYL7JhqiVyxRap3pq5xxiFbhNY/Xmbem+/ada+RsAt390AFMfnTM2RKyMghf&#10;7oX/O3YUnO3ju/asIJgFGw52S0UX7T7ZCZH6/cw02mwPE8ZjD/uevq+ltXESm8ra2d/bnbVDDSWz&#10;oGfh2BB8Z9jvjdZ7k+5lH1TTEVvpeH7sg8HFaGk5G1OX5AQxWNZkoxHPqFM9c2IM2Jaa4Mmn3vwY&#10;0WKh1AcQM9sBxE9hIHiFNfuDOPjBMWQ/5L97yzIvxcvUr07nc8xR6/T87IchKhzd5vXeMGM9HPFJ&#10;N4JanO9ozUEKFolSWpa6K6ffX2kw+T7em8jtw+R/PNqd3+W/LX+OXxBHabV/p88Pas9tLkda1tzd&#10;dH+sPTfyAJZWGnNT59hSq/w3tcN/yJXUjWhub9/8Lv/t3+PbNqhyoGDud4Lkd59rc2d3XQZOQXSs&#10;afex/6kyLOI4UNjqEkvq3CaRZeW/u253lM9dBESSJkO1OErUN/cxCTRODYvxSbdIEYv8F6hftflx&#10;mDa+7xMg/nNsWqiezTubxBqQ50azlNgHVswpP6/9bA6mV3Y08jOhrUwdOxbG7XyQcXnBMnFM9oqW&#10;KYSfCafmuGQ1upMGaQ05bQas2oqSb2Nj3Nd2nlRUNsHFWe5+r1N2dP6bYCz1wxfMUvK7D21K1KK3&#10;CgapOATS5IyI4svXfsQ0GbEF0j5uyQSwsOX/0SpHo8Gmd8WYEcTOf8RoreXnAUjm99zXRAexNv1q&#10;AEbArHUy/Ezsjq2YzXbe+4OVD/NCGxIwq4RU6+efVbvfcXfbjE0E5TDCx/irtWxDnthruqqsKtuu&#10;ymxQloMR1tyHKMuE/WbC/isMdoINo0k0sGlbC6pVxC+Y4dv3LNG4X9iVn+W/TT/6GH5o/5xV+gXQ&#10;taxMRJpsi9gOXPDJZM++vZYl/H4dl3dMYIanKJr9d28r9a5YPFRWXy1jdjbs7ZGthUcVgZK9JrHb&#10;pIwKYpv4EPuvNx5hOC58/TKwShQ3dui+Mo5Dp5UbYr3Sj1ZhhghZR326UuVXQh5GbSNykQYK5NTz&#10;urGsO7wO7GotFj8x9+LcCAhN75HztpFBZPrtLB5xVUp9IG5zvLFOiVP159oS8UiWgnY6PQv3dSMz&#10;NeY4IRAbW5TOGVP7nJjjVJj0bRzZyr4FjB82cFXgE10Px2vvVdy2nXc7eeD6eUQ2+udf+Wx0e2yT&#10;3XPnPHif1zLX/LfZpU81yM/e9lQ0Sqr0plHox/wV3etJrggMZzjI7CkOXuO7tKqxNKuBJiCx5mI1&#10;GPM6+FlB91B/nGLrdG6tX/1rbyJ2+nZH884KZB9JOc7gF7rTx1KMrSdn+ESEJNviznF/Y280E3En&#10;GNiME49CnHAZJ+iyGeNmhYpawpBrOjcQes8dtUCs1q/+1WqLa5Gm7kjaa4uBzSDMHZZod6H7r0xU&#10;OYKPX8eKZYtErgTe1JYZ6qjPpZHxzXMEu31LgCs9Vc4+rnXTaHBV7Up62BpqWww75+4JzOxwDDpx&#10;D2wO1TbCV7llmdU4YbZz32If8u0jZhZAU3qeuD97cHIUYJFev44V+zov15Lin9UNipCCh6G5jttX&#10;r7S0jKZ9thkrNqKIqTEMemWYicuyR6pl3GeMhBTbrXF92680sjGNBdfdJ96JVUVpRvZ9x+70Nrfi&#10;u5T5hLN6/eYSNnbge0YHDdWWZS8WrmVM7+27a7M+4ZRlbeOM2lRmGwIyW1q4Y80yVixTdiKZI7xy&#10;QuusVBzortNYhCTTSkGXHOdYqoGofzWH7BGjYK/tm2KjOumuXYslZpRBpWMZNVTbmV1OyXYQlJEl&#10;FqdK+gm9N34TcaA8+cGKBm56uG/Pnh5X4jxlZL524LSevyIZRKXpxL05PXtVXJScd9v0PN/iZMqO&#10;UobODheaKD/Lf9vnn6qWn73rwtpaOHRlnPy4pcsY6yvhoS4kQPojbOCXZCzlDa4IHqfFdwF7HmJ9&#10;FdCHJ1tl0olgCm03//Rf2Uuf8xtXy0EGDyOHqfSRFABeADbibPFxHDphyezbrpfpxX5aANbe/LyC&#10;hGxi1/5uk6aIGXZzdiwhEyE7kCJFrlcjxfUgmX5/i11dO1DZC3L1Un+kHbGv1A6enzh4a9aP2rGU&#10;SycywHE9v1lbptUpXIxme6cnJ/fqmpedi8Tvd1OG7cWrKzMCP7OjL39muWXMRKTlrbfdDrLHLPbG&#10;n3ufSCneWv7MPFtdV35G7/wZpPTDCLWW9a+s8xo3Orz6BbtP1lIysai2nqb/2LBaxj6bHkmddT7j&#10;ppZV/8qSgXzXGktfNwXhT7GWalMDgAnwnNzboPpZZjc80WbHywnFWr4vmTB30sKxSa8ujHGpWJhm&#10;1gy26lgTSZ7x91vJxGn2+fti0gT/BPxw6TJVgLJhOL/Lf1vr3EBYLmdjuODL7w5Gfpf/9u9huts8&#10;i6fZtpWdJoIPLYE1yVQEEyrjREtwq0D+zOSlXYQFTF8FLyz26o06QbG/jpBeaw+m4/3IQlo09vqC&#10;uzRI4LIGVMAd1icRz0xguNb0LaMls4495TUsjLPNprCXYgyI1073gjvCpl0xFmw7eXjp/fetzeaW&#10;5nDibpJ1sfFiBLBgJXbFzxwfyDrjMdPy460di8FMS8o9enm0djF8bDaTkjku1ih/Ks+3RsnAC+u9&#10;NyducpyiOzdnXGqSlg0MxCGu8jP7bbPOrK7gW97X+SM9FyjDRrXymWOZR/ZWO+aOt31FwDF32MMD&#10;YBFqX7GLITdwBDkBk1D0JnaYl4wQt2Ym+aB3sVVtJON75raM19zFqrc0CZ3RPNsgjOPegfIz2nSr&#10;ynqoE0W1lvWvVjKBAPagNehj+ISXYGHJBJgjg2MrohgXvvTpkRDbbkvGRgbE69rnEcIpjLBSKdqz&#10;LQRwNsi6tjb7DjAYTbHntH5YeorFjI3OvSFjl2T2UX73vo1Wzmt+Ng+cKcvrk5iGXwc8SkXgwdus&#10;hQWITchRz8E2iihTG0ksViUmgMtGUCcbgVhEXcHxM3hOq8eaoY+DWsv6V+ICer7FXmLRCRdZe4f9&#10;490k4qfufFU3LpzLz4ub+Ix2zhFYy6p/Zck0Utvyw1igvaTk01iAa1qnV3P2kimLarexD2ycOjOx&#10;h4WNhRUDnOiSZH0e/6wJdpN4lPzJ6tRa/sjn5QhDtnkQlX0cH3YrcZptxc1GLa4wsWPouHsrv8t/&#10;j+/7eI2zcfs8ePIY9HsasK1Pgzo9OJ/87ke12TjX3tC3wpRgoXbcf64N0abm/wSnzG7plqKX9s52&#10;xgzZ3mSJfZax16AMP7brtNh3HJdose/eaxB86ZNg81m8v1JfRmdq0NqRSNfR7nCUu73+3I7xffO5&#10;MBW4WC9Mn76vGOml4BAlHq9Qp+9xiJsJ7IPsqBn2tXEypxF8qdn7khnAjcMIP/viljCF5xBln35z&#10;iI6SWbt0n4f1xT5pDJZM4zSfmcUHWdfRf8c5SFBx9jbI/HNnExdNTo5Jg9SJoFrL+le2NqM/sR47&#10;l8TisWWMKefV2hyp5N6Nqhi7n/oxIPa40X4Nu7Ws+lcrOc4BJg/8HZ5ZZkKq3C+/pD2Y60qdQXU/&#10;XMI85Wwn52NW1p2whnqpczDxjOi8V6SJEIhwp9g7Jsbkr6GyP7S2jJ2YS3s8k2s6dmfmNBYu33PL&#10;Xwt3sQMAX6e1bH6X/7bWjB2LvU5MPp3Vye/y3/weIryBmVgcntireU/6vO0zyN+cW/HL2TVVW45w&#10;KZ22txy+cHNB+wjhNtTwa1sIj6D7e7SIprx7/SBg3VLFHPvjlmAvVHhk+/dsJ73sI9P8I+KdJOQa&#10;iP4qf+JsWQsCY32uzXzftxxOUkaHjyORR9NwIo6htyvN4gEDeBrhnECMG/XazzgmHT21rPrX3tNY&#10;hAghZFpIO8n6vGGR+HHd58LCkMhgUyzOXGJ69/mslpV1zzKXY/Cymo6DH3uq/C7/ze8BY8a/WRO0&#10;E/gnNF6+Jz7VtjfgWh6eVn6X/2b+DOKMGbCiPvYH5ne1NpmKQwjZZzCLzc/PPsNNw/fPpoEgq9QV&#10;Mx5bhlu741XFBq2BluMyNgC891ac7uxbM1LT/Lfp+Ij1wu4ME4cj9jIyx+LVYFD2SZTjNGzZeGG+&#10;14wppjcXtyzw/4JGjmwR8d115Jp29l6M1CwWM83Pw0WKbYo/xgTeNXtEWinnY3jZAm/7LE4DtPl/&#10;v/ugBNOAIsemW5/hd8VFFudxxpTEPvAsk2Na7/2i9yVze2eOlOu9CoxZFGtwiI0wlXEEPYSZ+894&#10;b0bJeIJ9d+b14oUw031H5euIZ22S8Dm7Ylz/3FeHtZb1r4Y+1rKxsnuZrThVUmOqHB6CaszmZPPw&#10;TtAeMCMA3FZqrNOITxp1ZoHY7/R+HeWtlWIXfVwV8FIMfhMft/QzB6GIyebPTMZDCObUbr8UEKPz&#10;7F5zIjL/zbF5Pm4cU76OTf2eA3a58Q9/iJDzj0cIdxYwNlstoC2nL0YU9z10zwV7xrbfL/InXp5E&#10;KtPG4dGm3m8xwa1+/TYcTHls8DwPMcxVLBz2nul7BTomynzDWvCDR5kapKV+rN2b4aRwhFB+PN/E&#10;VvrW/8COfYXy/bua4QAzD59n4YI5lGUMt+4gBB63XZ0qzh5twNMgefu8Q+p9yVglQkG7e3DZkMBe&#10;uqBj82e8BymZWwT6LjZw1bc817LqX3vL4hpScmrNqqb2JoQzJadiQLAypvwcN0E0xYhQGCMcHoCs&#10;My0x5DqEObYIb5xd2LdDJI6gTLl9NX/uGwbHVmPcYBSRn1dr43pFp547cgLgieDYbSutDafZj4Cz&#10;l5NrqRu2avvWv1pr87hVvzUk9hPu7ORRKfi9NJgwGNDuVTHsTc5AB7M6Vmc4/LiFZq8zbr7QEBye&#10;6keFOKPFcYhSMrGAftMvEeR4UXkff7WWddTyHZT63sM0MyM4Wyq/y39b65R1LkZmbNSWxXOsjuuo&#10;DVKwuYZxeGeTNmWPW94NtZMkqWOtWf0r9T1zNzBVddsN1A6OVYY5cXDq7MjPrMyzdWL/zvuStY3Y&#10;hdf6kbgr64gv1o0sfnq8ih4+ouiZ7/uaserv8Yo3BPGZ/iHLfXHZYfzigPfxhRMdAYi3aHlfMhNE&#10;xnfgaNvekZ41OzjyJVfmLoZLHbpx+0IiDs8Z12e8ZG7GB3OvEYJjAwlY5jWcTWK2+wAiPhW7WsoI&#10;Ocf98fWcywZiBzAWvpXMGmxfAR91jqe19u3jbImHgZGSmS+afwevieYf6vwDZomwH0xD2AZiI/jM&#10;2V8fY5pcb5UHZaYFnmJvq4/rORD7xfc/iLgGudE223NcIcj01qeftSO+k+jFiHy54icAwRqp1R9F&#10;d9t4qs1bpMbarc2c+JecuCrrbm6fJqc2CF6bafRn/LN9Sic1l6Fkm9ey6l/N7rBdIK622fsrwFOR&#10;SpQyAnXt53C8C1KDAsz4K4odFqGWlfahlUmqhX0gLdNTL+R3+e8Pdfy6Tf8/Z+eWLcnJK+Epue3f&#10;dnv+EztfIIVAJFWbPMsPu8tJJjeha0iQPVIz89jqJEBqgszkILDe+sygXWcwKvNoan19Zt9ojXQc&#10;DLfRgUypiiR8pjW8yFiRfkN09E0z5ST8jZib7eMwL+uyryOs1lKCNLvM7Vra97l59de3oMPw6sx1&#10;XB8THNg0WZJNiFzmGPHcvvBGtZOukmwbIoXJoMrnp4kFbWoIvB/3uB8TNnpzKsD/OF6sjOzwx8w5&#10;YxA4JAwyf1d0AWZwx1X0LOxteS/6+vZfXm08xo6FslhSW1d9UlgkCxb+pXK1/TExSRM1MNHypfW+&#10;drogTuI9ooPkAT/SBZXnLB9xlMhabEORQuGhIOS6KxEEApFEP165fh9p/+U1EhAm30Ul0YWOrWds&#10;HLNDFNWtHBnGvrxFsTsIm5mC1vvqv9wznnAHV1AoEtsz6QJDwxuvJOZ9zqA+jLEh6SLrZ7HOva/+&#10;yz0v+AdCgGxSnzPWelp1CG7CzZ0usLYQmzlnGFtJpd5X/5U942YoaAXeU5SZ1jMnnhBFfJoThxq1&#10;PYYM/BgmGwN7zHmjSKCeFV3jo7LX2eGFIrf2VIXBzZjzE7TR+q/bHWe2YkqoYSFduNHRul34Z7sX&#10;Thy9YuEEK9Bdcoy9r/7Lu4nVY+yQym91XxgkOnE0YNbkfmoDW1A4FCeb8ObeV//lnnE8WN5jQKZd&#10;NCmYg2nGh5jeDSCAkISLYp2bdtf76r/cM2haEwpS4X9b9JCR4GnOT8ub2jVT8kypi5+PrzUNDr8v&#10;gpC+x9w2OjqPFGuKSE2oBujf+/Kv7J0l3Ex+UiS5JyXfhkWEYvGg+HPPRKSNC8P3Ben3jQdMZKaJ&#10;nkfhhv64CUTtT86299V/eXfkFEttCY3vAd1aBCLUqYzVRpHLuFHtXqF8yUosYYrjCr9Z/zSGcYk0&#10;gs4o463nRV6irOIbeDFnFSrIOf+jygZbz8SUvSQs/N+7frGKGbzXdzY3Mt1X1cKoB7KC6XzhbJio&#10;VlOVZhljXNqfdxO3VEaElZmAv6YvGuca2hkEDrgw6+hNJoDXxvBmdFjcIPdrijrkhPuRBoa0XLeL&#10;Wz8KFYWzcKsxhst8Yu0AhCgnNlanz7L/SgpeoV5EpLYkBD49cXoqwh6KaM1ZpaEsmxtOqPfVf7nn&#10;BeOH8bXd9agAluttqYol0YC+JAuCiPBrXox1xy/wsTp7k8oW2O77p3GfJIGrNPk+Z4H5/Rht5oO2&#10;eJ4zABerwCRcKtbR9nlJnTggQcnPQfMKAsSjNuPiva/+y6tNRDLRCNpRBGnvGeK19vcfApoDvg6M&#10;usmF2lXR+18veGRLdZATbvv06snCIbvJBW5bIJIUc1YULQZ2t8+Lf4+4DO92hQAPBWHW8WlCB09E&#10;+oQEwbMGgu76VJGJV2X95MzddG0CKJVoyLCy4H2dKmpTVJl3oNZZS+5uzrhOKpcJYAZE0jZSQXrH&#10;C2FndN4fw9ScN4ZulpczXfaMOpeaivD7gH62TxNriI3kMT1vjwkp5anisStIXPZMwajUzogr4G/t&#10;pwrlbKZDkX64bQb2YJX/eotzQuvTtVoSCRIdrHefM0El565z7ze+7+0xAwtOAjksdTr6CbY2nieZ&#10;kA8Ai+yTymflbXQ7/632CCvHHSqYwsq6Xe8t35IrPj2SBKwp+NBnhke/LsuaOatFwWu5nC9lZ849&#10;42EtdBERjG1NsRikBI8lB+KQDorZM9zZURYEyMwN63157p4tst7HAscElVS1Ucsa7e0Bx6DYxCCw&#10;Q8IG+tYepTR3mlQc5ct//z4hk1oDDmzEBL98X5cAJx1yzGYlDI+7z96zluMsGeABTIaTverzgFpA&#10;VDbqxZzSHRCxBqzeBxv13DP6jvnMM6UWgiMC6GMF3nITk2IQTudiFG9ugGQa7V0l4a2Crj92dnJR&#10;l/JE0wui9cjCQexLn2X/5XMIbzINgONA++k9EyVPS44T88BEyv50ZJwQZCIqL3tuXEqZM73nxgDh&#10;zBuXQk2pvGq2JeT3Zc84W9MRzuzhcNtqc+pMQtQ24bT2gbFGqbOwL+zzGPdlz8K+Jm0jf9mq/mk0&#10;dKft4ffJ+tBzn/G/QhnB19FNI7Jw2TNRdZ/dA6x2JO8lbZPZs3t+WsIgzC0sgbueFRU2SAHzBFO3&#10;zVkXK1pYAfnEBO+PwY6l5x99h4uPxuPLnqFOC3dQp1uFTThSpcnBMpweUKtN8i+ncqw2/IhEl7FX&#10;lz0T1IUitVMEl0la3yaFn81OCWKLyairZ6nveZ7xstHzCwoj4KSbfqPnQ6oK7labycAV9ggtHhZw&#10;D/F2Q+533tF/JSf5H6vtuBe+fBkrKw/DzwDGIT8tv20/7tC6UuPGuGcA9261tYLGsqOYbkWius3G&#10;gd3OM/Bc401gnoB5Xuwz9UKEM45RI222fYZeKxkK4NpWkQIzFvs69woETXL9yzljUtuXQP6yUE1t&#10;tSFAE6/8GcGkJoUhJb0ZhHTQ8vT2Zc+rV4Ao0HZgpemYwvB2prJePVMyBrxkrBieOSUZXPfMJlcw&#10;4OC9XhMalbyzMRp8e1Bo9Ex9UrH4+54XfydCbk8Txg3kzAG89bogtm1GiyEBy+Z83ve8ej3x5W0a&#10;L/teTkaqwMJLe8+cDOcNjsjnm545F3ZQUiP+4RplB3xghdLdCLDFCv8hbnbeZ2uCyUNwCwtiNM4T&#10;p2niidzOf6v9EgVlXx4a75FTsWa2InB/Yir1s9Me6/qSzqnaY+F5P6zpF1wFaCPjEECypHeL0/c5&#10;mkwi1/8C9y4u8xOiFP8m7RNkcNVeI0o+Nka04yi/xMa5gFixs7FnnIPp55uzOe4C0T4n+qCCIti7&#10;jFzhCIrObRxsBTNIOfxwpnZ60ZVOXkcQzHc5HLqbO1GY0Av36/aR9sd48htqXhpioTJm5PvBa/eR&#10;LpgFagOwockz3M5/fRLW9iBQHlGzrX1bv4rHMyq3+7BnOjB5PoUf6KGD9tECJRTv71uqy3qOfNAj&#10;yJlBX846gE7kdN1W4gttopAgZZM2CSAV3nvS5tbb31gGWW6IqmQgp60NuJ3/et0FNy3qhwNZqrid&#10;/1Z79MrUc3Do6tSFLHA7/632hDKTYlnwjF8t+/RoPyMwBG+mZHe7477K6VujIuT6a+OIy+PDWUTJ&#10;/m1d5MtZ/NDzHC8+MPZL61EkgwehlheNevf0r+KPpLRPlq/n7jUld6+4AKo/ntwf9oATnHuG23eW&#10;TfV3P8wM2WseLA7VzwqEtjxGCG0Thz1aW4HqE/L74BrnnglSGOhFTY3kBXNNFf/LgUHipAH3Jf90&#10;ZnpfX04dhqlr58IryS33GZqnrn8r9wWsty1r3sPv0GN4Pz6mSkXypvn23YrhW5vvwqQ31bH1TO7X&#10;r3482uNa0NuelzmDTtpc321gaFm93BougGXcdW5vewZbkpxrUnVRyfpp5bBumDou0dLVbKGpwTze&#10;xGpX+gDNTQy6ESBRBvvk8V5zMnYyQAalBSG4SiHlOk31X6YwLACfjIPSCsjHTiVAAwZ7zSURMeec&#10;MTbwHiTf6H31X9UzpnxSJ8gLApR9zrhB6jGcbPPJswqOBuCSRxf3iep99V/uGZPfzoYDVoOMPPhL&#10;bOSE7M45kx1QYCTm/AaHoCRcw0AO0Bdiq8CKo2cubCOhsC8J3gl7MgD6gk26X202uTC4BGHyltSa&#10;1IoXBQ8F9baesUKcs038TZCeFz33d7HItk/D9ZOE8B3I2GniDjeAARITxXR3nhFpgseNE0mkDlbS&#10;P43DoDZSNf42qwb/oMmArSA69WLOi+45MUzLak/wrjqO0PTyeOrHlASRaApp3KnZstZUDTzP3Ivd&#10;TruYlXI7//3U3tTkdr23eoux+XAg1HZ9dzkcEzJdM2tH6y2/IIhn+KEcDluJNsCOLpdIxg+23sZO&#10;wHbZF0eacBYSv6Mj9kfXqwdnJ7K9laXDci0mSAYJ02pkRhSwqrrAprkG7Lib59UGu2qdh0zaPf8K&#10;FvKPnVYniSTj07aJVEXvcO+r//I+y+i1NCuLfG4kH7PIIQkMf2Of8/qY1Y4luVztpWfNbwN7gm2Z&#10;PbM6m6uCLDyHKtBL0dvfrPYiZpEoFPHYJjWlMHu6J4at8h94NaW0XuzzojsA/k0c6bLai/qIqrqB&#10;yFbtoWmXfWc/66ekABP2HgSuXP3yHEzt1DwhqIP2hpbRXhkk36wFtc7jQ+uJYfM3v4wL6HSaUTgm&#10;VG8j+pnj6jPM0UkFChZFigR7tu4ixrI943jW9hoP4GBTYSaZMattXVEtoSml2opF4HjJGl/eP/iS&#10;MPZ6iD4LpqQNSOpevEnK/bwdqc/Ma5UzFJw0jHiJx4oAuZX/ujUennAhku0NTPX7bjGaTBel9XO3&#10;9m8vowf+tlNCn4XHg2IXbOmwHF8XctkfoLov9Ny27brCrW0BDv9UBFAJYObt4UqDuBk9wz6zbVU0&#10;wbAn/yV0jxbx9XyAG88Lsmg9dWh/8/P5AA4l94cIS/7bygH54XzgWoRrjrfIw+5qD8hkInH5UNfI&#10;tbUAdAtDjTdBgI2Hd+dDCNL8LCerQ3uURIiE0GdVwGRbfwKk6VWHd3yqBum1Mgcg1BNlOTTKn9Yf&#10;VTo1UFqrWMLX3VpocB2PR9DpwuNhxWP2hwlKGwkGABlsNecJDQmE8sOKu+/ojYgdUfF4B1WeaFyf&#10;zxd6gnOmMQh6PgFY7O+kp60n6DXhNSAE0E+2nvbW7G2oUehEQpFv4zpVd5Mt4ndUq0LvmK+qNkuy&#10;TmFtw3E4HwJAzpUjEMu0ore+P/1Xrp+q7mSf2EkR5a7Pogqmlq3UsK59AKfyPn/h5ac+lSibMUIu&#10;PdJNYcs8qZjiSpmIrK3mGXFjF1uRwVIcuPfSfyVVCo4e8yROnXas5wl8y+UMQI4rOLMOCO8ojFBU&#10;OW7oesEHcCVh1epNrjhURGb9LJHqPOqEpIk794cjmDXehNkFk7jjPcQf07unwMO2ZXgZ4GP6rOoo&#10;oKC0TtE1bTXI+I5373qVQekPo9Kxu+tUZVHECkoh2MLkeH2rKDnnP4HPj2778eIAKF4eM5Ea511x&#10;syMNKI7kcWib+/S5UcEWMhAZwanbHIZ7eXRIYFIkytPHKE/dYtQankAHWw1PYvcOo2LJsddrp0hj&#10;O9nAaeqcXvc5XOkxWsIGXQtTNkocBVQe8nebK4DFdMiE97KC5NU8l88iWLYSt8tUKI1BCZs2z7kI&#10;2L0ZP3/06a2NAw1qxl5sXFiZvsc7buW/bl2AHAHZysngVsd900WmQWLSPboahZWHXygXWIp+mw/H&#10;LIkThHsqyI/5nPrkPtBJhDjFIo5XfArb1D4elIPUnuZTPFk5YBVl+mCHesrJFwkoZ/EhxdtVkT5o&#10;zM38N5tT8IC8lTh3cgE7697N/NfNEfdJaqDZE6bycZfASZc9C39S1OXrYJB0WIcaDIFBQIA/tOYc&#10;xq5MzrgM5bgdJN7m2aVIkwqGMJ5ab6ytlI7AQVXIsz2c7L0e3pGAQAWxjYAvE9lYfQJDtY8E64qQ&#10;ausUzT9FFRyMrDOvX59b/2U6WF6tnapu1w9jt3U0JpgzQbGTKDBD33SLp8aCA7EcI57dssJm2Byk&#10;TaysQkdFse5Z8q/2KvZlY4Hi7wZmKfF8kxPtqe6sTrLry9p/5SIvou4kYpbTTcuOoGuc4Z0AoquS&#10;e6duF1H6nC1memq9urx7Cto+v+3YK95Zu7qIdDfrL5sCl1V/aglgbTHegsaeGoYcfu7wpeoCfDrN&#10;15NOtBzGpzq1qHAvtTRIOSElB+UPWGFGbODHckyufAWhkGftrTa6OGaeSi5u3xSnB/UYDTT1kLda&#10;91dlXq6r2DRgHaqFsM5TpRry4WdP0YmOiCFLjRKlPI0WEuO+mDsyseJNgpBvuCfxeeWIqU/mtGOZ&#10;WITUuiXQN5DoByu0z+yLFYsCmUU5MU8VFGARkTMfrVi1D17d2vtk+m+cSWJCMpU0L1DvigvE193K&#10;f4+tn/mtHzFx2B0ouKMfzjaQ/B9moUvj0+chBzIKzLdx0RpVJb8+ANBfW4M5Sf8wkk6ux++tOa1R&#10;uIXQgGpZfG9NYbGcJwpsyWevY9/1WFUAfH9nAjCseMtUBGBLKvGYmopnEDKie4vP5X5c0MVvcOR4&#10;lHw7DZb6VsuRBBTnEdLDBknl2FDUKQbEmY6sjiu9Z7lxUBd2dnUbHzco5vis0sua2oMvxvmDWBYq&#10;chR70Fez/4q1RcHnu/FZVMgOYgX7iRQeDynrtaUPKNySyQUAMkmVPvbpfc3zoRtXgksoZvmDvkoy&#10;lyEWmIjKs+mUdZ6P8Fk5ZEoK9mXCvZTmr4LaXb0YNyDGSWcBAQsf53Pskzh2KmnEGpWJtJCgABfJ&#10;+1TNKtyNpk9MRJeRB8iSVyBd0cpyHfW4RqHNE8eQTcMD8dINmyWOxlLN+jh9Zn3fwA2+OeM/cJvP&#10;vByFnUtjx9iU+Vv8c/LyPsrkDzgNM47DW2SbrOvPTaquXUv2HsZof/hL5ey0FuBPBH05nZttLdDu&#10;M/UZUyMZDnvmVv6bY1NyQc4I+H3V3XOr43yQpV4FnJ6dDyAoKKAWQ1bN9hb3Floofa5UFXqDDBIM&#10;KTV+GDRlU9syYSGnyCTUKf/jQuD/o0RpOnCA2eSl3A8a9nxzVVSIIXzWoMtnlMWt/Ddbz5s+Gdpd&#10;3ZNx03suE2VuwxMwj92oJTi2HRdqx1et/FsC5Yav8Y4hRpjvSPKkI8/Df2M+sHLLs4E7c+TYrU40&#10;wV5y5UKcWrJ8e5QcECNkFg8lrIYIrsmO0jfxULcbn401950jFN+P/eHgQ1Tf54PwyWiP7vsLiN7H&#10;E4HPwPoarUHw/fBtnFU5NWr0l0fH4z2uFYHMtJQgXFWCWchVkX7k42B/T9kteE7yRq5lR/E78YNj&#10;n4sMUApMOyKgg11PXzccYL2sA1pkwGd6O/YJ3iOlKS5DVeNqnx31qYLG9wMA4/flJ+NE3dAEJURV&#10;PGB88OLMopLkSoorIJJjJb/tG4JMDvnRA6CPvm+IIIpU5UNcY22B0W9dlnXwvfN8TmtIvAeLLj4r&#10;Z17zPgtc6gV+MmJKWZvvKbHKM+y99F/Jz1QMJlcSb2+/ZIB6TKSuxIBG8YJ1U0FE2/2ptNE6O70X&#10;r3H2RjqkpQk1HB+n87M0Bhkgj/YYC5ERwZpiE7+LY5W2RSLHa6NQ1ToFhThVOkO7zCmVsrZQra4u&#10;AmufT4mF3J9AyJPR5qso3ptjEAatfOHRLXoYI2jdagODDBBNusYzZtoXtv+K5aVbMhf9Yays7cNQ&#10;qh14I+mudfsb51lq36zFG5wlrgGF7nOR5YfuHyaROhUb1EoxvHW2n/a1z+8LYRCid+Im+jzDiNX6&#10;gS5gqK5cXm9ZSuFeheHGMrI9vYgwNzlAxPGQ3YlQw0PF6KPP3VEVUvuSMWH65mD6VAFKkAjdL/EL&#10;jq5MxUExDChUosteKTyfEogphxiZM1WCbpyqmszy8LiyfW5fdoagCGxpDJrDW0bMDzuj8iyZXofn&#10;Lc55DQkNGc4fn0T9ago0bmRVvxsPMWCqv228h1A/LmZlksWbOIUaP5ejFaRZPDSB1YCoSOCEMsrS&#10;hjZ6ty8q+pOORaKscO/1VKgeeDJ09mXjS4gX5+H8xrlmir+Yp6rVJy0QPumKKL5o/JtBY5S63siT&#10;MpguE0h0/oOB3UeQVE+oTtAyke6T/kToiRNFa+hskuR39OF4kVN4nmaXL6Tyq3b8OCYA2iOu+VH7&#10;45IMg69EAeWp8DdP04HD+gIdyG3zUSiJ39W3dN1LoyOcRfy/GBvu3RdLqGp2/qzUt/5ZLsHzZ0su&#10;mjy5s4taCtFnSb8r8lRh9lRNn5JRZd4ckoF/oBMvtIsOQ8mK6JNj+EIXIValsuohFqWat89iazqs&#10;9ZCZuJZRuuJNWDLSJoRA38H+K8hTWfEGKsNQIg/dy0eRBCPOyWdT4YxlnhSSIJYy+tTB+UCfpz6p&#10;CEkIO98UVbTPqsBZnELC1lu9Ewo1OA2cKPtESfVe+q+Yp4qhJqPn+G4FXJRj4GI6HPMwy7wIgue4&#10;TArsL6jvioYA0MoFq/3khnCptsvyKbvAd2bB/zoNkT6BbhZvYmC+WFvijip6pz5VZTKEgKei+llW&#10;k9myzlZxOpRzhkW+srVxcPoWXHhVFv3/yG+UG2CrBf2rIqTf+A3b5vIjKibdUWiQK+p7TBb0eec3&#10;eEnt36RC3qc6B+47qIT4rtL2x+oBtAoH9sf5EOUzuBg+eldRihxSo83kAuuICpJrDTkckaHmTwL9&#10;wgENmsC3H6fmjg5VzDBmRY2PvG/CNIGIwbESn9XFe00rw9yvSmLQ5Au+AoO0pFXV4Z6kQDzb+aRx&#10;P9p6MFgBQenGqYHbv8DyS6dPQIquddmmguadxAfkB4x56xMqS/WSolXJka7WFj2afIMYrYixbRmF&#10;9CqHlDn1NDvcpGV7/ebNwR3u+oRMLJvKQPJ+IhtcOFF38nYHLJESX6aFrpj20VWfBECVaapdge3j&#10;Rl+XT650m10CcTcaUvnQ3BVQEZlkdtentilIU3WrOy9D87P5TYUsEofbgBih38QJUZ7eLhn6r+AA&#10;koEeLeKn188Gnua4NBJsu0kOE9BXeKJLg+LQgB7z7PyGjERllIxVla1hn7db+W+ODaacaHXUtafv&#10;tbcmDgRBBsOg9E9VEXarL4aL3AuZaYbLHpd5zOQHw4WmYNTGZAAnhe5pqiQmhQoXe4kY6JoEDxUY&#10;GG+O2NZx5U67ReqMEOzxJo6fRnhYI5Q4zodUB94fIlZjQHg+XkhYPou0jnXFmO9aGgOS/ysGhNLe&#10;jglpvCqXEg/RnYc69aCQ4zxZM3tKuRJhm4oikB4QhNe0NIYDhC8XHuZ/pspzn7DpDGurMHmr9Mx5&#10;FKhyTOX08Eg/vZcv9IfS6RjH8NHe0R+6ITeExZDQnhpDAP6G6hG0oASFvi8AIgwrIqTyIleP3KP/&#10;/TJZe3WL5hFkxus9Nw0LFq1kjBaW+cF72FcsuIDcoFZsinJnn5TLSFlPMawujlgEtjTPmU/LHf1h&#10;jfv+XiR3Z/Dg1bkmLxdebnxtVw3ow172mX2hBbYUTT92Fe117Cpj/oEXkQT0TwbEi4JqSLpiLUtu&#10;PGkBa091ycWSuZ0yVMq7NcJYqsA/uUxNExCa1U5AVTvra8Ty0WD0iQr4QlrhFQCrlDsKL+p9cgcl&#10;1l0nsVoEFWpPXkSY9k0+1x/4pxL1SQn4fnkFHA+ajAFhu/VqHvAQ3gyaL7/i3doOP0m8ibHUzzZH&#10;V5Fz7Ri2b1eycOMyuXj2ylmpCt8pPBk2wmslarSLAtGzmX2rVUrfEL7SWq5mSXFFF6dEoUL7WPtE&#10;lJf9L59D2+p/VYwydvqlXreqqBBt960M50Cs+kGXVBHLWNpf4xq75NLbyT64G8ndkRNnaD1P/RXv&#10;czIwYh7Kzlu4CSlwjkCqsuQHHauPILgmKR9yVo0+qQnYBcDqyoC4Onujvp6QInoTlAqDu54nCa0K&#10;eI43iUN2GqKkiZOkDn4Ozm3GIsAIohPd94n3x56Dp59j8IsYEBmjXTuhNJgSdsdo4egv7n4GrKBy&#10;0ONN9rMLHcxiXYCoh0+Dl3JAxtGit3yqDGCNNXZSgcAy+vFweG3cyn+zNaGk9G/9RXrwIyPv0Zrw&#10;fQwWPlP05VYnyuISETAE4x2yRTaVD3VMnk7Nnhoum0cUY9wsWAf6xS6r4EKxfd5snAIOLA1RfaLi&#10;PioqwVfyIWzthXWNMqHasOOz0GSXNfj/VO4xHvLZPiDizxhv4yEx3lrVvpr9V+weCrwi9ONNrKOe&#10;18JtsQ7scNL2mkDAgbwIBCBf6FfwQOy+6BOR2jnFkvb7L2Gl7tbAFSD4jEaLCzOvIX5wftNSzFD4&#10;hNSj/2VlCr7vVv5brZ03ONOl6cGtTmtIWRt77HFNa8UWhgpnczrhIXke8EzyaeW6x0o85nPsk/BJ&#10;8kwsh11fBFrgwA9hqk0XYjXywJBg+gn14fnmqqBl8xWtO6GiPIHLqmytUQ1hGqM12kjYNUvr43wQ&#10;9+4BOuwOYjRj506yun9vCtH6kFV5YfMtb8IduveYJAFD9tF+tjAMzk5f8q1b5wun02fWf+VKLvma&#10;oAF+tWOMA8i5CWhHSo1aCQloUBpfhB8yJHJHKzOX4j88+rFCU02t3A28Blmgdz6sbBDlKgYhXfWp&#10;Cp/BVgBuK86zzAS1IvXiQwYGDrW0IiGzV0mpeMUcwMaHtPn7iUXaXYXSjjq1DghUgvVJ2HmmHV1N&#10;E6edQ0YqwtmXlkByMisCx3jm2l7jVMndRFMjofDeOan4XJxFfVUpFcvaLlNh/bakVhUHzDd1z3cQ&#10;32Oe/TDjM0s+Q5jafiXecSv/DfLmLHCMdPKhM8bmWbnV6UgseaSc7Sy8YApc8kjxGipXcpksDkFY&#10;ZvSmazjOQCj3HSOUQzDjlaqHjpXKBz/OR8c8yJjVxDX4Heqo8WSMkNaiqf7t0+znQRH6ki1bJ7ik&#10;PR9SDpV1FVMhWppFDB+7eeoTuvkn0fW6KDvUBa84NIXHZayq7i7u9gpOWZ0dLTkERLJIzrD30ldc&#10;rtrEeMErf7qGefDdWERa/xvUvexP7ymZKkEUQm1D4PyLYtB9T3D2jC5yzBLpXpNdHhJeq4BZ76X/&#10;cp/zs8R3u7seR0UNiH/geVioFs7uG8a/COBjn9/l+tQI8NZvuZMYu2lsf1E0tn3TlUVZOAn0yj/f&#10;aV+F3tIMuFeckGK5b1zRQQn7tkywsvStyM8RvtzaN8HB4mDif8hq5Fe0L/xaemulX3ZlbWimQXwK&#10;BW6a6TAUB5Vxz01Wj7nrE8xGgn+Ive33AmATJryCsohbiFW+j5RbmLNK4w+O0qmj/wr6JI7uW3pV&#10;/L4LPFA4Rswo43izbohTp2lMMCkD+XfzBOuYeif8hQGv+8nMXFYXry0XZLWHCA7n3hA2C8fMVZ+s&#10;nuHYT/tvRbcLqt7wHiDHVL9ZXAPHlYjidm1xW1qbIKMow+wmTbx+fyY6haEJ/rOc/TVAL3P8LLFO&#10;+0mqgZE/w8pvU8Hn7Kpguk6ua8+CnabzWGDwoISrtcU2MT5Keal9+XC32CA94T3IqIzzOU7N/TxX&#10;GAlmYucJLLVBa5R12P09uMgTeiY3UkRp7uaJWZkOBgh+807hgSV3a5AJ8938WoIf5dq+dZch661a&#10;KNLayISjgpyNPp/+O6LKWWIMWSyX5S3dAlI3fJGgnmLjC2my1PDw6PPpp0S/SJ7w1v2J2ZAaA75p&#10;hRLXPpdo+cMfqwhXgntmcPpqP+V4M0BMHLSdFTRKo3CefmcANhylsQj0HfCdqy7/+03AI1/E69N6&#10;hLcAlojtPAAxBcGOh3LZ3+8mGimGafQ5JOS6smiOlKEI7qYYwjYg4sEpeBWaeNMnPMEsnqDa9lkI&#10;LCkTRtPZBdYDXrNgCYRgQpxfLa2MJxP8M7LDLUMG5hEL6Fut9BZDNd6Gmki9TX8EPBwyXKiWoinw&#10;wtgyCnb20lzYZlh9GbfFCLLW1Hn6pmkhDV2BArMfNSpOtFt9Cd7R2iLX8uuHwB3KvZDLQ4XfNGWy&#10;mZT9pEeEd/vewjgUo9EzQZxyhH1W/Vfqycr1NiQO+m4LCQjOmWSiif7sPwYTHbKvnlzvov/KDinY&#10;74QMBtr4DeABhGPOkJ3ro1ERil9pHxPZfdMlodsUIFq47bMESlGFxspxZLaHaCF5EsFMvbE/oEBD&#10;ZOtN6yAKbkkAjp2UjGor+zfB2SnuPsAQz0uLeZ7BPsoDdLVRd2Jan0Jws5DrkREUJH0sIp8xoLvT&#10;v+AKMAi6HqvzLY1Z8xypUL1PXALp6UTFDk3iss/Dm7W22In1WZAifW1BGhg0BSbyhX7HVOZnoaFO&#10;t8tnn9H2FVxh5MXlPBfMBlKrk+aK9lAeX1vbBjrQXevBsTrV9F8+noTivWWPeWIhVCKddPLeJ4CO&#10;NN1eri0ZKCqNN8jElFD7iWMOSRoPMTS3PqGwNJyLwO7WVnmfpj5YTd9PYAx17FEqt7VdGAasb7x5&#10;2ScaQZrFzyOIBaE0scGHBPvsa4t8TtZfJ/uyT1xdGbUiILQJfRyOhCJGn0/GCLIBP1Q8lCJ7pCHL&#10;QEsTAM6r8pvvuNWR4nDU2DAYCnObOLIQ3bYPokgDCWE9qd68WxVmRjrEp8+CUqtkgpx49YnP29fo&#10;fu7T881VISpKPmD0RkbhIGHG6Vb+69ZEjnYqWVof15AxYUaOHgbCua2hKoSlWIBF9+sV0M+IlsQu&#10;v+TC+HtVLHSc2genUKJhuvufECNiXsYpf9b7tlUhOV1lW9UbAfAfktp1H7y1KFoXoMjfPK7h//5k&#10;FYPRCJrQardIjVR20ugezrdhAVFx0xf2eT7nPtmO5F9P9Rj9wXbvE3PGOVPNkDGgxe/fe+m/fEbn&#10;ucYNunlGSTfAlTA++4Ts4YmqeiYswhvOx3nLFXpC9ogZ6w5bTeX0sHgmSamhnt2dceCZzoUlOv5r&#10;Y+KEV5KvlIlVZ5yiXqDgY0DOQLzsc8rAp1nHdeAkIozPPg1C8NoqMaxFkD5tHtF3sP/K/ST2iskQ&#10;b3IO+zxxEDnSJ2zYpg1hUKSTgxqHFQ3qvfjMuDe0U4c10Mg9TrfyX7dmyjk2ufAqjOZm/pvNaUw9&#10;iTEVRc1D8C6879kcdcvNwf1s4mZv/gsuGYFvlowMvK15n7eHhKvCRhdjipeKUkBDcQFVjECQ4J6P&#10;Ciqt0O3CmjiY1TvaR0kNqX/yk9wD8eMaqG5YSjIEfdhMy5L1vjwpMJ6W+7DpkEhzUqDl0yQkOCQL&#10;cDUVuHyCwkIxZZTBsDLuTgdctQQr3o/NPUG1cIBx8WHVd+gaEKFcWHo+ZZ4vmA+eKgop5qvMdvsw&#10;rMnzkVnZZwu2kUhhvIv7P3Twu9kKdeKdwd/S48vKjKMmbHwYS2TzjMCiXXuI4b1CE2B2zoucSKvZ&#10;5oOfID355NCIJ697SzUdtjcGJbvUp7sTUf+VJKXrpn10OTGbosnG25NARF7cvnWrenOpaZbj83KR&#10;f8uBHSN++Gnx+RLKyw8/nMOykIW2EMslCJjZnXfdUpvdnisurd+iJaos4IpCuuYY02adLULMNYrQ&#10;OAhE6+lltwQ2nDPJEek5k2CFgBXF7pG/uKEbuTUd4y0oGc+20A2nbjdmJDfbfAmqzJfczH+DCBBb&#10;IJ6DIVNLZ8bg3OxEOQgo/OnOpKDCbOOhcEC8CjFsChWRPbiu5foUzx4S/8ZK0Vt/+MpJAjLYQN+n&#10;RXKXc/l0R0ayJrbs67wECjWGRDlhXfFmD5DzoW7yUeEe+szGrQZB2ChpybWuyETIKDuX0Zr/gra3&#10;TytgG5/m8Gzparw99A8dC5BduOctJ/vu9V9JADiWjOgEKcCktp6h0MS/c2qQnNucVc80lwT29wlq&#10;7FV3n1hXjsaQ6Za2/LI7X9sjwCxK3M5/6/uAq1IgS+cOy+Db99HHPQsVjLL3xd89rhzH1RmYAhxl&#10;fRvLZDgmxm5yMnDnKf+Wx/hnTUzImmA5d9SCTKaYfVKaCLHJhD+hQ8E8BjkMOt0fA8lKYsKQfNcz&#10;WSpmz3jGhKZfGCWxvFHrIHv+c9MXAMITAqqBkVpx5mjn1QYM5rAXLEvJd63n5fGoPtbklSD42oA4&#10;ITDwD7z0Q89z1PPCrLmRy4Vuip13Nz89449IMqBMyaTd3lf/lXSMB1NLGKPmdHXNgNVGffWn4V3d&#10;fcxjtH2/DZDghd+LdyFer5d62ZZzIQNF9Tpkjrc5GbnP8IyMcz9o26erZguQJ8erEqmxw8up/bBG&#10;ozDHWCNd9rZBTGCMRrPjYhgYykY2eJRZ1XhbSNIzRe4jFcQrrRjUfbBiosVlpM/2dQmoKsM+7JhH&#10;e6Vee1RclbHzo709bLlWTtXVf+CPfX/kzdvG/2Gl59lXLLRHnjeSgUtsXKdRI8R1lvsfel4J3df0&#10;zRO4HhNssa4ibycQwnzTczvc9Lydg5XrwHa6obJxHXr2PvZZ9l8+DZh76eUTgk8h/0a4KFmlEcgE&#10;2FYb7xdUkPyO5EHvcO+r/3LP67vA+XrkBC1x+bQ0gr3nYZElz3q52jrA5hsHfrc+BlMV7qxJBuuS&#10;oLSEsfrgOuc56/JLrxc+xR60YCOXzUB67kxmfVuY4P/vPgvvuu3z0rPm1y0TBjaKDCT3G/etBCfq&#10;s+y/vM+LTKSQ5gZy4tNT4OL+1QUVjQCXkwH+Uuj9Fz1PmUiyN4bm9mn8TkkGZGkJZ9l6XsQeEQ8K&#10;SL3oeeFC3Ba0Yb2b4MJ1+vshUacwEXzsnc7GGqZ0A2C3xXXQ2YYnaGwkga4tgoUyiWKVcgqkocyQ&#10;+9VeFFEV4u2RMz7NpOrTAOzGp+tUUYLENZMISAOefLHP1NxQ+siYFNuchWDnpwUfziX5BwIMpWx5&#10;jBaRZxKniHzn13MmHAPhZM8C1jUP0sh0SjCKMvOkoK0UNi6wds+qzPqCe5I5VJAP5WFu7BET0iGL&#10;5W7sOef2mPV7NWehlGPO/6rmcT82HCNgDfkYyNYmn4kEO0WaaDIxhTdzJuhh3RwZuQvg1W5GCycp&#10;uK82z53WMfxQb3pWrfXcZ8KOO9+GpytZaxAgatqusnDOKOOej1Wv0XpT55f9V3JPIVGtOZ4+TaEn&#10;uEf0fBgYJntGDAXFwl3xgrZ/Wm2MWZPBYTMWL8X7fR5RmZgUN1vuGynsljeDDIqd9LGEbPFSpXb6&#10;mvr69l9ebfi25TP2xpbTAsxoxPzHwORe3LQh1fC0HYV7OC9JemgGm1YNdkkmVXwUPFIIg89aPu0B&#10;A7s9fNVeGH/3PDN8BzbiAAwo3NFYkcK96c1GButiq/4Y/437ZGbhvXnM7NwzppFP7Vi0rWdkkjXM&#10;05KT2mqJ9Ho30R3s3kdPA+DTJ6XN9pxh/D2Fh4fLuIEavIhqQijLciIXdmFHhc+sqkeFXNzy3RkG&#10;5WBS5w6rttkLfoHEFyAvqAkp3Ks/sXWgALyRRKg23yIxACYdb8PxGMY9v4CtwwXzXQDo+6SoHuOw&#10;huoJ9zINiIx/fau2Yh7CLFxLYQq0/2vaZkobRIZPM+dcEsp6gjBvZECBCOersCm87/PUqbn/Sn6h&#10;yjlmRVy1nQVySsyidLqkHTROVcN+qqij4Zu9KbxCqYXznH2u3ScSoRaSHa4kVrc7j5QagblGOOMx&#10;MLehkHLoOo/EprZUXXgiSmiGCDgomVV7d/7hz865VY74VjgMK44oXOyOUnzwZ/fdoZZYch6dx/QE&#10;Pnr23L1GOs3h2eAtsAneU7fz32yvuw4KC0W48cGDj2uqOF1KC3xTf22l3/4k1ajCOZRD3GJBim7I&#10;V6aTCoMYZeJOFL+PlOBc3gPJNhCttubmdv7rmbVeUJnGvi/S5TyzdejIwSgSUHTdJ07ouxNTW034&#10;5ps4AZem+dJT9GF6Hmdi9owoSZ+zcr6oRNuohdCBy+2xptw0OYjpQS3nORPSMCGC+gcR3z8NZRJj&#10;iu1it+JWoDkweIcDcPgxSWDS24+e990BW1voPbTTnyII+LPgXzkIQPtlq/i7/pu7T3wIIyTbI+Cr&#10;mJHb+W+1Zw1CUwXnwtE0R3K748rhFxLtx9LARkK/raVhVo7EjpvMN30N/iy7abytZOA3nJ9oqiqH&#10;xLsEdDfHGIkxAHbyMXGUzZX4iyBwqu1oekBTfTb6LD33XCOiqciT/Cgh65jOcqL29qx7Gr5MjwCr&#10;adLtem/uRcc8dwKPX8rDWlOy0pUzMSY+Cnp2rincqvukRhgJazfUqKyHjH5CZvBl50B4pP7rMZIq&#10;nqXE1P4/YmFB827nv27fRsVBvaIubHcVG8upKkDdzqUKfqb6zFF6LlRbfeViHlfivAck56VfgU+T&#10;J9R5EY4GwxxFh0AX+8CkxuVZhddn2b0HRzj3DMUkIIkQCNlCDVYIa8NmSF6ElKF4T+8ZtTbj5ggh&#10;WL7jBr2vfXdAF2VNfnZTmXi5Um7nv95NlFhLP9rPbCS3673lWyplZAyrVLFNM6YYg1U5IBAU4emb&#10;TbjGlUR5DAV5jL0vj8B9/gtsKeBdvOWN+nximZhvrxdIA2T7thK9N/fyt5JUkk5V5bMDEvB++UZm&#10;+ZtQS9qe/UEZE0sChFimu99RCxjT0rAAnKZ2VryCGEhpWFia1KnvPYO7MaehKu+boigCx6ACx5zh&#10;MlvGHo8ZWKqNpDUnBm0ODPhVIoPIekbgWpfp69t3E6ZNn8kZMe7TnfdxN2kPTjShJ6iSM3fX3/Vf&#10;76NItL5PjVfTmNv10fkt9juNDFVCz1WcU10XCj67RTJJGsVkzHX8vBIfelZuVL4LI2Jt4MLumenz&#10;aU8H90J3ywL+kW6fb6MxFU/uffVfMWcEISaF3+Wyga6rqZYk38tPQ/sBp5gDU31tP5YX3Nlzva/+&#10;yz2TTZBOA1LiSYpvnJm1xotSn8bA3paECEfBoZQrffaKeb/dJ8ZzVkeiahYm0ndppyCwy2XSXgjp&#10;Cy4CfRJqSKkhb1KPiMtb4LyMQHI15yuEgE3vzQY//kGX2mZGdWI5P4aEpXMkyjbSvf2EPo7Mu9C6&#10;lhN43DN8+kbj8BbXjWxDR0Z6zzgLWxECmU+GvPM2oX7rDr2v/it3Dnyzswr+pEICHLCdEAHtrfSS&#10;+8GqbY9VzixWB0/uJ5TBsWckN6VC/C4Z2H3OC7AVdxP46X1g1IRzz3iN3wACqQ/uHGO5ubCV+qRg&#10;CgmwUc9Cn69Mg8ikXaw8Zpjj7StpxJ3zjDq5wt/o8+Hhr2NP2T079I6boZuQasVYE3Pfvr79V+4z&#10;2miVPZg7NXvG0WZG+TfaWlfn4Iy8nWcHh/4nL/12FhSHqD1SSpLH63b+6zEK5ZraLJAQlQ7uOvN5&#10;ZvgPrORS5ScxmnNm6L02wAgYqLRV203ddpE8hZigqlBFn72v/ivHy113inwO3iCmG/6G6pkqGoqb&#10;xmN43HaopVFaBAxoqXlg72tbI4w2uJA/KvtlW6O9PYiHuXMaxda+9+adkO3toWvRmkKGH56qWQ9y&#10;qIkDglb9kFwXsbP7NSUY9FcxnKKB+WkYnBXrE53ioYT7Rc9FxpdnEx6MzyBHbeqbPWPGWFeYR2B5&#10;rCQmv+0Vu+x5PXyHOUNbNrXQfbdbMchSk5XjOSMc3qw2jn/bYRTK5CIw7dSclIqwep8PwkFJDV5t&#10;fMt1vjtN9V+msHlx25G942qpQ43Lu+uElBVmYNUzA38h8VTKppbzJFhWkfZcEskO9yx5+IJf4MZ3&#10;FVUcZqaRudrYzEXbuHM7DJiRQJ+mMInac8/b+cf9j0mQ1IFrDt2u89S9/Xr+pMIOivhJf8FLhac6&#10;exFb3IT1zFAi2wYeNIZeE0eQTR5F/tIHzexIR5iseAGyZ9Z3E1x4R1xSlJ6Ra1vPLLkty3FTjWfb&#10;++q/zP2BrtR+kBYXRYLnpNjqrBCnnh+PiZonUkBQCJLRjjxy2x0CRw4U8Rb//cT90XpnL1CCz4m/&#10;e5wZCBXpFsEJ+XdQWs0M91pZEMBR4D6NaSwZhFKewMIfZ3bumbixnZJK1e9hRwrdVUkKPo2M6uwK&#10;f6OiEzluD+yOB6tuVilAh0lhoRerOzxGySjuX4/vel6uMWFSKCCdRGEEWEsxKeXA9NggTgTicjln&#10;xoCJc7/aWILGQ9GzbiNtG7kky/KYYWwDgwXZ1zsfX855ZvAeP40Q9GagvWG59YFBBvZ6zsePnk3j&#10;eV7JkvC9W+qTEva5Um7nv27PJZX2WalAEN6YzjmPFExqIziq3C4po33RRlZ5MkrhwcP9WEeLyHj5&#10;pueOPGZ27vn47vJpLrBKRjkJ5YfHtz0TEvOkqBQTesDyaZwsqUVMhrA8JqiV+ss81Jc9Q/2mQXKB&#10;UQoaoXAfLSJhZwizZ8R3ZuUqXIaWlTvc17f/Suog6134weQ1Mq62noktWiA+WSiRvFmtgEIDbyz2&#10;v8CqOLIADjHfnZPCYi+R9nyMk9MVAZgzh/6Ftoj0ND6N48Cx7LQNDL8K2Z0ez6IUy9uPfd5PITEK&#10;9IFc52W8bue/uS+qdlSMWjcsmx+63XE3V8FCfF8Fq1c9GL3JF6AhyyUd+2O0aEsttpU7l+7pCBYq&#10;/0PM76ka6fa5IrOnYrVWIEIs6zqi4FF9lv1XrhQhvXJ+SqRvggV8q8pNx8AOj3UFg2VtPf5pN1GZ&#10;AM74o+zVDzxY3N2xujFG+1q+7yZO6tLRa1XqhCwVBQA2Q8bdI6AyT9UnTCE4+GNmxzVd6uOc1E1q&#10;kSs/Idb0N6pR9yxh2irzOB8jy63d9b76L9P9vCSM02W6rzkL7FyTkmnR57xUrfl2No89r1rE6dgv&#10;asLp8SLqEbE5sLvVXirZMGq/O+eMKTNX+8muoK0SDsXN7npGyhvUKi6K/t4YArUPpx/v8BhDpPhF&#10;Pb7sGRdi+UeecwZeMj/9JAPCpVNegp57Q2GrbnLgkfK2lDMMVWTzsw2pZdKXG9QnudNU/5W0veq4&#10;IMUUS2rceWWhUNtmriCofVkFngaW7AWPZK2nlNeN5r1nMG1GkhNxwBfQxQY3vDhBiEgMnpkX5xmJ&#10;ogIGgxcQpt4LIRD1LkMJb7QSZ9YlAaWl2unxNtrurxdzJsBnzC3uCIRTnzOOv4ICURBKmX2t5yVP&#10;X/cyhDVzR9stKIYeuelUwF+KrZOLrsze1jMnySyOIjayTXh81bOqmbv8naLame1nTgLIC4mSyymd&#10;sgcMhL1jyWK1wR29ys9Q2RLi/GOnCFUnznH2LGCSH0NBYUzPxyskADfZCz2SnVUGafbM+Lt5B3Tn&#10;j+JhpPvL67qsNmWKwQfl2zDfzOK5W20idaoJO+aMP1eXS7dPU07fc1ZR7y6riPQALcklAS1AaOx+&#10;n4HNoRJnz39xyVvvGVyXk9DxPdBznzMYNOEHYtxg2oIM7uYMWTnLlRlwt+0YdW0k8VPnW1Gq7gAT&#10;AwORPbN66V+77Bkcrh3XcpxGpGz2LNRIbgZbIYDhuhmU3Cw+pIyVUFkePVsfC44tLBdEEStFXEn1&#10;NeMsup3/zvZAPNyeXnx23c5/3R5YhtERhNYzqMOo3O4kR8Cxae2yFzxcO2FxFBMSzxfxDzTGp81X&#10;nZux+9DJG10byxukhd/F0gx+PPcAfmWEMRn7abTMxwzcO8jIdAtDrGafZf/llcJjaK7IMDbbHMwh&#10;S5IDwxMqX2nbfVCDDvSAcpYcve5ZsG0botwCphuo1k8TzS9rkeX5HXDNmvMvWGoi5jmJRLzf9AzY&#10;yBtJOSEhElvPiLVi12SWbaf8D2J6xpvgHZZScz1n/Gmue8U/QJf1Uz6YfRIgpkAWZqs5I0c4+kFh&#10;YCiEjLzvGYlvywr7VBUe1zmTi1ZAGJIgVZVveQzH4bF7/g+Ezn3PoGRAJFiO6EaXttoAYfh0Uphi&#10;W5t2BjBSaOJxqqDOvOvuwV9OtE3US8jCfBc2s/mdVBpugqGI07clgX/zdo4bgsj8xMue5bnzu7oZ&#10;rO0zpA0SxQN7gn+kl9tfRuhP/PV2n4lBUkrFy8lGdiYVQaLsGQUqU/xNYaQ7Eu3OcU9Qxd2cudUZ&#10;IFKstuzc0DXq0+hAWuGxkTKht9XGXCovn3wkH3BFx31uVku9Wz0ThoEE3bM/PR+vXr56+27OaFwT&#10;FlGRqeXTYqnu+RHXUp2qeiwz5MWpUpqJ93l6PmbPykbyRj5dHGD9ZxS9Hl/OGU4yY3kP9wg5Z3Ut&#10;h4oNbpyEQ+W0Hjwg3oy7nqkpAzfwcj5ieYrkmVWQw7uH+uiu8Jbz8WXPcKYKdNeoa7VVaXMGGe0S&#10;mo8FcfDJeOkxAks8T9XTthUG0aL/sNqqxmbpPh/fzRnuh7bn1X4cWP4Hbk8/ftA2rIQiZ/m4HJOP&#10;nq2PhTaCEEL39Uf/5gr4HT28t5eztdrbtKcXt/Nff19lu+xlwJlW9pDb+a/bg9+y8jsRPMv3j/wI&#10;VcYF/4jjK8jThKnYbpFDgeKKWqAkajTlyhUG7LFy555linrVn9gFIBNlsz2BbUSmputIGK57dgS0&#10;STcABHOHAXTLHIUWt4yf6se6HvRK0rGfwozvpR0CvlQxfNVbajksbnIiHaOmeChR0iqNQqwv3Lg4&#10;VxApMWL08i2XnjioNPDQWBDlcOlFlfoNHMfakERi2LZXu4tNUUwIo2urZANblZkT3cLS+2xVcM7H&#10;Ef6kMPitSqGMZwdbVTy5u8PxMrFl2e0DTfwbHdfhiZceLoAJbKA/rAIQbRlRf7PiJi4Adq/pq3gu&#10;fUsg8OF3s4WtWcZM5LEPpzKZ5yLD4frecgpqyLVBd3vL7viIPKHLeH3kikiS2pU65G2JVMGCwgd0&#10;1S1U4mxpjsPg9wutEpUFaWxWhDt8U2PlbrOe+hZXTEqHbJDkGDtPwP2DoVAsY8i4NjAI3KcIaJCw&#10;8LfkDJtAO/Wk8HKF78E7rKxQX32FO5glaZSFfwhyq7dhKvcHCRsdK8KTenJn8pJmDKYc0TUwPK1/&#10;mOQHFu88512CoZbbJwXy5kd8l+5mLkTQipD0d49yR46h0mRlxbXDiljno2bxT4GISK6MhAnBvSJg&#10;6jnACNPzdYBdvnpsSX3Xs7x0WJRBwYV5ru3CKzFVmcNjyLsQQQU7vuxZn6vlZLGbYONMwvLqsZZ7&#10;5Zx6LN9UjtuPL3uW4Vb605jgeiyHgl6P/elaEkYqP83/q2cVYCltlHhH57wApfGB1Zyfj4nAVzRa&#10;y3PvLaIaBXHAGvXj06jfKoP/iQxAFXGjqx+/ozAida6QdNIjuU8SpP7+6VrtccnH/7vnukuCnh8b&#10;ibeu8Feoxbmcs+f2mFjnvSJJwAznteXCEzOvCsyTkzwGBn5VWVi5Ge9Wu0XXdTr7qUJOovblp3kY&#10;GlTNWfkIk89C6GfufOSeqlTpgMYhxwYNSvWYYlJlEMyewajWwF7mmxBIwbPqT8st2FiFTEbHtaY7&#10;aPYMgrWcDDKBX+wzQrQS3A5iVrhRazyEJ3YhDT4PrSfHjUfhhRaNgFtwLaA6u2OZaAEfNwlBjj3e&#10;QQAArdCHjnGFN/OOe1KWUVWRYiMf5gpD+SWgQDzGmNlARgLRFPcs192jZ8vptGCBDBVuFR06b2Dh&#10;LbfzX7cnnmgdRaCQcNMt7Y8ULHPDp3YaU0Uoza0IhHU7WpR3w9ngiXOoX3BnNoNSy3736dBUEq3V&#10;NQnsfqgpGlnW2DQgH2t6njNHcaqopoQ5Z8DGXhKxlp2OYE5TdzYVXvZMlZkCDz6sbUoA8mmT6PPs&#10;gGOv3NHpBLjrWX6zwhai4PT4Bb77BRp1eKxLx7wZb/kFN+3Z5j6xonnzzJJ0V5shGVa6c7HQyznL&#10;ae5RY+12Q5RrkBCV9ViCobFQIvKu8EzKnlj5vaWitJ5SajDywidekyJ519eC8emHwGpCuh7fzXm5&#10;S+r4aSZSB7Y+PQe26i31+LJnYjK2sA++M7L/Z8bRUzFpgN56fNezNscm+LRCalLURZ+pFaWwz8dY&#10;oeWPL3X/rmeVcpy6rTxvjYQ4zZPFPXtWcLSO+9ue0Tym3fbsWYq2GbOUrU7bxEkXO8SPL+csY6CO&#10;zYO2CYxQdC/Z+jOvWFytzmSZypc9S7SaPT7PM1gf4pvu2Qe29pmo9dR5PtP2JlV5C2+zP0p0z14D&#10;t/PflMJcKlhB0akRMj+3O0okHEPaolAgRM49XwPURQVxB7/YHms2nrjIbDy+XNN1u+rdWjQqfM0l&#10;LxKtx8NIr561tUce6bnbNw/llkRAA3xUGtnbo2WUQC4F/qc1pU4Ytee8pg/2DuSDcJgfW+2fM4M2&#10;Kyb6kk4VkS91sKTl/DRrakjMFOP1WN66eUI4py908+HY8LEv79r8NJtZR/epfpBAsBQjsGfvjo6A&#10;9NFfLmdVKpg9E1YuJvvUqShFiN/Qb1sju+wZfbyoH7dn9y/gTi4snGzMnkUoNLk5yrgi6F7GLxez&#10;40rlw43DUr2yFGMKNQoav7hb5Or1PiA/sr781XQJzXFVTKwUecl7sIB6IuYjKm/RZ8s1KVhI+S4x&#10;1bIQOk/qv+LM4kch+8KvPkIJ6JM1n4LDevNBcnD6/C6zvTcSVBrVe0upoKwVXR8WnNUffmA1WFWs&#10;puz2HQqE2uQqSjfY8QSQuFuSfYmI+Cmu3ba3ZCAX2xHEKp5e7S3W7QSXcIYCVVDd4ripsBd03r3f&#10;3OHgWyp0PQiLdeTEp73FaizHuLLYutcREGGFRAX17iSlOsVmzeASBN+8deefX63ZQifW6eaH51Ni&#10;JbnzwpC88NlwIxO1rWL3DvMhZObjdVgLInWmi7eLjAlhmxPJs4GloChVygmCK6xUzZa4h+UJ2MWk&#10;izuSYnFsZM9iU/VhSqjX8cJH1gOeHCCqWHpQeJjumSMlkigp61eJfzS9mOmUXXZaZM5tbRDqwQuS&#10;IqJgPkRFtSxLUrNFrljuPrHe7RTIn3Yvdv8hammrHqSUahAszP4feLK1/MNTTnwdIOyeCIde7S0G&#10;fQG15WTvu4fLypdLquiq0AProKDz6pYTEfHBu26pymjLgwS+DWSJgCnIFl4U5bwu3apEgH1UwB1U&#10;eeaWXQgc5wPExQfCSK0fBkhqWqXgJeiZ9pTLNsyx5WGJDbqarcq8WjOZr5qkiDi7lvFSS3M+Faw8&#10;TgHGryqn3M8WJTIPkNBR3bDE+evaznSLo7fFiQBnVbFBeZVfhExwV5MRkCMmnohu9GmREfMRu63Z&#10;CjiZPEwGywtKFtqzdg8p353ZpCtwlWEOikhrh6j8LQCsu0VovHDrkuFS+pDuauzRODLnKhgnXbmH&#10;DQj1C0Y+OPZLzLg0PrNzhg5lrIsM7KL857JKOuSGq9kKDULNu7TrryhZd2MZUUalVOWmLnvLZOgr&#10;5wOj7C5sXetrwUcgHdF8pORut/0FAtgJ81QX1LiD/N3Mf0PFRBhXFV7hsIoludlJdxGXtzQnssh+&#10;rpNC7SwQGBF48DDtKSttacE1htO07x31XzlWpLl1MfAQ2+2EusrRa4mo36oi6kpP26V/YLm/OCdE&#10;MH5b4cVptcGiuQ+4ImysxFbxsg2KMxZ09aAcL3bOk+wfHy7wd/hLv28hiQYOuP4hvXFvflxL3V0T&#10;YRvQ6oitloItCZPxX/pn2O2w6K7CjIjjqEHynOny1K0uWMzwLnBz8IStW121mOFI0izAKjSPC5xO&#10;qWA6/NIm8Z3nsvSO+lpylZ0rIveX3Ky/HBuA9eOSRtwIgWHRp0+hiWS5SDzdALLSt+K/ycyRJZyt&#10;8yiP3SIwk7uRRcLitIOD+HddKtIxYL+9WwgzdT/8IASFX3Q7Um5jXcd1Hf3DyIWUicBSgNf3tYCM&#10;UqMhlIE8GUN+0PdxthzhFDAqMYArbl1GkV1mBKgiF7/6U8KSIajlFk0g41W3UHtdHaFS4t2gAz5s&#10;HDjdCoi5dkt2z5xtDfmqWwx5e0SU6qdKAYscIHXQeFBkE2muvVuVOw1RzGbAeV/srThmvaqoY+sW&#10;95AXGffXViqHZXLxlG8k5YOURwdlOutjQaHojnuVl605oiSrOqGNEBH4Lq3+hBS5g2awANgOhr6m&#10;wwb4q/6bg+HuPUoijOYsKmfqa3Nya6S2RXNE09VtN7AAF+dji8k9aRyNSdWFHyTuwCzW9YfEnI2q&#10;qxY4hzm+fl76pLhXHe9IjJIx/vPTpP6PsrPZjSPH4firBLkPsAl2xlljkssMdi57GGCfoNfxxgE6&#10;seFuTLBvv7+/SEqkqpyocumU60MiRfGbFIkY3nBVVEQDjAkHdSxDnI4ScWuD8Gg7ui5Rq05N9p7f&#10;8jniGytAwT1jX5OKQLrPClAoQu5+1YGn6GrTLCcc8PgbywzgcaRzI+tEB7tA5ZdQJaoiDU8fnySw&#10;VRU1SUt3FeBHlWK2C9T+sO2gwUZVWAj40yq26MdsijQ9f8DcdJcESKdItds1y2CJ4WBGiFG0YcnE&#10;8QMHTre+wETBPFMFiYvfvLAjRXQ8SZAeYXCQ2GYVvnoVHybPz4U0ced3VZEmoNChBf+TCSVfCNix&#10;KaOkHZBhZfVwEs9ry2oHGpE11VkNiUaKyuG1xX/u9RHp1Y5k9WGPte1EM+6yQI6poyTFyYEIRCOp&#10;LSVjm7FidhfFrlrlSFLPimGT03s3NlpdzHplS8vZkqG6kbBPRW+mY+JV7vHiIBr08HoToykgBScH&#10;5Bd6jBttHGxB/9vyWZS00AdJOpwSDejm53YXGYlgep2E3wGbzxbpNNVmsIGDkvBmTVkquIfBZ0M8&#10;RpAnzyztVp3P6gs63gxK4bTKIKOdm+AzZntwzIYVny0wFxagZmrxWXaqkUmfEE/HbI+d/43CFeoi&#10;ohaPSaYhHXAb6OOxOqF8k91+gAGnN2lZp5TxJMvShDiWZeq+gbLneYbiiO6oXVvPgVtMeGWlpDH5&#10;Q+xPqvonNy18IrY2qSSqNTcNp+7IKg7pyukmP9nKfLxhNUnD6WlUG9eh5Ec01p+eriPZ3hdl+dKA&#10;EwzAAg9NQ/2Dqo6vB4gkykb/UXfcH8OjjeX0hYrkJ52lGVZ4ytPKZvIR4qldeMZOlfFRm3Gk/aYC&#10;uyqS0/pghsle24Nnd8xBTdIEJ1fq2BiYWervlwgGdYRx2k5Vp8YXaGJvTIRDcF5qDvBRls/qvBb/&#10;LAwdHpPGxOUVmgeroardPTgDx0YlHLkcShLikGxYfyeeit94OuKIVHIQ3puf3oNHZeVBGX1WwZaw&#10;YN4EPOzlKuUxZjwcKtNZGep78OyNiVIfLF9WabXN0I7CUaKDcacx003ig0fGZGl8xdX4wDx/HU4W&#10;1ZHAdldhT1o3uGo4J5b5R3qH/gys/LRuu1gZ49A3FtvxhUlg9dIAqdwc0ydEc6T8SgcMdaHEsRjF&#10;mEorwfmDU+1VvnnDeoYhWCGrV0al7Lwu0+EU1V2QEEecD3M3w4nICMmMmYbR5lito9QrG1Pd13yB&#10;x5ux+t+/ya4N1e/YmEiC4DH4BMTtE1HlmzD0qZN2epMDyA9I5vxZ4bmQiTQARwLJF1M9Y3oTduj9&#10;IpYkM4wulAwiS/zLcKYxcWpP4WJF+EMGskfehJypK1h5nHQc616LOsU+Di4aT8Wvr/tYvbGxk9yr&#10;I/k7+Go7pwCcwsSxAfvNzoA6IaWbHKhmsmENh+NNXJLzUaMDTVvRCqcI+gS7xEbW90R+EylfmF7a&#10;E0OUdDjHbiIC46buGpxjB7O71QEi7QmMp1CJpB2ax6KPia/J9yFubLy5y3AmlqKqzqp84K/zKg81&#10;WJvabeEfDulLbhbf2R2zUhz8N6QiZ5fS+M/fiafi12gNYQMOmh5CaaZMUJOh8dQefco+cPqkza6q&#10;BxIOk8T+G4kD1ZOe5C65ex6eXFo3ZE4ISDXjsp3al6axKFOmaN80OWITrcAMXtB69uDMlP2WpSlw&#10;JtaBNUrnp4yEtElRs9xjsgRnfpOcpyleMPgnXro5hpFudj1qbcz05kZRRQUK826rKmXOK24Y1FOx&#10;Wa+cxyWezVab4BxjgljPheqLPWZLHSe1BU6xdZR6tR1zY8FBjB5xI2yBXdg+G2PixQpXCGc2eivJ&#10;NdwOOBGHU5F++iyOcqUmpY2Ub3ZzfWnM/Kb8F4Vu8015WwqcifrUB63naFds1quNzBpvBvrSXtm5&#10;OaTAuLkEJ7ImODJmyhRhSUz37xuPWeJD+OnUmdK4XoWsXhmcyebYen6TKbN1/CZOS2rTkSCiohyu&#10;Nm0du8kcJKNdCUWJhpKfBH4x7OgKWb0yOEePUllAOpErfVbxOVeBiD+oBCzdBLKQWSrnI7q/h9uQ&#10;LzYaDkw/Gw9NDiU35Fw8Fb/+NGvtAbDdp/fgwdMYbAyHHkleecrkd8VJkpjUJICWTUHYPFpp4CPj&#10;9rrkl8ctpDs8xRXp2BbYyFF6x65UTnGZlKIXPSBKTD6QUsGrV4YgmoZHPo4yX6YcFHzjUS3DsEqY&#10;LMMmV/MNEtB8wkv7keh/2BtKAqyeQFT6CCHh/50Tqodnl/N48cvt0sweqMiriJErP7B6YJKrmcPS&#10;59xx+E6gt09oA2elPNIx/YxbqIBoftic8VT82jJAyWG3o4qPtJh4ag+e5FvjsCw/rz4IJrnsUBSR&#10;g3nhkhdLRfEHeFpiIWSNTD2FZc67skfqOmpHHjMxPFQOzynZ4HAPzqT2Uo2p5IvEQhLvJklt8pwl&#10;G7zlHa3z7mQK0sNWsfs0Zr6JKTrpc0OHHDGuJTiT6EO+u9UQ65l0K5LkdFBemlCyh2kCMMKnFZv1&#10;yrf/0FbIdPczO2JMop7hIUQiqRg7j4k3JrwUzPzAPoSphIzaBouwueKruMlNS4z5YFqG/0csYn01&#10;f4K1ueUCvUx9iH5S5p2ZNSodqEOmuVKhPCz4ist6FYw1zmbABEQxrXKiBT8ml26AmdQuWIeOXAHt&#10;SxQkrdExhD8FqigL1rRGGxPKNPdsH5Pn481jVrIcX2Hrbgxhdmt8dmuxJg2SUhZ1AVuFM+0U9I05&#10;rWUoifCnKf6ZXAWY107SS7hNBj/tPCS90mbA5APZZhpjHdQgf7ZH1cuurcrSmMOmp3h+Oqd2aHo4&#10;b0TeaTqDS+N1PiKWhxKI4iNva/ooBhSczmCEPVUXzJjNG0UHLXi3gTGkme0QzdI3nlrtUfFp6x9P&#10;xa8/3WKxGp72eToNqD68twUzNK0pSIKGTBhyYdrnyCavQasRcCGb1o8h2MCyNyCCzZ2WBMIm1XCE&#10;/chtRL3LqB3C+h9QkiVjLg041AaOnSfWnz/KlnJ9kpY8kwKALeeBFFVCHPCHq0zS+ASeIzeog4cM&#10;FQoBBd3lyQx9jzwveu346lUk1gXHi+LqmhILfxBNSmq5SpO6dyE+WQdyDj2UdXxfNN3KE056MQyG&#10;OdebXRuHPSsnzYixjlKvQir0dCCarr+1cwoDgS1px/RMzCb6fJQxZbbGTUKwB8ZEw3ODhoKIm5qc&#10;QRoI1SNtI+gYgWlM0qa9dATXgB8QuESYWILKs9H+wjnq5zF2OIlAOygornPPWwK6bhrQFFnnLS7j&#10;loxAr6xiD20ySvmswUnn+Smtgyi4qlc0W8I9CiOujomTMNJYEbh+CnrAiTpKKMo+C88yFanfRKPD&#10;wdjGhNdakGwJt0itKPeBq6nNUuJrOoXCtw2VSs5L+pi4JAJOsr4OWKdKLHCbjG56LF8Zc2Qu45nH&#10;Ai439SdHAr5w22VrcEJDrpnRZBLlr3wWzLrvWm0kqzYDlcdh6CS/eVrH2pgj95uMJrwkZUzYrWug&#10;uGWmEgM6qgW/Iuh+5KSWlKQOMaGxlDFl8ZiURPv07P6+nsqnN9ziYTpSCNrEjH8W13s9dJTserzU&#10;jTRlEkzaDFaB63QqnTPDcgm3pL/C0+2zEJFFGwIUkpwj40BtNKr0IPOLxG1/E2a8z/uC1xunZYDI&#10;vVUfbCppbE/HU/HrT+P6cIlIDzo/aQCo4qk9Xq7AvPM4jtvwnIIOD9ZUoEmzL6oUZVwQi8FDAcGB&#10;2Bs5eHgu/E32ctkTNKNXfblYitINqk7IgVP0zPKbZLXsWxUBr2NFyf+Gd/kLu58gnorf/jTJFT6C&#10;AnETxndxiCHnHKnxpsJX0DXCl04/H6+pCwQrNO6VFgT88dn4aHWUemXzVBN6VzxJItBx9ol/spIR&#10;sSKn0Q/K6GNCpS640DE8OrdE+5g30pjb0uC/t6zt/lkIyRkdMtaL+PpNZVg7VvGadKxWyOqVwzlq&#10;3mDek5WUK+2glWrbQ7nhbcRxrhT9VXnI1u1d2W6o0Sn0SUUl1mJDAhx6OvJAfih3BmOkufTe4LZS&#10;HOIPl7J9kFX9AX2WGk2KpQOq+OYeDgnIKWSsdcPrQ2OLTCukLGgftZssTdWd8IpHUQcvkt++jEO4&#10;lVhC+yyiraqe2tbhd8G2rXKPdntxWqnqi5ey7VQD4nwB8Uwdr88zsBK/RlMK04YV+E7tfaen93AI&#10;/UAKDR7y+di1GYecEoQB4jeBrWxGXKiYQ3YTT7/t1A1N7I6J3z7qsBDLlQ5p44gZ7p9FgWs1EbHf&#10;0LJ/+dkjFnCHF3SkCStUI0ZoHCc+svN7skY+7VhCZdev4BCBrGCCaAKs61itxLNaA2+7SfSn6maU&#10;akRVS1MufGYVZxUaivog7DYWbVS6sI2H4tcIgvPEFCvSxMiQ6OffxkN1HHsFpUES0d7RGewZFm6S&#10;8en8jr1X4kX4FpCzRhD4YNZqS1iOqJiRYThLpZhpzA1voJvN8OluqMZT+/Co94chDMBqThFCFylm&#10;N28AtsCKSI1cfWqbY+fVMeqVz5L48w10I6zTDrRsKLYwPNFWJD4atM1gWKv2XgpJ1CHqlQ8I3iRi&#10;NSA1zUWZkQNQ9vH+PWRAqOmgZoH66KiJCmxrjGcm1JRYgPj1ecEMe8eFkTsRD+2CgutOiZptuo70&#10;jh8Kn9D6Da8+3XGP9BVXvWIhl1iRUioVC9GAqPeV2tXmPzgHKThlW5NEy4vOp6DFJey10z3dFQmf&#10;+wG1AxEZzm1qOB82vH8ff9+dMjvMk29YjsLMsbrRXo0wf0Fj26WF/RHpJOQMc0PRiH32QoMADbd4&#10;QUlp5j1bacz7oKQ6RL3qVLV5cZDB+CirWbZzGu8FX/b58XJvouHpdH1oXn3951+Xq3v4L9c/7h+/&#10;fPj1dHt5PH/++M/P53O7uHu4/3L/2/n51V+n8/vXp7u7+6/Xt69163R+ejjZn9FQLC8EurzEG+3D&#10;5WPnr6++NVJk4e9OT+9f//d8urZvfX3UgCZZni/X30+XB/tye99g/fL5ev8c4o2Pf3u63F6e/nz+&#10;8Kv+95/Hj//78/nV8/X82yMTBfmnr3cPj8/vX99dn9uK66lvl6f25qfbT89P/47/f/uk/5342+np&#10;4fPd76frKV+3N27v3z4+PJ4/3j9/+D8AAAD//wMAUEsDBBQABgAIAAAAIQArC+EX4wAAAA4BAAAP&#10;AAAAZHJzL2Rvd25yZXYueG1sTI9BT8MwDIXvSPyHyEjctjRlhVGaTtMEnCYkNiTEzWu9tlqTVE3W&#10;dv8e7wS3Z/vp+XvZajKtGKj3jbMa1DwCQbZwZWMrDV/7t9kShA9oS2ydJQ0X8rDKb28yTEs32k8a&#10;dqESHGJ9ihrqELpUSl/UZNDPXUeWb0fXGww89pUsexw53LQyjqJHabCx/KHGjjY1Fafd2Wh4H3Fc&#10;P6jXYXs6bi4/++Tje6tI6/u7af0CItAU/sxwxWd0yJnp4M629KLVMIuTZMFeVk8xt7palIp5dWCV&#10;LJ8XIPNM/q+R/wIAAP//AwBQSwECLQAUAAYACAAAACEAtoM4kv4AAADhAQAAEwAAAAAAAAAAAAAA&#10;AAAAAAAAW0NvbnRlbnRfVHlwZXNdLnhtbFBLAQItABQABgAIAAAAIQA4/SH/1gAAAJQBAAALAAAA&#10;AAAAAAAAAAAAAC8BAABfcmVscy8ucmVsc1BLAQItABQABgAIAAAAIQDndpV7m8sGAPDgJgAOAAAA&#10;AAAAAAAAAAAAAC4CAABkcnMvZTJvRG9jLnhtbFBLAQItABQABgAIAAAAIQArC+EX4wAAAA4BAAAP&#10;AAAAAAAAAAAAAAAAAPXNBgBkcnMvZG93bnJldi54bWxQSwUGAAAAAAQABADzAAAABc8GAAAA&#10;">
              <v:group id="Group 14" o:spid="_x0000_s1027" style="position:absolute;left:-152;top:4286;width:40639;height:38195" coordorigin="-152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089;top:10001;width:59616;height:95497" coordorigin="-26762,-52836" coordsize="48790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3DF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4B2B"/>
    <w:rsid w:val="00D26515"/>
    <w:rsid w:val="00E26AED"/>
    <w:rsid w:val="00E73AB8"/>
    <w:rsid w:val="00E77B5E"/>
    <w:rsid w:val="00E90A60"/>
    <w:rsid w:val="00ED47F7"/>
    <w:rsid w:val="00EE7E09"/>
    <w:rsid w:val="00F0223C"/>
    <w:rsid w:val="00F153DF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hsinkaleem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78326592FF24BE6BC78826850BEFA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4057B-8D78-4E76-8083-A94C93D35FDE}"/>
      </w:docPartPr>
      <w:docPartBody>
        <w:p w:rsidR="00000000" w:rsidRDefault="00290424">
          <w:pPr>
            <w:pStyle w:val="678326592FF24BE6BC78826850BEFAC4"/>
          </w:pPr>
          <w:r w:rsidRPr="00AE68A8">
            <w:t>[First Name]</w:t>
          </w:r>
        </w:p>
      </w:docPartBody>
    </w:docPart>
    <w:docPart>
      <w:docPartPr>
        <w:name w:val="2103301AD5144DC1A53F87C4EDD797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D72508-61AC-4679-B890-FF51E1336F47}"/>
      </w:docPartPr>
      <w:docPartBody>
        <w:p w:rsidR="00000000" w:rsidRDefault="00290424">
          <w:pPr>
            <w:pStyle w:val="2103301AD5144DC1A53F87C4EDD797C2"/>
          </w:pPr>
          <w:r w:rsidRPr="00AE68A8">
            <w:t>[Surname]</w:t>
          </w:r>
        </w:p>
      </w:docPartBody>
    </w:docPart>
    <w:docPart>
      <w:docPartPr>
        <w:name w:val="441B200A15304DA98FAB3B065D0F61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D1396-28A1-4AB4-98DC-AD6E974ACA7E}"/>
      </w:docPartPr>
      <w:docPartBody>
        <w:p w:rsidR="00000000" w:rsidRDefault="00290424">
          <w:pPr>
            <w:pStyle w:val="441B200A15304DA98FAB3B065D0F6170"/>
          </w:pPr>
          <w:r w:rsidRPr="00AE68A8">
            <w:t>Date</w:t>
          </w:r>
        </w:p>
      </w:docPartBody>
    </w:docPart>
    <w:docPart>
      <w:docPartPr>
        <w:name w:val="73B4487A68874C97818DF7D5CA855E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043CF7-66AF-4200-B722-9E34DDD6F098}"/>
      </w:docPartPr>
      <w:docPartBody>
        <w:p w:rsidR="00000000" w:rsidRDefault="00290424">
          <w:pPr>
            <w:pStyle w:val="73B4487A68874C97818DF7D5CA855E83"/>
          </w:pPr>
          <w:r w:rsidRPr="00AE68A8">
            <w:t>[Recipient Name]</w:t>
          </w:r>
        </w:p>
      </w:docPartBody>
    </w:docPart>
    <w:docPart>
      <w:docPartPr>
        <w:name w:val="D2FF55B0866E47C08F68F8A685C74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670E25-C0A6-40FC-BE7B-6754B029D0E8}"/>
      </w:docPartPr>
      <w:docPartBody>
        <w:p w:rsidR="00000000" w:rsidRDefault="00290424">
          <w:pPr>
            <w:pStyle w:val="D2FF55B0866E47C08F68F8A685C74F8F"/>
          </w:pPr>
          <w:r w:rsidRPr="00AE68A8">
            <w:t>[Title]</w:t>
          </w:r>
        </w:p>
      </w:docPartBody>
    </w:docPart>
    <w:docPart>
      <w:docPartPr>
        <w:name w:val="C572EE636F3644369A1AB13EEE0668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BEAEE3-D425-4059-9A7C-51059B4194EC}"/>
      </w:docPartPr>
      <w:docPartBody>
        <w:p w:rsidR="00000000" w:rsidRDefault="00290424">
          <w:pPr>
            <w:pStyle w:val="C572EE636F3644369A1AB13EEE0668EF"/>
          </w:pPr>
          <w:r w:rsidRPr="00AE68A8">
            <w:t>[Company]</w:t>
          </w:r>
        </w:p>
      </w:docPartBody>
    </w:docPart>
    <w:docPart>
      <w:docPartPr>
        <w:name w:val="530B8D1E131A4DB3A8E06FC42209B5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A100D1-BC5F-41EF-B89E-629BE01F62CB}"/>
      </w:docPartPr>
      <w:docPartBody>
        <w:p w:rsidR="00000000" w:rsidRDefault="00290424">
          <w:pPr>
            <w:pStyle w:val="530B8D1E131A4DB3A8E06FC42209B532"/>
          </w:pPr>
          <w:r w:rsidRPr="00AE68A8">
            <w:t>[Recipient Street Address]</w:t>
          </w:r>
        </w:p>
      </w:docPartBody>
    </w:docPart>
    <w:docPart>
      <w:docPartPr>
        <w:name w:val="3127391BF7454F61BBD33FE9EB8104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827AD9-748B-4E32-896F-8B7634002A3B}"/>
      </w:docPartPr>
      <w:docPartBody>
        <w:p w:rsidR="00000000" w:rsidRDefault="00290424">
          <w:pPr>
            <w:pStyle w:val="3127391BF7454F61BBD33FE9EB8104C3"/>
          </w:pPr>
          <w:r w:rsidRPr="00AE68A8">
            <w:t>[Recipient City, ST Zip]</w:t>
          </w:r>
        </w:p>
      </w:docPartBody>
    </w:docPart>
    <w:docPart>
      <w:docPartPr>
        <w:name w:val="E11E52DE3F2649FC848413B15FE267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6C238-48CA-44D0-93A3-2E465B6490C2}"/>
      </w:docPartPr>
      <w:docPartBody>
        <w:p w:rsidR="00000000" w:rsidRDefault="00290424">
          <w:pPr>
            <w:pStyle w:val="E11E52DE3F2649FC848413B15FE26792"/>
          </w:pPr>
          <w:r w:rsidRPr="00AE68A8">
            <w:t>[Recipient Name]</w:t>
          </w:r>
        </w:p>
      </w:docPartBody>
    </w:docPart>
    <w:docPart>
      <w:docPartPr>
        <w:name w:val="CA4AC997A9224B9BACA7279DBA191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5D8B6E-4724-4E88-9998-2E0E819BC7F6}"/>
      </w:docPartPr>
      <w:docPartBody>
        <w:p w:rsidR="003811A7" w:rsidRPr="00AE68A8" w:rsidRDefault="00290424" w:rsidP="00AE68A8">
          <w:r w:rsidRPr="00AE68A8">
            <w:t xml:space="preserve">[If you’re ready </w:t>
          </w:r>
          <w:r w:rsidRPr="00AE68A8">
            <w:t>to write, select a line or paragraph of tip text and start typing to replace it with your own. Don’t include space to the right of the characters in your selection.]</w:t>
          </w:r>
        </w:p>
        <w:p w:rsidR="00000000" w:rsidRDefault="00290424">
          <w:pPr>
            <w:pStyle w:val="CA4AC997A9224B9BACA7279DBA191D2F"/>
          </w:pPr>
          <w:r w:rsidRPr="00AE68A8">
            <w:t>[It’s easy to match any of the text formatting you see here. On the Home tab of the ribbon</w:t>
          </w:r>
          <w:r w:rsidRPr="00AE68A8">
            <w:t>, check out the Styles gallery for all styles used in this letter.]</w:t>
          </w:r>
        </w:p>
      </w:docPartBody>
    </w:docPart>
    <w:docPart>
      <w:docPartPr>
        <w:name w:val="3D4FACE8513D4D7886CD34E030968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D6E3D9-9ECF-4880-A39F-2D8D8014DF25}"/>
      </w:docPartPr>
      <w:docPartBody>
        <w:p w:rsidR="00000000" w:rsidRDefault="00290424">
          <w:pPr>
            <w:pStyle w:val="3D4FACE8513D4D7886CD34E030968A50"/>
          </w:pPr>
          <w:r w:rsidRPr="00C83A18">
            <w:t>Sincerely,</w:t>
          </w:r>
        </w:p>
      </w:docPartBody>
    </w:docPart>
    <w:docPart>
      <w:docPartPr>
        <w:name w:val="9CA22F40547C4415A9D6613BFC4A4E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4CA0B7-BBD2-4587-AE31-6FA1898DFB94}"/>
      </w:docPartPr>
      <w:docPartBody>
        <w:p w:rsidR="00000000" w:rsidRDefault="00290424">
          <w:pPr>
            <w:pStyle w:val="9CA22F40547C4415A9D6613BFC4A4E81"/>
          </w:pPr>
          <w:r w:rsidRPr="00AE68A8">
            <w:t>[Your Name]</w:t>
          </w:r>
        </w:p>
      </w:docPartBody>
    </w:docPart>
    <w:docPart>
      <w:docPartPr>
        <w:name w:val="DF151D860C084CDEABA031ECC0C707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557556-988B-4AC4-942E-FB41E6D0F364}"/>
      </w:docPartPr>
      <w:docPartBody>
        <w:p w:rsidR="00000000" w:rsidRDefault="00290424">
          <w:pPr>
            <w:pStyle w:val="DF151D860C084CDEABA031ECC0C70775"/>
          </w:pPr>
          <w:r w:rsidRPr="00AE68A8">
            <w:t>[Your Address]</w:t>
          </w:r>
        </w:p>
      </w:docPartBody>
    </w:docPart>
    <w:docPart>
      <w:docPartPr>
        <w:name w:val="7CEAE682F00B4EBBB01C61BB1ACAFA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483384-EBEA-4756-B3C5-C84F51CF6472}"/>
      </w:docPartPr>
      <w:docPartBody>
        <w:p w:rsidR="00000000" w:rsidRDefault="00290424">
          <w:pPr>
            <w:pStyle w:val="7CEAE682F00B4EBBB01C61BB1ACAFA51"/>
          </w:pPr>
          <w:r w:rsidRPr="00AE68A8">
            <w:t>[City, ST ZIP Code]</w:t>
          </w:r>
        </w:p>
      </w:docPartBody>
    </w:docPart>
    <w:docPart>
      <w:docPartPr>
        <w:name w:val="0C646CE4EFFC495494953CF1E33CE2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CC55B0-B019-4566-A2D3-A8BE4F084DEB}"/>
      </w:docPartPr>
      <w:docPartBody>
        <w:p w:rsidR="00000000" w:rsidRDefault="00290424">
          <w:pPr>
            <w:pStyle w:val="0C646CE4EFFC495494953CF1E33CE2B3"/>
          </w:pPr>
          <w:r w:rsidRPr="00AE68A8">
            <w:t>[Your Phone]</w:t>
          </w:r>
        </w:p>
      </w:docPartBody>
    </w:docPart>
    <w:docPart>
      <w:docPartPr>
        <w:name w:val="09E1213C041F4C46AF0BED5539757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02EBDA-61EE-4F75-8353-8A6A7D3CF0D5}"/>
      </w:docPartPr>
      <w:docPartBody>
        <w:p w:rsidR="00000000" w:rsidRDefault="00290424">
          <w:pPr>
            <w:pStyle w:val="09E1213C041F4C46AF0BED5539757665"/>
          </w:pPr>
          <w:r w:rsidRPr="00AE68A8">
            <w:t>[Your Email]</w:t>
          </w:r>
        </w:p>
      </w:docPartBody>
    </w:docPart>
    <w:docPart>
      <w:docPartPr>
        <w:name w:val="2285006E6B1D4D32A01FCFDC4497FF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166ACF-BB5D-47F4-8D01-CB211613D99D}"/>
      </w:docPartPr>
      <w:docPartBody>
        <w:p w:rsidR="00000000" w:rsidRDefault="00290424">
          <w:pPr>
            <w:pStyle w:val="2285006E6B1D4D32A01FCFDC4497FF07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424"/>
    <w:rsid w:val="0029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8326592FF24BE6BC78826850BEFAC4">
    <w:name w:val="678326592FF24BE6BC78826850BEFAC4"/>
  </w:style>
  <w:style w:type="paragraph" w:customStyle="1" w:styleId="2103301AD5144DC1A53F87C4EDD797C2">
    <w:name w:val="2103301AD5144DC1A53F87C4EDD797C2"/>
  </w:style>
  <w:style w:type="paragraph" w:customStyle="1" w:styleId="441B200A15304DA98FAB3B065D0F6170">
    <w:name w:val="441B200A15304DA98FAB3B065D0F6170"/>
  </w:style>
  <w:style w:type="paragraph" w:customStyle="1" w:styleId="73B4487A68874C97818DF7D5CA855E83">
    <w:name w:val="73B4487A68874C97818DF7D5CA855E83"/>
  </w:style>
  <w:style w:type="paragraph" w:customStyle="1" w:styleId="D2FF55B0866E47C08F68F8A685C74F8F">
    <w:name w:val="D2FF55B0866E47C08F68F8A685C74F8F"/>
  </w:style>
  <w:style w:type="paragraph" w:customStyle="1" w:styleId="C572EE636F3644369A1AB13EEE0668EF">
    <w:name w:val="C572EE636F3644369A1AB13EEE0668EF"/>
  </w:style>
  <w:style w:type="paragraph" w:customStyle="1" w:styleId="530B8D1E131A4DB3A8E06FC42209B532">
    <w:name w:val="530B8D1E131A4DB3A8E06FC42209B532"/>
  </w:style>
  <w:style w:type="paragraph" w:customStyle="1" w:styleId="3127391BF7454F61BBD33FE9EB8104C3">
    <w:name w:val="3127391BF7454F61BBD33FE9EB8104C3"/>
  </w:style>
  <w:style w:type="paragraph" w:customStyle="1" w:styleId="E11E52DE3F2649FC848413B15FE26792">
    <w:name w:val="E11E52DE3F2649FC848413B15FE26792"/>
  </w:style>
  <w:style w:type="paragraph" w:customStyle="1" w:styleId="CA4AC997A9224B9BACA7279DBA191D2F">
    <w:name w:val="CA4AC997A9224B9BACA7279DBA191D2F"/>
  </w:style>
  <w:style w:type="paragraph" w:customStyle="1" w:styleId="3D4FACE8513D4D7886CD34E030968A50">
    <w:name w:val="3D4FACE8513D4D7886CD34E030968A50"/>
  </w:style>
  <w:style w:type="paragraph" w:customStyle="1" w:styleId="9CA22F40547C4415A9D6613BFC4A4E81">
    <w:name w:val="9CA22F40547C4415A9D6613BFC4A4E81"/>
  </w:style>
  <w:style w:type="paragraph" w:customStyle="1" w:styleId="DF151D860C084CDEABA031ECC0C70775">
    <w:name w:val="DF151D860C084CDEABA031ECC0C70775"/>
  </w:style>
  <w:style w:type="paragraph" w:customStyle="1" w:styleId="7CEAE682F00B4EBBB01C61BB1ACAFA51">
    <w:name w:val="7CEAE682F00B4EBBB01C61BB1ACAFA51"/>
  </w:style>
  <w:style w:type="paragraph" w:customStyle="1" w:styleId="0C646CE4EFFC495494953CF1E33CE2B3">
    <w:name w:val="0C646CE4EFFC495494953CF1E33CE2B3"/>
  </w:style>
  <w:style w:type="paragraph" w:customStyle="1" w:styleId="09E1213C041F4C46AF0BED5539757665">
    <w:name w:val="09E1213C041F4C46AF0BED5539757665"/>
  </w:style>
  <w:style w:type="paragraph" w:customStyle="1" w:styleId="2285006E6B1D4D32A01FCFDC4497FF07">
    <w:name w:val="2285006E6B1D4D32A01FCFDC4497FF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9F47A3F-DC8E-4A2D-AB8E-E28300889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2019-12-13T18:37:00Z</dcterms:created>
  <dcterms:modified xsi:type="dcterms:W3CDTF">2019-12-13T18:38:00Z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